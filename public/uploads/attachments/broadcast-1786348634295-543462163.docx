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0926" w:rsidRPr="00CA6D21" w:rsidRDefault="00410926" w:rsidP="009B6AF4">
      <w:pPr>
        <w:spacing w:beforeLines="30" w:before="72" w:afterLines="30" w:after="72" w:line="360" w:lineRule="auto"/>
        <w:jc w:val="center"/>
      </w:pPr>
      <w:bookmarkStart w:id="0" w:name="_GoBack"/>
      <w:bookmarkEnd w:id="0"/>
      <w:r w:rsidRPr="00CA6D21">
        <w:t>TRƯỜNG ĐẠI HỌC TRÀ VINH</w:t>
      </w:r>
    </w:p>
    <w:p w:rsidR="003B13A1" w:rsidRPr="00CA6D21" w:rsidRDefault="001017AF" w:rsidP="009B6AF4">
      <w:pPr>
        <w:spacing w:beforeLines="30" w:before="72" w:afterLines="30" w:after="72" w:line="360" w:lineRule="auto"/>
        <w:jc w:val="center"/>
      </w:pPr>
      <w:r w:rsidRPr="00CA6D21">
        <w:t>TRƯỜNG</w:t>
      </w:r>
      <w:r w:rsidR="003B13A1" w:rsidRPr="00CA6D21">
        <w:t xml:space="preserve"> KỸ THUẬT VÀ CÔNG NGHỆ</w:t>
      </w:r>
    </w:p>
    <w:p w:rsidR="00410926" w:rsidRPr="00CA6D21" w:rsidRDefault="001017AF" w:rsidP="009B6AF4">
      <w:pPr>
        <w:spacing w:beforeLines="30" w:before="72" w:afterLines="30" w:after="72" w:line="360" w:lineRule="auto"/>
        <w:jc w:val="center"/>
        <w:rPr>
          <w:b/>
        </w:rPr>
      </w:pPr>
      <w:r w:rsidRPr="00CA6D21">
        <w:rPr>
          <w:b/>
        </w:rPr>
        <w:t>KHOA</w:t>
      </w:r>
      <w:r w:rsidR="00410926" w:rsidRPr="00CA6D21">
        <w:rPr>
          <w:b/>
        </w:rPr>
        <w:t xml:space="preserve"> </w:t>
      </w:r>
      <w:r w:rsidR="008C4DDB" w:rsidRPr="00CA6D21">
        <w:rPr>
          <w:b/>
        </w:rPr>
        <w:t>CÔNG NGHỆ THÔNG TIN</w:t>
      </w:r>
    </w:p>
    <w:p w:rsidR="00410926" w:rsidRPr="00CA6D21" w:rsidRDefault="00410926" w:rsidP="009B6AF4">
      <w:pPr>
        <w:spacing w:beforeLines="30" w:before="72" w:afterLines="30" w:after="72" w:line="360" w:lineRule="auto"/>
        <w:jc w:val="center"/>
        <w:rPr>
          <w:b/>
        </w:rPr>
      </w:pPr>
      <w:r w:rsidRPr="00CA6D21">
        <w:rPr>
          <w:b/>
        </w:rPr>
        <w:t>----------</w:t>
      </w:r>
      <w:r w:rsidRPr="00CA6D21">
        <w:rPr>
          <w:b/>
        </w:rPr>
        <w:sym w:font="Wingdings" w:char="F026"/>
      </w:r>
      <w:r w:rsidRPr="00CA6D21">
        <w:rPr>
          <w:b/>
        </w:rPr>
        <w:t>-----------</w:t>
      </w:r>
    </w:p>
    <w:p w:rsidR="00410926" w:rsidRPr="00CA6D21" w:rsidRDefault="00410926" w:rsidP="009B6AF4">
      <w:pPr>
        <w:spacing w:beforeLines="30" w:before="72" w:afterLines="30" w:after="72" w:line="360" w:lineRule="auto"/>
        <w:jc w:val="center"/>
        <w:rPr>
          <w:b/>
        </w:rPr>
      </w:pPr>
    </w:p>
    <w:p w:rsidR="00410926" w:rsidRPr="00CA6D21" w:rsidRDefault="00410926" w:rsidP="009B6AF4">
      <w:pPr>
        <w:spacing w:beforeLines="30" w:before="72" w:afterLines="30" w:after="72" w:line="360" w:lineRule="auto"/>
        <w:jc w:val="center"/>
        <w:rPr>
          <w:b/>
        </w:rPr>
      </w:pPr>
    </w:p>
    <w:p w:rsidR="00410926" w:rsidRPr="00CA6D21" w:rsidRDefault="00F6260D" w:rsidP="009B6AF4">
      <w:pPr>
        <w:spacing w:beforeLines="30" w:before="72" w:afterLines="30" w:after="72" w:line="360" w:lineRule="auto"/>
        <w:jc w:val="center"/>
        <w:rPr>
          <w:b/>
        </w:rPr>
      </w:pPr>
      <w:r w:rsidRPr="00CA6D21">
        <w:rPr>
          <w:b/>
          <w:noProof/>
        </w:rPr>
        <w:drawing>
          <wp:inline distT="0" distB="0" distL="0" distR="0" wp14:anchorId="2FDDEFED" wp14:editId="704A2133">
            <wp:extent cx="647700" cy="647700"/>
            <wp:effectExtent l="19050" t="0" r="0" b="0"/>
            <wp:docPr id="2" name="Picture 0" descr="13161473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16147349.png"/>
                    <pic:cNvPicPr/>
                  </pic:nvPicPr>
                  <pic:blipFill>
                    <a:blip r:embed="rId9"/>
                    <a:stretch>
                      <a:fillRect/>
                    </a:stretch>
                  </pic:blipFill>
                  <pic:spPr>
                    <a:xfrm>
                      <a:off x="0" y="0"/>
                      <a:ext cx="647700" cy="647700"/>
                    </a:xfrm>
                    <a:prstGeom prst="rect">
                      <a:avLst/>
                    </a:prstGeom>
                  </pic:spPr>
                </pic:pic>
              </a:graphicData>
            </a:graphic>
          </wp:inline>
        </w:drawing>
      </w:r>
    </w:p>
    <w:p w:rsidR="00410926" w:rsidRPr="00CA6D21" w:rsidRDefault="00410926" w:rsidP="009B6AF4">
      <w:pPr>
        <w:spacing w:beforeLines="30" w:before="72" w:afterLines="30" w:after="72" w:line="360" w:lineRule="auto"/>
        <w:jc w:val="center"/>
        <w:rPr>
          <w:b/>
        </w:rPr>
      </w:pPr>
    </w:p>
    <w:p w:rsidR="00087014" w:rsidRPr="00CA6D21" w:rsidRDefault="00410926" w:rsidP="009B6AF4">
      <w:pPr>
        <w:spacing w:beforeLines="30" w:before="72" w:afterLines="30" w:after="72" w:line="360" w:lineRule="auto"/>
        <w:jc w:val="center"/>
      </w:pPr>
      <w:r w:rsidRPr="00CA6D21">
        <w:t>BÁO CÁO</w:t>
      </w:r>
      <w:r w:rsidR="000D1CEE" w:rsidRPr="00CA6D21">
        <w:t xml:space="preserve"> </w:t>
      </w:r>
      <w:r w:rsidR="00CC663E" w:rsidRPr="00CA6D21">
        <w:t xml:space="preserve">KẾT THÚC </w:t>
      </w:r>
      <w:r w:rsidR="00087014" w:rsidRPr="00CA6D21">
        <w:t>MÔN HỌC</w:t>
      </w:r>
    </w:p>
    <w:p w:rsidR="00410926" w:rsidRPr="00CA6D21" w:rsidRDefault="005C6347" w:rsidP="009B6AF4">
      <w:pPr>
        <w:spacing w:beforeLines="30" w:before="72" w:afterLines="30" w:after="72" w:line="360" w:lineRule="auto"/>
        <w:jc w:val="center"/>
      </w:pPr>
      <w:r>
        <w:t>XỬ LÝ ẢNH</w:t>
      </w:r>
    </w:p>
    <w:p w:rsidR="008B34B7" w:rsidRPr="00CA6D21" w:rsidRDefault="008B34B7" w:rsidP="009B6AF4">
      <w:pPr>
        <w:spacing w:beforeLines="30" w:before="72" w:afterLines="30" w:after="72" w:line="360" w:lineRule="auto"/>
        <w:jc w:val="center"/>
      </w:pPr>
    </w:p>
    <w:p w:rsidR="00F6260D" w:rsidRPr="00CA6D21" w:rsidRDefault="00F6260D" w:rsidP="009B6AF4">
      <w:pPr>
        <w:spacing w:beforeLines="30" w:before="72" w:afterLines="30" w:after="72" w:line="360" w:lineRule="auto"/>
        <w:jc w:val="center"/>
      </w:pPr>
    </w:p>
    <w:p w:rsidR="00CC663E" w:rsidRPr="00CA6D21" w:rsidRDefault="00CC663E" w:rsidP="009B6AF4">
      <w:pPr>
        <w:tabs>
          <w:tab w:val="right" w:leader="dot" w:pos="8931"/>
        </w:tabs>
        <w:spacing w:beforeLines="30" w:before="72" w:afterLines="30" w:after="72" w:line="360" w:lineRule="auto"/>
        <w:jc w:val="center"/>
        <w:rPr>
          <w:b/>
        </w:rPr>
      </w:pPr>
      <w:r w:rsidRPr="00CA6D21">
        <w:rPr>
          <w:b/>
        </w:rPr>
        <w:t xml:space="preserve">ĐỀ TÀI: </w:t>
      </w:r>
      <w:r w:rsidR="005C6347" w:rsidRPr="005C6347">
        <w:rPr>
          <w:b/>
          <w:color w:val="081B3A"/>
          <w:spacing w:val="3"/>
          <w:shd w:val="clear" w:color="auto" w:fill="FFFFFF"/>
        </w:rPr>
        <w:t>XÂY DỰNG HỆ THỐNG NÉN ẢNH</w:t>
      </w:r>
    </w:p>
    <w:p w:rsidR="00410926" w:rsidRPr="00CA6D21" w:rsidRDefault="00410926" w:rsidP="009B6AF4">
      <w:pPr>
        <w:spacing w:beforeLines="30" w:before="72" w:afterLines="30" w:after="72" w:line="360" w:lineRule="auto"/>
        <w:rPr>
          <w:b/>
        </w:rPr>
      </w:pPr>
    </w:p>
    <w:p w:rsidR="00410926" w:rsidRPr="00CA6D21" w:rsidRDefault="00410926" w:rsidP="009B6AF4">
      <w:pPr>
        <w:spacing w:beforeLines="30" w:before="72" w:afterLines="30" w:after="72" w:line="360" w:lineRule="auto"/>
        <w:rPr>
          <w:b/>
        </w:rPr>
      </w:pPr>
    </w:p>
    <w:tbl>
      <w:tblPr>
        <w:tblW w:w="9558" w:type="dxa"/>
        <w:tblLook w:val="01E0" w:firstRow="1" w:lastRow="1" w:firstColumn="1" w:lastColumn="1" w:noHBand="0" w:noVBand="0"/>
      </w:tblPr>
      <w:tblGrid>
        <w:gridCol w:w="4158"/>
        <w:gridCol w:w="5400"/>
      </w:tblGrid>
      <w:tr w:rsidR="005D4A7E" w:rsidRPr="00CA6D21" w:rsidTr="00B97081">
        <w:tc>
          <w:tcPr>
            <w:tcW w:w="4158" w:type="dxa"/>
          </w:tcPr>
          <w:p w:rsidR="008C4DDB" w:rsidRPr="00CA6D21" w:rsidRDefault="008C4DDB" w:rsidP="009B6AF4">
            <w:pPr>
              <w:spacing w:beforeLines="30" w:before="72" w:afterLines="30" w:after="72" w:line="360" w:lineRule="auto"/>
              <w:rPr>
                <w:i/>
                <w:u w:val="single"/>
              </w:rPr>
            </w:pPr>
            <w:r w:rsidRPr="00CA6D21">
              <w:rPr>
                <w:i/>
                <w:u w:val="single"/>
              </w:rPr>
              <w:t>Gi</w:t>
            </w:r>
            <w:r w:rsidR="00087014" w:rsidRPr="00CA6D21">
              <w:rPr>
                <w:i/>
                <w:u w:val="single"/>
              </w:rPr>
              <w:t>ảng</w:t>
            </w:r>
            <w:r w:rsidRPr="00CA6D21">
              <w:rPr>
                <w:i/>
                <w:u w:val="single"/>
              </w:rPr>
              <w:t xml:space="preserve"> viên hướng dẫn</w:t>
            </w:r>
            <w:r w:rsidR="00087014" w:rsidRPr="00CA6D21">
              <w:rPr>
                <w:i/>
                <w:u w:val="single"/>
              </w:rPr>
              <w:t>:</w:t>
            </w:r>
            <w:r w:rsidRPr="00CA6D21">
              <w:rPr>
                <w:i/>
                <w:u w:val="single"/>
              </w:rPr>
              <w:t xml:space="preserve"> </w:t>
            </w:r>
          </w:p>
          <w:p w:rsidR="008C4DDB" w:rsidRPr="00CA6D21" w:rsidRDefault="009F55E0" w:rsidP="009B6AF4">
            <w:pPr>
              <w:spacing w:beforeLines="30" w:before="72" w:afterLines="30" w:after="72" w:line="360" w:lineRule="auto"/>
              <w:rPr>
                <w:b/>
              </w:rPr>
            </w:pPr>
            <w:r>
              <w:rPr>
                <w:b/>
              </w:rPr>
              <w:t>TS</w:t>
            </w:r>
            <w:r w:rsidR="00B97081">
              <w:rPr>
                <w:b/>
              </w:rPr>
              <w:t>.</w:t>
            </w:r>
            <w:r>
              <w:rPr>
                <w:b/>
              </w:rPr>
              <w:t>Võ Phước Hưng</w:t>
            </w:r>
          </w:p>
          <w:p w:rsidR="000857E0" w:rsidRDefault="000857E0" w:rsidP="009B6AF4">
            <w:pPr>
              <w:spacing w:beforeLines="30" w:before="72" w:afterLines="30" w:after="72" w:line="360" w:lineRule="auto"/>
            </w:pPr>
          </w:p>
          <w:p w:rsidR="000857E0" w:rsidRPr="000857E0" w:rsidRDefault="000857E0" w:rsidP="000857E0"/>
          <w:p w:rsidR="000857E0" w:rsidRPr="000857E0" w:rsidRDefault="000857E0" w:rsidP="000857E0"/>
          <w:p w:rsidR="000857E0" w:rsidRPr="000857E0" w:rsidRDefault="000857E0" w:rsidP="000857E0"/>
          <w:p w:rsidR="000857E0" w:rsidRPr="000857E0" w:rsidRDefault="000857E0" w:rsidP="000857E0"/>
          <w:p w:rsidR="000857E0" w:rsidRPr="000857E0" w:rsidRDefault="000857E0" w:rsidP="000857E0"/>
          <w:p w:rsidR="00CC663E" w:rsidRPr="000857E0" w:rsidRDefault="00CC663E" w:rsidP="000857E0">
            <w:pPr>
              <w:jc w:val="right"/>
            </w:pPr>
          </w:p>
        </w:tc>
        <w:tc>
          <w:tcPr>
            <w:tcW w:w="5400" w:type="dxa"/>
          </w:tcPr>
          <w:p w:rsidR="005D4A7E" w:rsidRPr="00B97081" w:rsidRDefault="005D4A7E" w:rsidP="009B6AF4">
            <w:pPr>
              <w:spacing w:beforeLines="30" w:before="72" w:afterLines="30" w:after="72" w:line="360" w:lineRule="auto"/>
              <w:rPr>
                <w:i/>
                <w:sz w:val="24"/>
                <w:szCs w:val="24"/>
                <w:u w:val="single"/>
              </w:rPr>
            </w:pPr>
            <w:r w:rsidRPr="00B97081">
              <w:rPr>
                <w:i/>
                <w:sz w:val="24"/>
                <w:szCs w:val="24"/>
                <w:u w:val="single"/>
              </w:rPr>
              <w:t xml:space="preserve">Sinh viên </w:t>
            </w:r>
            <w:r w:rsidR="00CC663E" w:rsidRPr="00B97081">
              <w:rPr>
                <w:i/>
                <w:sz w:val="24"/>
                <w:szCs w:val="24"/>
                <w:u w:val="single"/>
              </w:rPr>
              <w:t>thực hiện</w:t>
            </w:r>
            <w:r w:rsidRPr="00B97081">
              <w:rPr>
                <w:i/>
                <w:sz w:val="24"/>
                <w:szCs w:val="24"/>
                <w:u w:val="single"/>
              </w:rPr>
              <w:t>:</w:t>
            </w:r>
          </w:p>
          <w:p w:rsidR="005D4A7E" w:rsidRPr="00B97081" w:rsidRDefault="00B97081" w:rsidP="009B6AF4">
            <w:pPr>
              <w:spacing w:beforeLines="30" w:before="72" w:afterLines="30" w:after="72" w:line="360" w:lineRule="auto"/>
              <w:rPr>
                <w:b/>
                <w:sz w:val="24"/>
                <w:szCs w:val="24"/>
              </w:rPr>
            </w:pPr>
            <w:r w:rsidRPr="00B97081">
              <w:rPr>
                <w:b/>
                <w:sz w:val="24"/>
                <w:szCs w:val="24"/>
              </w:rPr>
              <w:t xml:space="preserve">Trầm Tấn Khá-  </w:t>
            </w:r>
            <w:r w:rsidR="003C392D" w:rsidRPr="00B97081">
              <w:rPr>
                <w:b/>
                <w:sz w:val="24"/>
                <w:szCs w:val="24"/>
              </w:rPr>
              <w:t xml:space="preserve">110122087 - </w:t>
            </w:r>
            <w:r w:rsidR="00404A09" w:rsidRPr="00B97081">
              <w:rPr>
                <w:b/>
                <w:sz w:val="24"/>
                <w:szCs w:val="24"/>
              </w:rPr>
              <w:t>DA22TTD</w:t>
            </w:r>
          </w:p>
          <w:p w:rsidR="005D4A7E" w:rsidRPr="00B97081" w:rsidRDefault="009F55E0" w:rsidP="009B6AF4">
            <w:pPr>
              <w:spacing w:beforeLines="30" w:before="72" w:afterLines="30" w:after="72" w:line="360" w:lineRule="auto"/>
              <w:rPr>
                <w:sz w:val="24"/>
                <w:szCs w:val="24"/>
              </w:rPr>
            </w:pPr>
            <w:r>
              <w:rPr>
                <w:b/>
                <w:sz w:val="24"/>
                <w:szCs w:val="24"/>
              </w:rPr>
              <w:t>Trương Hoàng Giang</w:t>
            </w:r>
            <w:r w:rsidR="00B97081" w:rsidRPr="00B97081">
              <w:rPr>
                <w:b/>
                <w:sz w:val="24"/>
                <w:szCs w:val="24"/>
              </w:rPr>
              <w:t xml:space="preserve"> </w:t>
            </w:r>
            <w:r w:rsidR="00F43E18">
              <w:rPr>
                <w:b/>
                <w:sz w:val="24"/>
                <w:szCs w:val="24"/>
              </w:rPr>
              <w:t>–</w:t>
            </w:r>
            <w:r w:rsidR="00B97081" w:rsidRPr="00B97081">
              <w:rPr>
                <w:b/>
                <w:sz w:val="24"/>
                <w:szCs w:val="24"/>
              </w:rPr>
              <w:t xml:space="preserve"> </w:t>
            </w:r>
            <w:r>
              <w:rPr>
                <w:b/>
                <w:sz w:val="24"/>
                <w:szCs w:val="24"/>
              </w:rPr>
              <w:t>1101220</w:t>
            </w:r>
            <w:r w:rsidR="00F43E18">
              <w:rPr>
                <w:b/>
                <w:sz w:val="24"/>
                <w:szCs w:val="24"/>
              </w:rPr>
              <w:t xml:space="preserve">   </w:t>
            </w:r>
            <w:r w:rsidR="003C392D" w:rsidRPr="00B97081">
              <w:rPr>
                <w:b/>
                <w:sz w:val="24"/>
                <w:szCs w:val="24"/>
              </w:rPr>
              <w:t xml:space="preserve"> - DA22TTD</w:t>
            </w:r>
          </w:p>
          <w:p w:rsidR="00087014" w:rsidRPr="00B97081" w:rsidRDefault="00B97081" w:rsidP="009B6AF4">
            <w:pPr>
              <w:spacing w:beforeLines="30" w:before="72" w:afterLines="30" w:after="72" w:line="360" w:lineRule="auto"/>
              <w:rPr>
                <w:sz w:val="24"/>
                <w:szCs w:val="24"/>
              </w:rPr>
            </w:pPr>
            <w:r w:rsidRPr="00B97081">
              <w:rPr>
                <w:b/>
                <w:sz w:val="24"/>
                <w:szCs w:val="24"/>
              </w:rPr>
              <w:t xml:space="preserve">Nguyễn Ngọc Anh Khoa - </w:t>
            </w:r>
            <w:r w:rsidR="003C392D" w:rsidRPr="00B97081">
              <w:rPr>
                <w:b/>
                <w:sz w:val="24"/>
                <w:szCs w:val="24"/>
              </w:rPr>
              <w:t>110122095 - DA22TTD</w:t>
            </w:r>
          </w:p>
          <w:p w:rsidR="005D4A7E" w:rsidRPr="00B97081" w:rsidRDefault="005D4A7E" w:rsidP="009B6AF4">
            <w:pPr>
              <w:tabs>
                <w:tab w:val="right" w:leader="dot" w:pos="3819"/>
              </w:tabs>
              <w:spacing w:beforeLines="30" w:before="72" w:afterLines="30" w:after="72" w:line="360" w:lineRule="auto"/>
              <w:rPr>
                <w:sz w:val="24"/>
                <w:szCs w:val="24"/>
              </w:rPr>
            </w:pPr>
            <w:r w:rsidRPr="00B97081">
              <w:rPr>
                <w:sz w:val="24"/>
                <w:szCs w:val="24"/>
              </w:rPr>
              <w:t>Lớp</w:t>
            </w:r>
            <w:r w:rsidR="00087014" w:rsidRPr="00B97081">
              <w:rPr>
                <w:sz w:val="24"/>
                <w:szCs w:val="24"/>
              </w:rPr>
              <w:t xml:space="preserve"> theo TKB</w:t>
            </w:r>
            <w:r w:rsidRPr="00B97081">
              <w:rPr>
                <w:sz w:val="24"/>
                <w:szCs w:val="24"/>
              </w:rPr>
              <w:t xml:space="preserve">: </w:t>
            </w:r>
            <w:r w:rsidR="006D0E77" w:rsidRPr="00B97081">
              <w:rPr>
                <w:sz w:val="24"/>
                <w:szCs w:val="24"/>
              </w:rPr>
              <w:t>DA22TTD</w:t>
            </w:r>
          </w:p>
          <w:p w:rsidR="000857E0" w:rsidRPr="00CA6D21" w:rsidRDefault="000857E0" w:rsidP="009B6AF4">
            <w:pPr>
              <w:tabs>
                <w:tab w:val="right" w:leader="dot" w:pos="3819"/>
              </w:tabs>
              <w:spacing w:beforeLines="30" w:before="72" w:afterLines="30" w:after="72" w:line="360" w:lineRule="auto"/>
            </w:pPr>
          </w:p>
          <w:p w:rsidR="00087014" w:rsidRPr="00CA6D21" w:rsidRDefault="00087014" w:rsidP="009B6AF4">
            <w:pPr>
              <w:spacing w:beforeLines="30" w:before="72" w:afterLines="30" w:after="72" w:line="360" w:lineRule="auto"/>
              <w:rPr>
                <w:b/>
              </w:rPr>
            </w:pPr>
          </w:p>
        </w:tc>
      </w:tr>
    </w:tbl>
    <w:p w:rsidR="00410926" w:rsidRPr="00CA6D21" w:rsidRDefault="00410926" w:rsidP="009B6AF4">
      <w:pPr>
        <w:spacing w:beforeLines="30" w:before="72" w:afterLines="30" w:after="72" w:line="360" w:lineRule="auto"/>
        <w:rPr>
          <w:b/>
        </w:rPr>
      </w:pPr>
    </w:p>
    <w:p w:rsidR="00A67656" w:rsidRPr="00CA6D21" w:rsidRDefault="00A67656" w:rsidP="009B6AF4">
      <w:pPr>
        <w:tabs>
          <w:tab w:val="left" w:pos="3510"/>
        </w:tabs>
        <w:spacing w:beforeLines="30" w:before="72" w:afterLines="30" w:after="72" w:line="360" w:lineRule="auto"/>
        <w:jc w:val="center"/>
        <w:rPr>
          <w:b/>
          <w:i/>
        </w:rPr>
      </w:pPr>
    </w:p>
    <w:p w:rsidR="00410926" w:rsidRPr="00CA6D21" w:rsidRDefault="001017AF" w:rsidP="009B6AF4">
      <w:pPr>
        <w:tabs>
          <w:tab w:val="left" w:pos="3510"/>
        </w:tabs>
        <w:spacing w:beforeLines="30" w:before="72" w:afterLines="30" w:after="72" w:line="360" w:lineRule="auto"/>
        <w:jc w:val="center"/>
        <w:rPr>
          <w:b/>
          <w:i/>
        </w:rPr>
        <w:sectPr w:rsidR="00410926" w:rsidRPr="00CA6D21" w:rsidSect="00124E14">
          <w:pgSz w:w="11907" w:h="16840" w:code="9"/>
          <w:pgMar w:top="1134" w:right="1134" w:bottom="1134" w:left="1701" w:header="567" w:footer="567" w:gutter="0"/>
          <w:pgBorders w:display="firstPage">
            <w:top w:val="twistedLines2" w:sz="18" w:space="4" w:color="auto"/>
            <w:left w:val="twistedLines2" w:sz="18" w:space="4" w:color="auto"/>
            <w:bottom w:val="twistedLines2" w:sz="18" w:space="4" w:color="auto"/>
            <w:right w:val="twistedLines2" w:sz="18" w:space="4" w:color="auto"/>
          </w:pgBorders>
          <w:cols w:space="720"/>
          <w:docGrid w:linePitch="360"/>
        </w:sectPr>
      </w:pPr>
      <w:r w:rsidRPr="00CA6D21">
        <w:rPr>
          <w:b/>
          <w:i/>
        </w:rPr>
        <w:t>Vĩnh Long</w:t>
      </w:r>
      <w:r w:rsidR="00B97081">
        <w:rPr>
          <w:b/>
          <w:i/>
        </w:rPr>
        <w:t>, tháng 01</w:t>
      </w:r>
      <w:r w:rsidR="005D4A7E" w:rsidRPr="00CA6D21">
        <w:rPr>
          <w:b/>
          <w:i/>
        </w:rPr>
        <w:t xml:space="preserve"> năm </w:t>
      </w:r>
      <w:r w:rsidR="00B97081">
        <w:rPr>
          <w:b/>
          <w:i/>
        </w:rPr>
        <w:t>2026</w:t>
      </w:r>
    </w:p>
    <w:p w:rsidR="003B13A1" w:rsidRPr="00CA6D21" w:rsidRDefault="003B13A1" w:rsidP="009B6AF4">
      <w:pPr>
        <w:spacing w:line="360" w:lineRule="auto"/>
        <w:jc w:val="center"/>
        <w:rPr>
          <w:b/>
          <w:bCs/>
        </w:rPr>
        <w:sectPr w:rsidR="003B13A1" w:rsidRPr="00CA6D21" w:rsidSect="0029788F">
          <w:headerReference w:type="default" r:id="rId10"/>
          <w:pgSz w:w="11907" w:h="16840" w:code="9"/>
          <w:pgMar w:top="1134" w:right="1134" w:bottom="1134" w:left="1701" w:header="720" w:footer="720" w:gutter="0"/>
          <w:cols w:space="720"/>
        </w:sectPr>
      </w:pPr>
    </w:p>
    <w:p w:rsidR="00133623" w:rsidRPr="00CA6D21" w:rsidRDefault="00F177F5" w:rsidP="009B6AF4">
      <w:pPr>
        <w:spacing w:line="360" w:lineRule="auto"/>
        <w:jc w:val="center"/>
        <w:rPr>
          <w:b/>
        </w:rPr>
      </w:pPr>
      <w:r w:rsidRPr="00CA6D21">
        <w:rPr>
          <w:b/>
        </w:rPr>
        <w:lastRenderedPageBreak/>
        <w:t xml:space="preserve">LỜI CẢM </w:t>
      </w:r>
      <w:r w:rsidR="00034EE4" w:rsidRPr="00CA6D21">
        <w:rPr>
          <w:b/>
        </w:rPr>
        <w:t>ƠN</w:t>
      </w:r>
    </w:p>
    <w:p w:rsidR="00133623" w:rsidRPr="00CA6D21" w:rsidRDefault="00133623" w:rsidP="009B6AF4">
      <w:pPr>
        <w:spacing w:line="360" w:lineRule="auto"/>
      </w:pPr>
    </w:p>
    <w:p w:rsidR="009F55E0" w:rsidRPr="009F55E0" w:rsidRDefault="009F55E0" w:rsidP="009F55E0">
      <w:pPr>
        <w:shd w:val="clear" w:color="auto" w:fill="FFFFFF" w:themeFill="background1"/>
        <w:spacing w:line="360" w:lineRule="auto"/>
        <w:jc w:val="both"/>
        <w:rPr>
          <w:color w:val="000000" w:themeColor="text1"/>
        </w:rPr>
      </w:pPr>
      <w:r w:rsidRPr="009F55E0">
        <w:rPr>
          <w:color w:val="000000" w:themeColor="text1"/>
        </w:rPr>
        <w:t>Để hoàn thành đồ án kết thúc môn Xử lý ảnh với đề tài "Xây dựng hệ thống nén ảnh", nhóm chúng em xin gửi lời cảm ơn chân thành đến:</w:t>
      </w:r>
    </w:p>
    <w:p w:rsidR="009F55E0" w:rsidRPr="009F55E0" w:rsidRDefault="009F55E0" w:rsidP="009F55E0">
      <w:pPr>
        <w:shd w:val="clear" w:color="auto" w:fill="FFFFFF" w:themeFill="background1"/>
        <w:spacing w:line="360" w:lineRule="auto"/>
        <w:jc w:val="both"/>
        <w:rPr>
          <w:color w:val="000000" w:themeColor="text1"/>
        </w:rPr>
      </w:pPr>
      <w:r w:rsidRPr="009F55E0">
        <w:rPr>
          <w:color w:val="000000" w:themeColor="text1"/>
        </w:rPr>
        <w:t>Thầy Võ Phước Hưng - Giảng viên hướng dẫn đã tận tình chỉ dạy, định hướng và hỗ trợ nhóm trong suốt quá trình thực hiện đề tài. Thầy đã dành nhiều thời gian để giải đáp thắc mắc, góp ý chi tiết về cả mặt lý thuyết lẫn thực hành. Những kiến thức quý báu về xử lý ảnh, các thuật toán nén, và kinh nghiệm phát triển ứng dụng web mà Thầy truyền đạt đã giúp chúng em hoàn thiện đồ án một cách tốt nhất. Sự nhiệt tình và tâm huyết của Thầy là nguồn động viên lớn lao để chúng em vượt qua những khó khăn trong quá trình nghiên cứu và triển khai.</w:t>
      </w:r>
    </w:p>
    <w:p w:rsidR="009F55E0" w:rsidRPr="009F55E0" w:rsidRDefault="009F55E0" w:rsidP="009F55E0">
      <w:pPr>
        <w:shd w:val="clear" w:color="auto" w:fill="FFFFFF" w:themeFill="background1"/>
        <w:spacing w:line="360" w:lineRule="auto"/>
        <w:jc w:val="both"/>
        <w:rPr>
          <w:color w:val="000000" w:themeColor="text1"/>
        </w:rPr>
      </w:pPr>
      <w:r w:rsidRPr="009F55E0">
        <w:rPr>
          <w:color w:val="000000" w:themeColor="text1"/>
        </w:rPr>
        <w:t>Khoa Công nghệ Thông tin đã tạo điều kiện về cơ sở vật chất, trang thiết bị và môi trường học tập thuận lợi để chúng em có thể nghiên cứu, thực nghiệm và phát triển dự án một cách hiệu quả.</w:t>
      </w:r>
    </w:p>
    <w:p w:rsidR="009F55E0" w:rsidRPr="009F55E0" w:rsidRDefault="009F55E0" w:rsidP="009F55E0">
      <w:pPr>
        <w:shd w:val="clear" w:color="auto" w:fill="FFFFFF" w:themeFill="background1"/>
        <w:spacing w:line="360" w:lineRule="auto"/>
        <w:jc w:val="both"/>
        <w:rPr>
          <w:color w:val="000000" w:themeColor="text1"/>
        </w:rPr>
      </w:pPr>
      <w:r w:rsidRPr="009F55E0">
        <w:rPr>
          <w:color w:val="000000" w:themeColor="text1"/>
        </w:rPr>
        <w:t>Các thành viên trong nhóm đã cùng nhau nỗ lực, hợp tác và đóng góp công sức, ý tưởng để hoàn thành đề tài đúng tiến độ. Tinh thần làm việc nhóm và sự hỗ trợ lẫn nhau đã tạo nên một môi trường làm việc tích cực và hiệu quả.</w:t>
      </w:r>
      <w:r w:rsidRPr="009F55E0">
        <w:rPr>
          <w:color w:val="000000" w:themeColor="text1"/>
        </w:rPr>
        <w:tab/>
      </w:r>
    </w:p>
    <w:p w:rsidR="008626A2" w:rsidRPr="009F55E0" w:rsidRDefault="009F55E0" w:rsidP="009F55E0">
      <w:pPr>
        <w:shd w:val="clear" w:color="auto" w:fill="FFFFFF" w:themeFill="background1"/>
        <w:spacing w:line="360" w:lineRule="auto"/>
        <w:jc w:val="both"/>
        <w:rPr>
          <w:color w:val="000000" w:themeColor="text1"/>
        </w:rPr>
      </w:pPr>
      <w:r w:rsidRPr="009F55E0">
        <w:rPr>
          <w:color w:val="000000" w:themeColor="text1"/>
        </w:rPr>
        <w:t>Qua quá trình thực hiện đồ án, chúng em đã học hỏi được nhiều kiến thức thực tế về xử lý ảnh. Tuy nhiên, mặc dù đã có gắng hết sức, nhưng do kiến thức và kinh nghiệm còn hạn chế nên đồ án không tránh khỏi những thiếu sót. Nhóm chúng em rất mong nhận được sự góp ý từ quý thầy cô để hoàn thiện hơn trong tương lai.</w:t>
      </w:r>
    </w:p>
    <w:p w:rsidR="000E2395" w:rsidRPr="00CA6D21" w:rsidRDefault="008626A2" w:rsidP="009B6AF4">
      <w:pPr>
        <w:spacing w:line="360" w:lineRule="auto"/>
        <w:jc w:val="both"/>
      </w:pPr>
      <w:r w:rsidRPr="00CA6D21">
        <w:rPr>
          <w:bCs/>
        </w:rPr>
        <w:t>Xin chân thành cảm ơn!</w:t>
      </w:r>
    </w:p>
    <w:p w:rsidR="000E2395" w:rsidRPr="00CA6D21" w:rsidRDefault="000E2395" w:rsidP="009B6AF4">
      <w:pPr>
        <w:spacing w:line="360" w:lineRule="auto"/>
        <w:jc w:val="center"/>
      </w:pPr>
    </w:p>
    <w:p w:rsidR="000E2395" w:rsidRPr="00CA6D21" w:rsidRDefault="000E2395" w:rsidP="009B6AF4">
      <w:pPr>
        <w:spacing w:line="360" w:lineRule="auto"/>
        <w:jc w:val="center"/>
      </w:pPr>
    </w:p>
    <w:p w:rsidR="000E2395" w:rsidRPr="00CA6D21" w:rsidRDefault="000E2395" w:rsidP="009B6AF4">
      <w:pPr>
        <w:spacing w:line="360" w:lineRule="auto"/>
        <w:jc w:val="center"/>
      </w:pPr>
    </w:p>
    <w:p w:rsidR="000E2395" w:rsidRPr="00CA6D21" w:rsidRDefault="000E2395" w:rsidP="009B6AF4">
      <w:pPr>
        <w:spacing w:line="360" w:lineRule="auto"/>
        <w:jc w:val="center"/>
      </w:pPr>
    </w:p>
    <w:p w:rsidR="000E2395" w:rsidRPr="00CA6D21" w:rsidRDefault="0034433B" w:rsidP="009B6AF4">
      <w:pPr>
        <w:spacing w:line="360" w:lineRule="auto"/>
        <w:jc w:val="right"/>
        <w:rPr>
          <w:i/>
        </w:rPr>
      </w:pPr>
      <w:r w:rsidRPr="00CA6D21">
        <w:rPr>
          <w:i/>
        </w:rPr>
        <w:t>Sinh viên ký và ghi rõ họ và tên</w:t>
      </w:r>
    </w:p>
    <w:tbl>
      <w:tblPr>
        <w:tblW w:w="0" w:type="auto"/>
        <w:jc w:val="center"/>
        <w:tblLook w:val="04A0" w:firstRow="1" w:lastRow="0" w:firstColumn="1" w:lastColumn="0" w:noHBand="0" w:noVBand="1"/>
      </w:tblPr>
      <w:tblGrid>
        <w:gridCol w:w="2880"/>
        <w:gridCol w:w="2776"/>
        <w:gridCol w:w="3030"/>
      </w:tblGrid>
      <w:tr w:rsidR="008078D4" w:rsidRPr="00CA6D21" w:rsidTr="008078D4">
        <w:trPr>
          <w:jc w:val="center"/>
        </w:trPr>
        <w:tc>
          <w:tcPr>
            <w:tcW w:w="2880" w:type="dxa"/>
          </w:tcPr>
          <w:p w:rsidR="008078D4" w:rsidRPr="00CA6D21" w:rsidRDefault="008078D4" w:rsidP="009B6AF4">
            <w:pPr>
              <w:spacing w:line="360" w:lineRule="auto"/>
              <w:jc w:val="center"/>
              <w:rPr>
                <w:b/>
              </w:rPr>
            </w:pPr>
            <w:r w:rsidRPr="00CA6D21">
              <w:rPr>
                <w:b/>
              </w:rPr>
              <w:t>Sinh viên 1</w:t>
            </w:r>
          </w:p>
          <w:p w:rsidR="008078D4" w:rsidRPr="00CA6D21" w:rsidRDefault="008078D4" w:rsidP="009B6AF4">
            <w:pPr>
              <w:spacing w:line="360" w:lineRule="auto"/>
              <w:rPr>
                <w:b/>
              </w:rPr>
            </w:pPr>
          </w:p>
          <w:p w:rsidR="008078D4" w:rsidRPr="00CA6D21" w:rsidRDefault="008078D4" w:rsidP="009B6AF4">
            <w:pPr>
              <w:spacing w:line="360" w:lineRule="auto"/>
              <w:rPr>
                <w:b/>
              </w:rPr>
            </w:pPr>
          </w:p>
          <w:p w:rsidR="008078D4" w:rsidRPr="00CA6D21" w:rsidRDefault="008078D4" w:rsidP="009B6AF4">
            <w:pPr>
              <w:spacing w:line="360" w:lineRule="auto"/>
              <w:rPr>
                <w:b/>
              </w:rPr>
            </w:pPr>
          </w:p>
          <w:p w:rsidR="008078D4" w:rsidRPr="00CA6D21" w:rsidRDefault="008078D4" w:rsidP="009B6AF4">
            <w:pPr>
              <w:spacing w:line="360" w:lineRule="auto"/>
              <w:rPr>
                <w:b/>
              </w:rPr>
            </w:pPr>
          </w:p>
          <w:p w:rsidR="008078D4" w:rsidRPr="00CA6D21" w:rsidRDefault="008078D4" w:rsidP="009B6AF4">
            <w:pPr>
              <w:spacing w:line="360" w:lineRule="auto"/>
              <w:rPr>
                <w:b/>
              </w:rPr>
            </w:pPr>
          </w:p>
          <w:p w:rsidR="008078D4" w:rsidRPr="00CA6D21" w:rsidRDefault="008078D4" w:rsidP="009B6AF4">
            <w:pPr>
              <w:spacing w:line="360" w:lineRule="auto"/>
              <w:rPr>
                <w:b/>
              </w:rPr>
            </w:pPr>
          </w:p>
        </w:tc>
        <w:tc>
          <w:tcPr>
            <w:tcW w:w="2776" w:type="dxa"/>
          </w:tcPr>
          <w:p w:rsidR="008078D4" w:rsidRPr="00CA6D21" w:rsidRDefault="008078D4" w:rsidP="009B6AF4">
            <w:pPr>
              <w:spacing w:line="360" w:lineRule="auto"/>
              <w:jc w:val="center"/>
              <w:rPr>
                <w:b/>
              </w:rPr>
            </w:pPr>
            <w:r w:rsidRPr="00CA6D21">
              <w:rPr>
                <w:b/>
              </w:rPr>
              <w:lastRenderedPageBreak/>
              <w:t>Sinh viên 2</w:t>
            </w:r>
          </w:p>
        </w:tc>
        <w:tc>
          <w:tcPr>
            <w:tcW w:w="3030" w:type="dxa"/>
          </w:tcPr>
          <w:p w:rsidR="008078D4" w:rsidRPr="00CA6D21" w:rsidRDefault="008078D4" w:rsidP="009B6AF4">
            <w:pPr>
              <w:spacing w:line="360" w:lineRule="auto"/>
              <w:jc w:val="center"/>
              <w:rPr>
                <w:b/>
              </w:rPr>
            </w:pPr>
            <w:r w:rsidRPr="00CA6D21">
              <w:rPr>
                <w:b/>
              </w:rPr>
              <w:t>Sinh viên 3</w:t>
            </w:r>
          </w:p>
        </w:tc>
      </w:tr>
    </w:tbl>
    <w:p w:rsidR="00023725" w:rsidRPr="00CA6D21" w:rsidRDefault="002F177F" w:rsidP="009B6AF4">
      <w:pPr>
        <w:spacing w:line="360" w:lineRule="auto"/>
        <w:jc w:val="center"/>
      </w:pPr>
      <w:r w:rsidRPr="00CA6D21">
        <w:rPr>
          <w:b/>
        </w:rPr>
        <w:lastRenderedPageBreak/>
        <w:t>NHẬN XÉT CỦA GIẢNG</w:t>
      </w:r>
      <w:r w:rsidR="00E367C8" w:rsidRPr="00CA6D21">
        <w:rPr>
          <w:b/>
        </w:rPr>
        <w:t xml:space="preserve"> VIÊN HƯỚNG DẪN</w:t>
      </w:r>
    </w:p>
    <w:p w:rsidR="00E367C8" w:rsidRPr="00CA6D21" w:rsidRDefault="00E367C8" w:rsidP="009B6AF4">
      <w:pPr>
        <w:spacing w:line="360" w:lineRule="auto"/>
      </w:pPr>
    </w:p>
    <w:p w:rsidR="00F177F5" w:rsidRPr="00CA6D21" w:rsidRDefault="00E367C8" w:rsidP="009B6AF4">
      <w:pPr>
        <w:tabs>
          <w:tab w:val="right" w:leader="dot" w:pos="8789"/>
        </w:tabs>
        <w:spacing w:line="360" w:lineRule="auto"/>
      </w:pPr>
      <w:r w:rsidRPr="00CA6D21">
        <w:tab/>
      </w:r>
    </w:p>
    <w:p w:rsidR="00E367C8" w:rsidRPr="00CA6D21" w:rsidRDefault="00E367C8" w:rsidP="009B6AF4">
      <w:pPr>
        <w:tabs>
          <w:tab w:val="right" w:leader="dot" w:pos="8789"/>
        </w:tabs>
        <w:spacing w:line="360" w:lineRule="auto"/>
      </w:pPr>
      <w:r w:rsidRPr="00CA6D21">
        <w:tab/>
      </w:r>
    </w:p>
    <w:p w:rsidR="00E367C8" w:rsidRPr="00CA6D21" w:rsidRDefault="00E367C8" w:rsidP="009B6AF4">
      <w:pPr>
        <w:tabs>
          <w:tab w:val="right" w:leader="dot" w:pos="8789"/>
        </w:tabs>
        <w:spacing w:line="360" w:lineRule="auto"/>
      </w:pPr>
      <w:r w:rsidRPr="00CA6D21">
        <w:tab/>
      </w:r>
    </w:p>
    <w:p w:rsidR="00E367C8" w:rsidRPr="00CA6D21" w:rsidRDefault="00E367C8" w:rsidP="009B6AF4">
      <w:pPr>
        <w:tabs>
          <w:tab w:val="right" w:leader="dot" w:pos="8789"/>
        </w:tabs>
        <w:spacing w:line="360" w:lineRule="auto"/>
      </w:pPr>
      <w:r w:rsidRPr="00CA6D21">
        <w:tab/>
      </w:r>
    </w:p>
    <w:p w:rsidR="00E367C8" w:rsidRPr="00CA6D21" w:rsidRDefault="00E367C8" w:rsidP="009B6AF4">
      <w:pPr>
        <w:tabs>
          <w:tab w:val="right" w:leader="dot" w:pos="8789"/>
        </w:tabs>
        <w:spacing w:line="360" w:lineRule="auto"/>
      </w:pPr>
      <w:r w:rsidRPr="00CA6D21">
        <w:tab/>
      </w:r>
    </w:p>
    <w:p w:rsidR="00E367C8" w:rsidRPr="00CA6D21" w:rsidRDefault="00E367C8" w:rsidP="009B6AF4">
      <w:pPr>
        <w:tabs>
          <w:tab w:val="right" w:leader="dot" w:pos="8789"/>
        </w:tabs>
        <w:spacing w:line="360" w:lineRule="auto"/>
      </w:pPr>
      <w:r w:rsidRPr="00CA6D21">
        <w:tab/>
      </w:r>
    </w:p>
    <w:p w:rsidR="00E367C8" w:rsidRPr="00CA6D21" w:rsidRDefault="00E367C8" w:rsidP="009B6AF4">
      <w:pPr>
        <w:tabs>
          <w:tab w:val="right" w:leader="dot" w:pos="8789"/>
        </w:tabs>
        <w:spacing w:line="360" w:lineRule="auto"/>
      </w:pPr>
      <w:r w:rsidRPr="00CA6D21">
        <w:tab/>
      </w:r>
    </w:p>
    <w:p w:rsidR="00E367C8" w:rsidRPr="00CA6D21" w:rsidRDefault="00E367C8" w:rsidP="009B6AF4">
      <w:pPr>
        <w:tabs>
          <w:tab w:val="right" w:leader="dot" w:pos="8789"/>
        </w:tabs>
        <w:spacing w:line="360" w:lineRule="auto"/>
      </w:pPr>
      <w:r w:rsidRPr="00CA6D21">
        <w:tab/>
      </w:r>
    </w:p>
    <w:p w:rsidR="00E367C8" w:rsidRPr="00CA6D21" w:rsidRDefault="00E367C8" w:rsidP="009B6AF4">
      <w:pPr>
        <w:tabs>
          <w:tab w:val="right" w:leader="dot" w:pos="8789"/>
        </w:tabs>
        <w:spacing w:line="360" w:lineRule="auto"/>
      </w:pPr>
      <w:r w:rsidRPr="00CA6D21">
        <w:tab/>
      </w:r>
    </w:p>
    <w:p w:rsidR="00E367C8" w:rsidRPr="00CA6D21" w:rsidRDefault="00E367C8" w:rsidP="009B6AF4">
      <w:pPr>
        <w:tabs>
          <w:tab w:val="right" w:leader="dot" w:pos="8789"/>
        </w:tabs>
        <w:spacing w:line="360" w:lineRule="auto"/>
      </w:pPr>
      <w:r w:rsidRPr="00CA6D21">
        <w:tab/>
      </w:r>
    </w:p>
    <w:p w:rsidR="00E367C8" w:rsidRPr="00CA6D21" w:rsidRDefault="00E367C8" w:rsidP="009B6AF4">
      <w:pPr>
        <w:tabs>
          <w:tab w:val="right" w:leader="dot" w:pos="8789"/>
        </w:tabs>
        <w:spacing w:line="360" w:lineRule="auto"/>
      </w:pPr>
      <w:r w:rsidRPr="00CA6D21">
        <w:tab/>
      </w:r>
    </w:p>
    <w:p w:rsidR="00E367C8" w:rsidRPr="00CA6D21" w:rsidRDefault="00E367C8" w:rsidP="009B6AF4">
      <w:pPr>
        <w:tabs>
          <w:tab w:val="right" w:leader="dot" w:pos="8789"/>
        </w:tabs>
        <w:spacing w:line="360" w:lineRule="auto"/>
      </w:pPr>
      <w:r w:rsidRPr="00CA6D21">
        <w:tab/>
      </w:r>
    </w:p>
    <w:p w:rsidR="00E367C8" w:rsidRPr="00CA6D21" w:rsidRDefault="00E367C8" w:rsidP="009B6AF4">
      <w:pPr>
        <w:tabs>
          <w:tab w:val="right" w:leader="dot" w:pos="8789"/>
        </w:tabs>
        <w:spacing w:line="360" w:lineRule="auto"/>
        <w:rPr>
          <w:b/>
          <w:bCs/>
          <w:i/>
          <w:iCs/>
        </w:rPr>
      </w:pPr>
      <w:r w:rsidRPr="00CA6D21">
        <w:tab/>
      </w:r>
      <w:r w:rsidRPr="00CA6D21">
        <w:tab/>
      </w:r>
      <w:r w:rsidRPr="00CA6D21">
        <w:tab/>
      </w:r>
      <w:r w:rsidRPr="00CA6D21">
        <w:tab/>
      </w:r>
      <w:r w:rsidRPr="00CA6D21">
        <w:tab/>
      </w:r>
      <w:r w:rsidRPr="00CA6D21">
        <w:tab/>
      </w:r>
      <w:r w:rsidRPr="00CA6D21">
        <w:tab/>
      </w:r>
    </w:p>
    <w:p w:rsidR="00F177F5" w:rsidRPr="00CA6D21" w:rsidRDefault="00F177F5" w:rsidP="009B6AF4">
      <w:pPr>
        <w:spacing w:line="360" w:lineRule="auto"/>
        <w:rPr>
          <w:b/>
          <w:bCs/>
          <w:i/>
          <w:iCs/>
        </w:rPr>
      </w:pPr>
      <w:r w:rsidRPr="00CA6D21">
        <w:rPr>
          <w:b/>
          <w:bCs/>
          <w:i/>
          <w:iCs/>
        </w:rPr>
        <w:tab/>
      </w:r>
    </w:p>
    <w:p w:rsidR="00F177F5" w:rsidRPr="00CA6D21" w:rsidRDefault="007F3799" w:rsidP="009B6AF4">
      <w:pPr>
        <w:spacing w:line="360" w:lineRule="auto"/>
      </w:pPr>
      <w:r w:rsidRPr="00CA6D21">
        <w:rPr>
          <w:i/>
          <w:noProof/>
        </w:rPr>
        <mc:AlternateContent>
          <mc:Choice Requires="wps">
            <w:drawing>
              <wp:anchor distT="0" distB="0" distL="114300" distR="114300" simplePos="0" relativeHeight="251657728" behindDoc="0" locked="0" layoutInCell="1" allowOverlap="1" wp14:anchorId="66E89404" wp14:editId="03834C47">
                <wp:simplePos x="0" y="0"/>
                <wp:positionH relativeFrom="column">
                  <wp:posOffset>2857500</wp:posOffset>
                </wp:positionH>
                <wp:positionV relativeFrom="paragraph">
                  <wp:posOffset>7582535</wp:posOffset>
                </wp:positionV>
                <wp:extent cx="3124200" cy="800100"/>
                <wp:effectExtent l="3810" t="0" r="0" b="2540"/>
                <wp:wrapNone/>
                <wp:docPr id="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049CF" w:rsidRPr="00B803F1" w:rsidRDefault="007049CF" w:rsidP="00023725">
                            <w:pPr>
                              <w:jc w:val="center"/>
                              <w:rPr>
                                <w:b/>
                                <w:i/>
                              </w:rPr>
                            </w:pPr>
                            <w:r w:rsidRPr="00B803F1">
                              <w:rPr>
                                <w:b/>
                                <w:i/>
                              </w:rPr>
                              <w:t>Trà Vinh, ngày…...tháng…...năm</w:t>
                            </w:r>
                            <w:r>
                              <w:rPr>
                                <w:b/>
                                <w:i/>
                              </w:rPr>
                              <w:t xml:space="preserve"> 2012</w:t>
                            </w:r>
                          </w:p>
                          <w:p w:rsidR="007049CF" w:rsidRPr="00D34D88" w:rsidRDefault="007049CF" w:rsidP="00023725">
                            <w:pPr>
                              <w:jc w:val="center"/>
                              <w:rPr>
                                <w:b/>
                              </w:rPr>
                            </w:pPr>
                            <w:r w:rsidRPr="00D34D88">
                              <w:rPr>
                                <w:b/>
                              </w:rPr>
                              <w:t>GIÁO VIÊN CHẤM BÁO CÁO</w:t>
                            </w:r>
                          </w:p>
                          <w:p w:rsidR="007049CF" w:rsidRPr="00023725" w:rsidRDefault="007049CF" w:rsidP="00023725">
                            <w:pPr>
                              <w:jc w:val="center"/>
                              <w:rPr>
                                <w:i/>
                              </w:rPr>
                            </w:pPr>
                            <w:r w:rsidRPr="00023725">
                              <w:rPr>
                                <w:i/>
                              </w:rPr>
                              <w:t>(ký</w:t>
                            </w:r>
                            <w:r>
                              <w:rPr>
                                <w:i/>
                              </w:rPr>
                              <w:t xml:space="preserve">, ghi rõ họ </w:t>
                            </w:r>
                            <w:r w:rsidRPr="00023725">
                              <w:rPr>
                                <w:i/>
                              </w:rPr>
                              <w:t xml:space="preserve"> tên)</w:t>
                            </w:r>
                          </w:p>
                          <w:p w:rsidR="007049CF" w:rsidRPr="00D02942" w:rsidRDefault="007049CF" w:rsidP="00023725">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 o:spid="_x0000_s1026" type="#_x0000_t202" style="position:absolute;margin-left:225pt;margin-top:597.05pt;width:246pt;height:6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PZhggIAAA8FAAAOAAAAZHJzL2Uyb0RvYy54bWysVMlu2zAQvRfoPxC8O5JcObaEyEGWuiiQ&#10;LkDSD6BFyiJKcViStpQW/fcOKTtRl0NRVAeJy/Dxzbw3urgcOkUOwjoJuqLZWUqJ0DVwqXcV/fSw&#10;ma0ocZ5pzhRoUdFH4ejl+uWLi96UYg4tKC4sQRDtyt5UtPXelEni6lZ0zJ2BERo3G7Ad8zi1u4Rb&#10;1iN6p5J5mp4nPVhuLNTCOVy9HTfpOuI3jaj9h6ZxwhNVUeTm49vG9za8k/UFK3eWmVbWRxrsH1h0&#10;TGq89AnqlnlG9lb+BtXJ2oKDxp/V0CXQNLIWMQfMJkt/yea+ZUbEXLA4zjyVyf0/2Pr94aMlkqN2&#10;lGjWoUQPYvDkGgayDNXpjSsx6N5gmB9wOUSGTJ25g/qzIxpuWqZ34spa6FvBOLLLwslkcnTEcQFk&#10;278DjtewvYcINDS2C4BYDILoqNLjkzKBSo2Lr7J5jnJTUuPeKsVSRekSVp5OG+v8GwEdCYOKWlQ+&#10;orPDnfOBDStPIZE9KMk3Uqk4sbvtjbLkwNAlm/jEBDDJaZjSIVhDODYijitIEu8Ie4FuVP1bgYTT&#10;63kx25yvlrN8ky9mxTJdzdKsuC7O07zIbzffA8EsL1vJudB3UouTA7P87xQ+9sLonehB0le0WMwX&#10;o0RT9m6aZBqfPyXZSY8NqWQX64xhIYiVQdjXmsexZ1KN4+Rn+rHKWIPTN1Yl2iAoP3rAD9sBUYI3&#10;tsAf0RAWUC+UFv8iOGjBfqWkx46sqPuyZ1ZQot5qNFWR5Xlo4TjJF8s5Tux0ZzvdYbpGqIp6Ssbh&#10;jR/bfm+s3LV402hjDVdoxEZGjzyzOtoXuy4mc/xDhLaezmPU839s/QMAAP//AwBQSwMEFAAGAAgA&#10;AAAhALocf/DgAAAADQEAAA8AAABkcnMvZG93bnJldi54bWxMj8FOwzAQRO9I/IO1SFwQdRLSlqRx&#10;KkACcW3pB2xiN4kar6PYbdK/ZznR486MZt8U29n24mJG3zlSEC8iEIZqpztqFBx+Pp9fQfiApLF3&#10;ZBRcjYdteX9XYK7dRDtz2YdGcAn5HBW0IQy5lL5ujUW/cIMh9o5utBj4HBupR5y43PYyiaKVtNgR&#10;f2hxMB+tqU/7s1Vw/J6eltlUfYXDepeu3rFbV+6q1OPD/LYBEcwc/sPwh8/oUDJT5c6kvegVpMuI&#10;twQ24iyNQXAkSxOWKpZekigGWRbydkX5CwAA//8DAFBLAQItABQABgAIAAAAIQC2gziS/gAAAOEB&#10;AAATAAAAAAAAAAAAAAAAAAAAAABbQ29udGVudF9UeXBlc10ueG1sUEsBAi0AFAAGAAgAAAAhADj9&#10;If/WAAAAlAEAAAsAAAAAAAAAAAAAAAAALwEAAF9yZWxzLy5yZWxzUEsBAi0AFAAGAAgAAAAhALQo&#10;9mGCAgAADwUAAA4AAAAAAAAAAAAAAAAALgIAAGRycy9lMm9Eb2MueG1sUEsBAi0AFAAGAAgAAAAh&#10;ALocf/DgAAAADQEAAA8AAAAAAAAAAAAAAAAA3AQAAGRycy9kb3ducmV2LnhtbFBLBQYAAAAABAAE&#10;APMAAADpBQAAAAA=&#10;" stroked="f">
                <v:textbox>
                  <w:txbxContent>
                    <w:p w:rsidR="007049CF" w:rsidRPr="00B803F1" w:rsidRDefault="007049CF" w:rsidP="00023725">
                      <w:pPr>
                        <w:jc w:val="center"/>
                        <w:rPr>
                          <w:b/>
                          <w:i/>
                        </w:rPr>
                      </w:pPr>
                      <w:r w:rsidRPr="00B803F1">
                        <w:rPr>
                          <w:b/>
                          <w:i/>
                        </w:rPr>
                        <w:t>Trà Vinh, ngày…...tháng…...năm</w:t>
                      </w:r>
                      <w:r>
                        <w:rPr>
                          <w:b/>
                          <w:i/>
                        </w:rPr>
                        <w:t xml:space="preserve"> 2012</w:t>
                      </w:r>
                    </w:p>
                    <w:p w:rsidR="007049CF" w:rsidRPr="00D34D88" w:rsidRDefault="007049CF" w:rsidP="00023725">
                      <w:pPr>
                        <w:jc w:val="center"/>
                        <w:rPr>
                          <w:b/>
                        </w:rPr>
                      </w:pPr>
                      <w:r w:rsidRPr="00D34D88">
                        <w:rPr>
                          <w:b/>
                        </w:rPr>
                        <w:t>GIÁO VIÊN CHẤM BÁO CÁO</w:t>
                      </w:r>
                    </w:p>
                    <w:p w:rsidR="007049CF" w:rsidRPr="00023725" w:rsidRDefault="007049CF" w:rsidP="00023725">
                      <w:pPr>
                        <w:jc w:val="center"/>
                        <w:rPr>
                          <w:i/>
                        </w:rPr>
                      </w:pPr>
                      <w:r w:rsidRPr="00023725">
                        <w:rPr>
                          <w:i/>
                        </w:rPr>
                        <w:t>(ký</w:t>
                      </w:r>
                      <w:r>
                        <w:rPr>
                          <w:i/>
                        </w:rPr>
                        <w:t xml:space="preserve">, ghi rõ họ </w:t>
                      </w:r>
                      <w:r w:rsidRPr="00023725">
                        <w:rPr>
                          <w:i/>
                        </w:rPr>
                        <w:t xml:space="preserve"> tên)</w:t>
                      </w:r>
                    </w:p>
                    <w:p w:rsidR="007049CF" w:rsidRPr="00D02942" w:rsidRDefault="007049CF" w:rsidP="00023725">
                      <w:pPr>
                        <w:jc w:val="center"/>
                      </w:pPr>
                    </w:p>
                  </w:txbxContent>
                </v:textbox>
              </v:shape>
            </w:pict>
          </mc:Fallback>
        </mc:AlternateContent>
      </w:r>
    </w:p>
    <w:p w:rsidR="00D82BCB" w:rsidRPr="00CA6D21" w:rsidRDefault="00D82BCB" w:rsidP="009B6AF4">
      <w:pPr>
        <w:spacing w:line="360" w:lineRule="auto"/>
        <w:rPr>
          <w:b/>
        </w:rPr>
      </w:pPr>
      <w:r w:rsidRPr="00CA6D21">
        <w:br w:type="page"/>
      </w:r>
    </w:p>
    <w:p w:rsidR="000853FC" w:rsidRPr="00CA6D21" w:rsidRDefault="002F177F" w:rsidP="009B6AF4">
      <w:pPr>
        <w:spacing w:line="360" w:lineRule="auto"/>
        <w:jc w:val="center"/>
      </w:pPr>
      <w:r w:rsidRPr="00CA6D21">
        <w:rPr>
          <w:b/>
        </w:rPr>
        <w:lastRenderedPageBreak/>
        <w:t>NHẬN XÉT CỦA GIẢNG</w:t>
      </w:r>
      <w:r w:rsidR="00D82BCB" w:rsidRPr="00CA6D21">
        <w:rPr>
          <w:b/>
        </w:rPr>
        <w:t xml:space="preserve"> VIÊN PHẢN BIỆN</w:t>
      </w:r>
    </w:p>
    <w:p w:rsidR="00D82BCB" w:rsidRPr="00CA6D21" w:rsidRDefault="00D82BCB" w:rsidP="009B6AF4">
      <w:pPr>
        <w:spacing w:line="360" w:lineRule="auto"/>
      </w:pPr>
    </w:p>
    <w:p w:rsidR="00D82BCB" w:rsidRPr="00CA6D21" w:rsidRDefault="007214B3" w:rsidP="009B6AF4">
      <w:pPr>
        <w:tabs>
          <w:tab w:val="right" w:leader="dot" w:pos="8789"/>
        </w:tabs>
        <w:spacing w:line="360" w:lineRule="auto"/>
      </w:pPr>
      <w:r w:rsidRPr="00CA6D21">
        <w:tab/>
      </w:r>
    </w:p>
    <w:p w:rsidR="007214B3" w:rsidRPr="00CA6D21" w:rsidRDefault="007214B3" w:rsidP="009B6AF4">
      <w:pPr>
        <w:tabs>
          <w:tab w:val="right" w:leader="dot" w:pos="8789"/>
        </w:tabs>
        <w:spacing w:line="360" w:lineRule="auto"/>
      </w:pPr>
      <w:r w:rsidRPr="00CA6D21">
        <w:tab/>
      </w:r>
    </w:p>
    <w:p w:rsidR="007214B3" w:rsidRPr="00CA6D21" w:rsidRDefault="007214B3" w:rsidP="009B6AF4">
      <w:pPr>
        <w:tabs>
          <w:tab w:val="right" w:leader="dot" w:pos="8789"/>
        </w:tabs>
        <w:spacing w:line="360" w:lineRule="auto"/>
      </w:pPr>
      <w:r w:rsidRPr="00CA6D21">
        <w:tab/>
      </w:r>
    </w:p>
    <w:p w:rsidR="007214B3" w:rsidRPr="00CA6D21" w:rsidRDefault="007214B3" w:rsidP="009B6AF4">
      <w:pPr>
        <w:tabs>
          <w:tab w:val="right" w:leader="dot" w:pos="8789"/>
        </w:tabs>
        <w:spacing w:line="360" w:lineRule="auto"/>
      </w:pPr>
      <w:r w:rsidRPr="00CA6D21">
        <w:tab/>
      </w:r>
    </w:p>
    <w:p w:rsidR="007214B3" w:rsidRPr="00CA6D21" w:rsidRDefault="007214B3" w:rsidP="009B6AF4">
      <w:pPr>
        <w:tabs>
          <w:tab w:val="right" w:leader="dot" w:pos="8789"/>
        </w:tabs>
        <w:spacing w:line="360" w:lineRule="auto"/>
      </w:pPr>
      <w:r w:rsidRPr="00CA6D21">
        <w:tab/>
      </w:r>
    </w:p>
    <w:p w:rsidR="007214B3" w:rsidRPr="00CA6D21" w:rsidRDefault="007214B3" w:rsidP="009B6AF4">
      <w:pPr>
        <w:tabs>
          <w:tab w:val="right" w:leader="dot" w:pos="8789"/>
        </w:tabs>
        <w:spacing w:line="360" w:lineRule="auto"/>
      </w:pPr>
      <w:r w:rsidRPr="00CA6D21">
        <w:tab/>
      </w:r>
    </w:p>
    <w:p w:rsidR="007214B3" w:rsidRPr="00CA6D21" w:rsidRDefault="007214B3" w:rsidP="009B6AF4">
      <w:pPr>
        <w:tabs>
          <w:tab w:val="right" w:leader="dot" w:pos="8789"/>
        </w:tabs>
        <w:spacing w:line="360" w:lineRule="auto"/>
      </w:pPr>
      <w:r w:rsidRPr="00CA6D21">
        <w:tab/>
      </w:r>
    </w:p>
    <w:p w:rsidR="007214B3" w:rsidRPr="00CA6D21" w:rsidRDefault="007214B3" w:rsidP="009B6AF4">
      <w:pPr>
        <w:tabs>
          <w:tab w:val="right" w:leader="dot" w:pos="8789"/>
        </w:tabs>
        <w:spacing w:line="360" w:lineRule="auto"/>
      </w:pPr>
      <w:r w:rsidRPr="00CA6D21">
        <w:tab/>
      </w:r>
    </w:p>
    <w:p w:rsidR="007214B3" w:rsidRPr="00CA6D21" w:rsidRDefault="007214B3" w:rsidP="009B6AF4">
      <w:pPr>
        <w:tabs>
          <w:tab w:val="right" w:leader="dot" w:pos="8789"/>
        </w:tabs>
        <w:spacing w:line="360" w:lineRule="auto"/>
      </w:pPr>
      <w:r w:rsidRPr="00CA6D21">
        <w:tab/>
      </w:r>
    </w:p>
    <w:p w:rsidR="007214B3" w:rsidRPr="00CA6D21" w:rsidRDefault="007214B3" w:rsidP="009B6AF4">
      <w:pPr>
        <w:tabs>
          <w:tab w:val="right" w:leader="dot" w:pos="8789"/>
        </w:tabs>
        <w:spacing w:line="360" w:lineRule="auto"/>
      </w:pPr>
      <w:r w:rsidRPr="00CA6D21">
        <w:tab/>
      </w:r>
    </w:p>
    <w:p w:rsidR="007214B3" w:rsidRPr="00CA6D21" w:rsidRDefault="007214B3" w:rsidP="009B6AF4">
      <w:pPr>
        <w:tabs>
          <w:tab w:val="right" w:leader="dot" w:pos="8789"/>
        </w:tabs>
        <w:spacing w:line="360" w:lineRule="auto"/>
      </w:pPr>
      <w:r w:rsidRPr="00CA6D21">
        <w:tab/>
      </w:r>
    </w:p>
    <w:p w:rsidR="007214B3" w:rsidRPr="00CA6D21" w:rsidRDefault="007214B3" w:rsidP="009B6AF4">
      <w:pPr>
        <w:tabs>
          <w:tab w:val="right" w:leader="dot" w:pos="8789"/>
        </w:tabs>
        <w:spacing w:line="360" w:lineRule="auto"/>
      </w:pPr>
      <w:r w:rsidRPr="00CA6D21">
        <w:tab/>
      </w:r>
    </w:p>
    <w:p w:rsidR="007214B3" w:rsidRPr="00CA6D21" w:rsidRDefault="007214B3" w:rsidP="009B6AF4">
      <w:pPr>
        <w:tabs>
          <w:tab w:val="right" w:leader="dot" w:pos="8789"/>
        </w:tabs>
        <w:spacing w:line="360" w:lineRule="auto"/>
      </w:pPr>
      <w:r w:rsidRPr="00CA6D21">
        <w:tab/>
      </w:r>
    </w:p>
    <w:p w:rsidR="007214B3" w:rsidRPr="00CA6D21" w:rsidRDefault="007214B3" w:rsidP="009B6AF4">
      <w:pPr>
        <w:tabs>
          <w:tab w:val="right" w:leader="dot" w:pos="8789"/>
        </w:tabs>
        <w:spacing w:line="360" w:lineRule="auto"/>
      </w:pPr>
      <w:r w:rsidRPr="00CA6D21">
        <w:tab/>
      </w:r>
    </w:p>
    <w:p w:rsidR="007214B3" w:rsidRPr="00CA6D21" w:rsidRDefault="007214B3" w:rsidP="009B6AF4">
      <w:pPr>
        <w:tabs>
          <w:tab w:val="right" w:leader="dot" w:pos="8789"/>
        </w:tabs>
        <w:spacing w:line="360" w:lineRule="auto"/>
      </w:pPr>
      <w:r w:rsidRPr="00CA6D21">
        <w:tab/>
      </w:r>
    </w:p>
    <w:p w:rsidR="007214B3" w:rsidRPr="00CA6D21" w:rsidRDefault="007214B3" w:rsidP="009B6AF4">
      <w:pPr>
        <w:tabs>
          <w:tab w:val="right" w:leader="dot" w:pos="8789"/>
        </w:tabs>
        <w:spacing w:line="360" w:lineRule="auto"/>
      </w:pPr>
      <w:r w:rsidRPr="00CA6D21">
        <w:tab/>
      </w:r>
    </w:p>
    <w:p w:rsidR="007214B3" w:rsidRPr="00CA6D21" w:rsidRDefault="007214B3" w:rsidP="009B6AF4">
      <w:pPr>
        <w:tabs>
          <w:tab w:val="right" w:leader="dot" w:pos="8789"/>
        </w:tabs>
        <w:spacing w:line="360" w:lineRule="auto"/>
      </w:pPr>
      <w:r w:rsidRPr="00CA6D21">
        <w:tab/>
      </w:r>
    </w:p>
    <w:p w:rsidR="008B34B7" w:rsidRPr="00CA6D21" w:rsidRDefault="008B34B7" w:rsidP="009B6AF4">
      <w:pPr>
        <w:tabs>
          <w:tab w:val="right" w:leader="dot" w:pos="8789"/>
        </w:tabs>
        <w:spacing w:line="360" w:lineRule="auto"/>
      </w:pPr>
      <w:r w:rsidRPr="00CA6D21">
        <w:tab/>
      </w:r>
    </w:p>
    <w:p w:rsidR="008B34B7" w:rsidRPr="00CA6D21" w:rsidRDefault="008B34B7" w:rsidP="009B6AF4">
      <w:pPr>
        <w:tabs>
          <w:tab w:val="right" w:leader="dot" w:pos="8789"/>
        </w:tabs>
        <w:spacing w:line="360" w:lineRule="auto"/>
      </w:pPr>
      <w:r w:rsidRPr="00CA6D21">
        <w:tab/>
      </w:r>
    </w:p>
    <w:p w:rsidR="00ED74EB" w:rsidRDefault="00ED74EB" w:rsidP="009B6AF4">
      <w:pPr>
        <w:tabs>
          <w:tab w:val="right" w:leader="dot" w:pos="8789"/>
        </w:tabs>
        <w:spacing w:line="360" w:lineRule="auto"/>
      </w:pPr>
    </w:p>
    <w:p w:rsidR="00ED74EB" w:rsidRPr="00ED74EB" w:rsidRDefault="00ED74EB" w:rsidP="00ED74EB"/>
    <w:p w:rsidR="00ED74EB" w:rsidRPr="00ED74EB" w:rsidRDefault="00ED74EB" w:rsidP="00ED74EB"/>
    <w:p w:rsidR="00ED74EB" w:rsidRPr="00ED74EB" w:rsidRDefault="00ED74EB" w:rsidP="00ED74EB"/>
    <w:p w:rsidR="00ED74EB" w:rsidRPr="00ED74EB" w:rsidRDefault="00ED74EB" w:rsidP="00ED74EB"/>
    <w:p w:rsidR="00ED74EB" w:rsidRPr="00ED74EB" w:rsidRDefault="00ED74EB" w:rsidP="00ED74EB"/>
    <w:p w:rsidR="00ED74EB" w:rsidRPr="00ED74EB" w:rsidRDefault="00ED74EB" w:rsidP="00ED74EB"/>
    <w:p w:rsidR="00ED74EB" w:rsidRPr="00ED74EB" w:rsidRDefault="00ED74EB" w:rsidP="00ED74EB"/>
    <w:p w:rsidR="00ED74EB" w:rsidRPr="00ED74EB" w:rsidRDefault="00ED74EB" w:rsidP="00ED74EB"/>
    <w:p w:rsidR="00ED74EB" w:rsidRPr="00ED74EB" w:rsidRDefault="00ED74EB" w:rsidP="00ED74EB"/>
    <w:p w:rsidR="00ED74EB" w:rsidRDefault="00ED74EB" w:rsidP="00ED74EB">
      <w:pPr>
        <w:tabs>
          <w:tab w:val="left" w:pos="7085"/>
        </w:tabs>
      </w:pPr>
      <w:r>
        <w:tab/>
      </w:r>
    </w:p>
    <w:p w:rsidR="00ED74EB" w:rsidRDefault="00ED74EB" w:rsidP="00ED74EB"/>
    <w:p w:rsidR="007214B3" w:rsidRPr="00ED74EB" w:rsidRDefault="007214B3" w:rsidP="00ED74EB">
      <w:pPr>
        <w:sectPr w:rsidR="007214B3" w:rsidRPr="00ED74EB" w:rsidSect="003B13A1">
          <w:type w:val="continuous"/>
          <w:pgSz w:w="11907" w:h="16840" w:code="9"/>
          <w:pgMar w:top="1134" w:right="1134" w:bottom="1134" w:left="1701" w:header="720" w:footer="720" w:gutter="0"/>
          <w:cols w:space="720"/>
        </w:sectPr>
      </w:pPr>
    </w:p>
    <w:sdt>
      <w:sdtPr>
        <w:rPr>
          <w:rFonts w:ascii="Times New Roman" w:eastAsia="Times New Roman" w:hAnsi="Times New Roman" w:cs="Times New Roman"/>
          <w:b w:val="0"/>
          <w:bCs w:val="0"/>
          <w:color w:val="auto"/>
          <w:sz w:val="26"/>
          <w:szCs w:val="26"/>
          <w:lang w:eastAsia="en-US"/>
        </w:rPr>
        <w:id w:val="-1038818588"/>
        <w:docPartObj>
          <w:docPartGallery w:val="Table of Contents"/>
          <w:docPartUnique/>
        </w:docPartObj>
      </w:sdtPr>
      <w:sdtEndPr>
        <w:rPr>
          <w:noProof/>
        </w:rPr>
      </w:sdtEndPr>
      <w:sdtContent>
        <w:p w:rsidR="00A84DC2" w:rsidRPr="00B8733A" w:rsidRDefault="00EE1AAB" w:rsidP="00EE1AAB">
          <w:pPr>
            <w:pStyle w:val="TOCHeading"/>
            <w:spacing w:line="360" w:lineRule="auto"/>
            <w:jc w:val="center"/>
            <w:rPr>
              <w:rFonts w:ascii="Times New Roman" w:hAnsi="Times New Roman" w:cs="Times New Roman"/>
              <w:b w:val="0"/>
              <w:color w:val="000000" w:themeColor="text1"/>
            </w:rPr>
          </w:pPr>
          <w:r w:rsidRPr="00B8733A">
            <w:rPr>
              <w:rFonts w:ascii="Times New Roman" w:hAnsi="Times New Roman" w:cs="Times New Roman"/>
              <w:b w:val="0"/>
              <w:color w:val="000000" w:themeColor="text1"/>
            </w:rPr>
            <w:t>MỤC LỤC</w:t>
          </w:r>
        </w:p>
        <w:p w:rsidR="000C50E9" w:rsidRDefault="00A84DC2">
          <w:pPr>
            <w:pStyle w:val="TOC1"/>
            <w:rPr>
              <w:rFonts w:asciiTheme="minorHAnsi" w:eastAsiaTheme="minorEastAsia" w:hAnsiTheme="minorHAnsi" w:cstheme="minorBidi"/>
              <w:noProof/>
              <w:sz w:val="22"/>
              <w:szCs w:val="22"/>
            </w:rPr>
          </w:pPr>
          <w:r w:rsidRPr="00B8733A">
            <w:fldChar w:fldCharType="begin"/>
          </w:r>
          <w:r w:rsidRPr="00B8733A">
            <w:instrText xml:space="preserve"> TOC \o "1-3" \h \z \u </w:instrText>
          </w:r>
          <w:r w:rsidRPr="00B8733A">
            <w:fldChar w:fldCharType="separate"/>
          </w:r>
          <w:hyperlink w:anchor="_Toc220624308" w:history="1">
            <w:r w:rsidR="000C50E9" w:rsidRPr="00AE317C">
              <w:rPr>
                <w:rStyle w:val="Hyperlink"/>
                <w:b/>
                <w:bCs/>
                <w:noProof/>
              </w:rPr>
              <w:t>BẢNG PHÂN CÔNG CÔNG VIỆC</w:t>
            </w:r>
            <w:r w:rsidR="000C50E9">
              <w:rPr>
                <w:noProof/>
                <w:webHidden/>
              </w:rPr>
              <w:tab/>
            </w:r>
            <w:r w:rsidR="000C50E9">
              <w:rPr>
                <w:noProof/>
                <w:webHidden/>
              </w:rPr>
              <w:fldChar w:fldCharType="begin"/>
            </w:r>
            <w:r w:rsidR="000C50E9">
              <w:rPr>
                <w:noProof/>
                <w:webHidden/>
              </w:rPr>
              <w:instrText xml:space="preserve"> PAGEREF _Toc220624308 \h </w:instrText>
            </w:r>
            <w:r w:rsidR="000C50E9">
              <w:rPr>
                <w:noProof/>
                <w:webHidden/>
              </w:rPr>
            </w:r>
            <w:r w:rsidR="000C50E9">
              <w:rPr>
                <w:noProof/>
                <w:webHidden/>
              </w:rPr>
              <w:fldChar w:fldCharType="separate"/>
            </w:r>
            <w:r w:rsidR="000C50E9">
              <w:rPr>
                <w:noProof/>
                <w:webHidden/>
              </w:rPr>
              <w:t>3</w:t>
            </w:r>
            <w:r w:rsidR="000C50E9">
              <w:rPr>
                <w:noProof/>
                <w:webHidden/>
              </w:rPr>
              <w:fldChar w:fldCharType="end"/>
            </w:r>
          </w:hyperlink>
        </w:p>
        <w:p w:rsidR="000C50E9" w:rsidRDefault="002037F2">
          <w:pPr>
            <w:pStyle w:val="TOC1"/>
            <w:rPr>
              <w:rFonts w:asciiTheme="minorHAnsi" w:eastAsiaTheme="minorEastAsia" w:hAnsiTheme="minorHAnsi" w:cstheme="minorBidi"/>
              <w:noProof/>
              <w:sz w:val="22"/>
              <w:szCs w:val="22"/>
            </w:rPr>
          </w:pPr>
          <w:hyperlink w:anchor="_Toc220624309" w:history="1">
            <w:r w:rsidR="000C50E9" w:rsidRPr="00AE317C">
              <w:rPr>
                <w:rStyle w:val="Hyperlink"/>
                <w:b/>
                <w:bCs/>
                <w:noProof/>
              </w:rPr>
              <w:t>CHƯƠNG 1: PHÂN TÍCH THIẾT KẾ HỆ THỐNG</w:t>
            </w:r>
            <w:r w:rsidR="000C50E9">
              <w:rPr>
                <w:noProof/>
                <w:webHidden/>
              </w:rPr>
              <w:tab/>
            </w:r>
            <w:r w:rsidR="000C50E9">
              <w:rPr>
                <w:noProof/>
                <w:webHidden/>
              </w:rPr>
              <w:fldChar w:fldCharType="begin"/>
            </w:r>
            <w:r w:rsidR="000C50E9">
              <w:rPr>
                <w:noProof/>
                <w:webHidden/>
              </w:rPr>
              <w:instrText xml:space="preserve"> PAGEREF _Toc220624309 \h </w:instrText>
            </w:r>
            <w:r w:rsidR="000C50E9">
              <w:rPr>
                <w:noProof/>
                <w:webHidden/>
              </w:rPr>
            </w:r>
            <w:r w:rsidR="000C50E9">
              <w:rPr>
                <w:noProof/>
                <w:webHidden/>
              </w:rPr>
              <w:fldChar w:fldCharType="separate"/>
            </w:r>
            <w:r w:rsidR="000C50E9">
              <w:rPr>
                <w:noProof/>
                <w:webHidden/>
              </w:rPr>
              <w:t>5</w:t>
            </w:r>
            <w:r w:rsidR="000C50E9">
              <w:rPr>
                <w:noProof/>
                <w:webHidden/>
              </w:rPr>
              <w:fldChar w:fldCharType="end"/>
            </w:r>
          </w:hyperlink>
        </w:p>
        <w:p w:rsidR="000C50E9" w:rsidRDefault="002037F2">
          <w:pPr>
            <w:pStyle w:val="TOC2"/>
            <w:tabs>
              <w:tab w:val="right" w:leader="dot" w:pos="9062"/>
            </w:tabs>
            <w:rPr>
              <w:rFonts w:asciiTheme="minorHAnsi" w:eastAsiaTheme="minorEastAsia" w:hAnsiTheme="minorHAnsi" w:cstheme="minorBidi"/>
              <w:noProof/>
              <w:sz w:val="22"/>
              <w:szCs w:val="22"/>
            </w:rPr>
          </w:pPr>
          <w:hyperlink w:anchor="_Toc220624310" w:history="1">
            <w:r w:rsidR="000C50E9" w:rsidRPr="00AE317C">
              <w:rPr>
                <w:rStyle w:val="Hyperlink"/>
                <w:noProof/>
              </w:rPr>
              <w:t>1.1 MÔ TẢ ĐỀ TÀI</w:t>
            </w:r>
            <w:r w:rsidR="000C50E9">
              <w:rPr>
                <w:noProof/>
                <w:webHidden/>
              </w:rPr>
              <w:tab/>
            </w:r>
            <w:r w:rsidR="000C50E9">
              <w:rPr>
                <w:noProof/>
                <w:webHidden/>
              </w:rPr>
              <w:fldChar w:fldCharType="begin"/>
            </w:r>
            <w:r w:rsidR="000C50E9">
              <w:rPr>
                <w:noProof/>
                <w:webHidden/>
              </w:rPr>
              <w:instrText xml:space="preserve"> PAGEREF _Toc220624310 \h </w:instrText>
            </w:r>
            <w:r w:rsidR="000C50E9">
              <w:rPr>
                <w:noProof/>
                <w:webHidden/>
              </w:rPr>
            </w:r>
            <w:r w:rsidR="000C50E9">
              <w:rPr>
                <w:noProof/>
                <w:webHidden/>
              </w:rPr>
              <w:fldChar w:fldCharType="separate"/>
            </w:r>
            <w:r w:rsidR="000C50E9">
              <w:rPr>
                <w:noProof/>
                <w:webHidden/>
              </w:rPr>
              <w:t>5</w:t>
            </w:r>
            <w:r w:rsidR="000C50E9">
              <w:rPr>
                <w:noProof/>
                <w:webHidden/>
              </w:rPr>
              <w:fldChar w:fldCharType="end"/>
            </w:r>
          </w:hyperlink>
        </w:p>
        <w:p w:rsidR="000C50E9" w:rsidRDefault="002037F2">
          <w:pPr>
            <w:pStyle w:val="TOC1"/>
            <w:rPr>
              <w:rFonts w:asciiTheme="minorHAnsi" w:eastAsiaTheme="minorEastAsia" w:hAnsiTheme="minorHAnsi" w:cstheme="minorBidi"/>
              <w:noProof/>
              <w:sz w:val="22"/>
              <w:szCs w:val="22"/>
            </w:rPr>
          </w:pPr>
          <w:hyperlink w:anchor="_Toc220624311" w:history="1">
            <w:r w:rsidR="000C50E9" w:rsidRPr="00AE317C">
              <w:rPr>
                <w:rStyle w:val="Hyperlink"/>
                <w:b/>
                <w:noProof/>
              </w:rPr>
              <w:t>CHƯƠNG 2:CƠ SỞ LÝ THUYẾT</w:t>
            </w:r>
            <w:r w:rsidR="000C50E9">
              <w:rPr>
                <w:noProof/>
                <w:webHidden/>
              </w:rPr>
              <w:tab/>
            </w:r>
            <w:r w:rsidR="000C50E9">
              <w:rPr>
                <w:noProof/>
                <w:webHidden/>
              </w:rPr>
              <w:fldChar w:fldCharType="begin"/>
            </w:r>
            <w:r w:rsidR="000C50E9">
              <w:rPr>
                <w:noProof/>
                <w:webHidden/>
              </w:rPr>
              <w:instrText xml:space="preserve"> PAGEREF _Toc220624311 \h </w:instrText>
            </w:r>
            <w:r w:rsidR="000C50E9">
              <w:rPr>
                <w:noProof/>
                <w:webHidden/>
              </w:rPr>
            </w:r>
            <w:r w:rsidR="000C50E9">
              <w:rPr>
                <w:noProof/>
                <w:webHidden/>
              </w:rPr>
              <w:fldChar w:fldCharType="separate"/>
            </w:r>
            <w:r w:rsidR="000C50E9">
              <w:rPr>
                <w:noProof/>
                <w:webHidden/>
              </w:rPr>
              <w:t>7</w:t>
            </w:r>
            <w:r w:rsidR="000C50E9">
              <w:rPr>
                <w:noProof/>
                <w:webHidden/>
              </w:rPr>
              <w:fldChar w:fldCharType="end"/>
            </w:r>
          </w:hyperlink>
        </w:p>
        <w:p w:rsidR="000C50E9" w:rsidRDefault="002037F2">
          <w:pPr>
            <w:pStyle w:val="TOC2"/>
            <w:tabs>
              <w:tab w:val="right" w:leader="dot" w:pos="9062"/>
            </w:tabs>
            <w:rPr>
              <w:rFonts w:asciiTheme="minorHAnsi" w:eastAsiaTheme="minorEastAsia" w:hAnsiTheme="minorHAnsi" w:cstheme="minorBidi"/>
              <w:noProof/>
              <w:sz w:val="22"/>
              <w:szCs w:val="22"/>
            </w:rPr>
          </w:pPr>
          <w:hyperlink w:anchor="_Toc220624312" w:history="1">
            <w:r w:rsidR="000C50E9" w:rsidRPr="00AE317C">
              <w:rPr>
                <w:rStyle w:val="Hyperlink"/>
                <w:noProof/>
              </w:rPr>
              <w:t>2.1 NGÔN NGỮ LẬP TRÌNH PYTHON</w:t>
            </w:r>
            <w:r w:rsidR="000C50E9">
              <w:rPr>
                <w:noProof/>
                <w:webHidden/>
              </w:rPr>
              <w:tab/>
            </w:r>
            <w:r w:rsidR="000C50E9">
              <w:rPr>
                <w:noProof/>
                <w:webHidden/>
              </w:rPr>
              <w:fldChar w:fldCharType="begin"/>
            </w:r>
            <w:r w:rsidR="000C50E9">
              <w:rPr>
                <w:noProof/>
                <w:webHidden/>
              </w:rPr>
              <w:instrText xml:space="preserve"> PAGEREF _Toc220624312 \h </w:instrText>
            </w:r>
            <w:r w:rsidR="000C50E9">
              <w:rPr>
                <w:noProof/>
                <w:webHidden/>
              </w:rPr>
            </w:r>
            <w:r w:rsidR="000C50E9">
              <w:rPr>
                <w:noProof/>
                <w:webHidden/>
              </w:rPr>
              <w:fldChar w:fldCharType="separate"/>
            </w:r>
            <w:r w:rsidR="000C50E9">
              <w:rPr>
                <w:noProof/>
                <w:webHidden/>
              </w:rPr>
              <w:t>7</w:t>
            </w:r>
            <w:r w:rsidR="000C50E9">
              <w:rPr>
                <w:noProof/>
                <w:webHidden/>
              </w:rPr>
              <w:fldChar w:fldCharType="end"/>
            </w:r>
          </w:hyperlink>
        </w:p>
        <w:p w:rsidR="000C50E9" w:rsidRDefault="002037F2">
          <w:pPr>
            <w:pStyle w:val="TOC2"/>
            <w:tabs>
              <w:tab w:val="right" w:leader="dot" w:pos="9062"/>
            </w:tabs>
            <w:rPr>
              <w:rFonts w:asciiTheme="minorHAnsi" w:eastAsiaTheme="minorEastAsia" w:hAnsiTheme="minorHAnsi" w:cstheme="minorBidi"/>
              <w:noProof/>
              <w:sz w:val="22"/>
              <w:szCs w:val="22"/>
            </w:rPr>
          </w:pPr>
          <w:hyperlink w:anchor="_Toc220624313" w:history="1">
            <w:r w:rsidR="000C50E9" w:rsidRPr="00AE317C">
              <w:rPr>
                <w:rStyle w:val="Hyperlink"/>
                <w:noProof/>
              </w:rPr>
              <w:t>2.2 KIẾN TRÚC FLASK APPLICATION</w:t>
            </w:r>
            <w:r w:rsidR="000C50E9">
              <w:rPr>
                <w:noProof/>
                <w:webHidden/>
              </w:rPr>
              <w:tab/>
            </w:r>
            <w:r w:rsidR="000C50E9">
              <w:rPr>
                <w:noProof/>
                <w:webHidden/>
              </w:rPr>
              <w:fldChar w:fldCharType="begin"/>
            </w:r>
            <w:r w:rsidR="000C50E9">
              <w:rPr>
                <w:noProof/>
                <w:webHidden/>
              </w:rPr>
              <w:instrText xml:space="preserve"> PAGEREF _Toc220624313 \h </w:instrText>
            </w:r>
            <w:r w:rsidR="000C50E9">
              <w:rPr>
                <w:noProof/>
                <w:webHidden/>
              </w:rPr>
            </w:r>
            <w:r w:rsidR="000C50E9">
              <w:rPr>
                <w:noProof/>
                <w:webHidden/>
              </w:rPr>
              <w:fldChar w:fldCharType="separate"/>
            </w:r>
            <w:r w:rsidR="000C50E9">
              <w:rPr>
                <w:noProof/>
                <w:webHidden/>
              </w:rPr>
              <w:t>8</w:t>
            </w:r>
            <w:r w:rsidR="000C50E9">
              <w:rPr>
                <w:noProof/>
                <w:webHidden/>
              </w:rPr>
              <w:fldChar w:fldCharType="end"/>
            </w:r>
          </w:hyperlink>
        </w:p>
        <w:p w:rsidR="000C50E9" w:rsidRDefault="002037F2">
          <w:pPr>
            <w:pStyle w:val="TOC2"/>
            <w:tabs>
              <w:tab w:val="right" w:leader="dot" w:pos="9062"/>
            </w:tabs>
            <w:rPr>
              <w:rFonts w:asciiTheme="minorHAnsi" w:eastAsiaTheme="minorEastAsia" w:hAnsiTheme="minorHAnsi" w:cstheme="minorBidi"/>
              <w:noProof/>
              <w:sz w:val="22"/>
              <w:szCs w:val="22"/>
            </w:rPr>
          </w:pPr>
          <w:hyperlink w:anchor="_Toc220624314" w:history="1">
            <w:r w:rsidR="000C50E9" w:rsidRPr="00AE317C">
              <w:rPr>
                <w:rStyle w:val="Hyperlink"/>
                <w:noProof/>
              </w:rPr>
              <w:t>2.3 CÁC PHƯƠNG PHÁP NÉN ẢNH</w:t>
            </w:r>
            <w:r w:rsidR="000C50E9">
              <w:rPr>
                <w:noProof/>
                <w:webHidden/>
              </w:rPr>
              <w:tab/>
            </w:r>
            <w:r w:rsidR="000C50E9">
              <w:rPr>
                <w:noProof/>
                <w:webHidden/>
              </w:rPr>
              <w:fldChar w:fldCharType="begin"/>
            </w:r>
            <w:r w:rsidR="000C50E9">
              <w:rPr>
                <w:noProof/>
                <w:webHidden/>
              </w:rPr>
              <w:instrText xml:space="preserve"> PAGEREF _Toc220624314 \h </w:instrText>
            </w:r>
            <w:r w:rsidR="000C50E9">
              <w:rPr>
                <w:noProof/>
                <w:webHidden/>
              </w:rPr>
            </w:r>
            <w:r w:rsidR="000C50E9">
              <w:rPr>
                <w:noProof/>
                <w:webHidden/>
              </w:rPr>
              <w:fldChar w:fldCharType="separate"/>
            </w:r>
            <w:r w:rsidR="000C50E9">
              <w:rPr>
                <w:noProof/>
                <w:webHidden/>
              </w:rPr>
              <w:t>9</w:t>
            </w:r>
            <w:r w:rsidR="000C50E9">
              <w:rPr>
                <w:noProof/>
                <w:webHidden/>
              </w:rPr>
              <w:fldChar w:fldCharType="end"/>
            </w:r>
          </w:hyperlink>
        </w:p>
        <w:p w:rsidR="000C50E9" w:rsidRDefault="002037F2">
          <w:pPr>
            <w:pStyle w:val="TOC2"/>
            <w:tabs>
              <w:tab w:val="right" w:leader="dot" w:pos="9062"/>
            </w:tabs>
            <w:rPr>
              <w:rFonts w:asciiTheme="minorHAnsi" w:eastAsiaTheme="minorEastAsia" w:hAnsiTheme="minorHAnsi" w:cstheme="minorBidi"/>
              <w:noProof/>
              <w:sz w:val="22"/>
              <w:szCs w:val="22"/>
            </w:rPr>
          </w:pPr>
          <w:hyperlink w:anchor="_Toc220624315" w:history="1">
            <w:r w:rsidR="000C50E9" w:rsidRPr="00AE317C">
              <w:rPr>
                <w:rStyle w:val="Hyperlink"/>
                <w:noProof/>
              </w:rPr>
              <w:t>2.4 GITHUB</w:t>
            </w:r>
            <w:r w:rsidR="000C50E9">
              <w:rPr>
                <w:noProof/>
                <w:webHidden/>
              </w:rPr>
              <w:tab/>
            </w:r>
            <w:r w:rsidR="000C50E9">
              <w:rPr>
                <w:noProof/>
                <w:webHidden/>
              </w:rPr>
              <w:fldChar w:fldCharType="begin"/>
            </w:r>
            <w:r w:rsidR="000C50E9">
              <w:rPr>
                <w:noProof/>
                <w:webHidden/>
              </w:rPr>
              <w:instrText xml:space="preserve"> PAGEREF _Toc220624315 \h </w:instrText>
            </w:r>
            <w:r w:rsidR="000C50E9">
              <w:rPr>
                <w:noProof/>
                <w:webHidden/>
              </w:rPr>
            </w:r>
            <w:r w:rsidR="000C50E9">
              <w:rPr>
                <w:noProof/>
                <w:webHidden/>
              </w:rPr>
              <w:fldChar w:fldCharType="separate"/>
            </w:r>
            <w:r w:rsidR="000C50E9">
              <w:rPr>
                <w:noProof/>
                <w:webHidden/>
              </w:rPr>
              <w:t>23</w:t>
            </w:r>
            <w:r w:rsidR="000C50E9">
              <w:rPr>
                <w:noProof/>
                <w:webHidden/>
              </w:rPr>
              <w:fldChar w:fldCharType="end"/>
            </w:r>
          </w:hyperlink>
        </w:p>
        <w:p w:rsidR="000C50E9" w:rsidRDefault="002037F2">
          <w:pPr>
            <w:pStyle w:val="TOC2"/>
            <w:tabs>
              <w:tab w:val="right" w:leader="dot" w:pos="9062"/>
            </w:tabs>
            <w:rPr>
              <w:rFonts w:asciiTheme="minorHAnsi" w:eastAsiaTheme="minorEastAsia" w:hAnsiTheme="minorHAnsi" w:cstheme="minorBidi"/>
              <w:noProof/>
              <w:sz w:val="22"/>
              <w:szCs w:val="22"/>
            </w:rPr>
          </w:pPr>
          <w:hyperlink w:anchor="_Toc220624316" w:history="1">
            <w:r w:rsidR="000C50E9" w:rsidRPr="00AE317C">
              <w:rPr>
                <w:rStyle w:val="Hyperlink"/>
                <w:noProof/>
              </w:rPr>
              <w:t>2.5 CÔNG NGHỆ REACT</w:t>
            </w:r>
            <w:r w:rsidR="000C50E9">
              <w:rPr>
                <w:noProof/>
                <w:webHidden/>
              </w:rPr>
              <w:tab/>
            </w:r>
            <w:r w:rsidR="000C50E9">
              <w:rPr>
                <w:noProof/>
                <w:webHidden/>
              </w:rPr>
              <w:fldChar w:fldCharType="begin"/>
            </w:r>
            <w:r w:rsidR="000C50E9">
              <w:rPr>
                <w:noProof/>
                <w:webHidden/>
              </w:rPr>
              <w:instrText xml:space="preserve"> PAGEREF _Toc220624316 \h </w:instrText>
            </w:r>
            <w:r w:rsidR="000C50E9">
              <w:rPr>
                <w:noProof/>
                <w:webHidden/>
              </w:rPr>
            </w:r>
            <w:r w:rsidR="000C50E9">
              <w:rPr>
                <w:noProof/>
                <w:webHidden/>
              </w:rPr>
              <w:fldChar w:fldCharType="separate"/>
            </w:r>
            <w:r w:rsidR="000C50E9">
              <w:rPr>
                <w:noProof/>
                <w:webHidden/>
              </w:rPr>
              <w:t>26</w:t>
            </w:r>
            <w:r w:rsidR="000C50E9">
              <w:rPr>
                <w:noProof/>
                <w:webHidden/>
              </w:rPr>
              <w:fldChar w:fldCharType="end"/>
            </w:r>
          </w:hyperlink>
        </w:p>
        <w:p w:rsidR="000C50E9" w:rsidRDefault="002037F2">
          <w:pPr>
            <w:pStyle w:val="TOC2"/>
            <w:tabs>
              <w:tab w:val="right" w:leader="dot" w:pos="9062"/>
            </w:tabs>
            <w:rPr>
              <w:rFonts w:asciiTheme="minorHAnsi" w:eastAsiaTheme="minorEastAsia" w:hAnsiTheme="minorHAnsi" w:cstheme="minorBidi"/>
              <w:noProof/>
              <w:sz w:val="22"/>
              <w:szCs w:val="22"/>
            </w:rPr>
          </w:pPr>
          <w:hyperlink w:anchor="_Toc220624317" w:history="1">
            <w:r w:rsidR="000C50E9" w:rsidRPr="00AE317C">
              <w:rPr>
                <w:rStyle w:val="Hyperlink"/>
                <w:noProof/>
              </w:rPr>
              <w:t>2.6 USECASE</w:t>
            </w:r>
            <w:r w:rsidR="000C50E9">
              <w:rPr>
                <w:noProof/>
                <w:webHidden/>
              </w:rPr>
              <w:tab/>
            </w:r>
            <w:r w:rsidR="000C50E9">
              <w:rPr>
                <w:noProof/>
                <w:webHidden/>
              </w:rPr>
              <w:fldChar w:fldCharType="begin"/>
            </w:r>
            <w:r w:rsidR="000C50E9">
              <w:rPr>
                <w:noProof/>
                <w:webHidden/>
              </w:rPr>
              <w:instrText xml:space="preserve"> PAGEREF _Toc220624317 \h </w:instrText>
            </w:r>
            <w:r w:rsidR="000C50E9">
              <w:rPr>
                <w:noProof/>
                <w:webHidden/>
              </w:rPr>
            </w:r>
            <w:r w:rsidR="000C50E9">
              <w:rPr>
                <w:noProof/>
                <w:webHidden/>
              </w:rPr>
              <w:fldChar w:fldCharType="separate"/>
            </w:r>
            <w:r w:rsidR="000C50E9">
              <w:rPr>
                <w:noProof/>
                <w:webHidden/>
              </w:rPr>
              <w:t>29</w:t>
            </w:r>
            <w:r w:rsidR="000C50E9">
              <w:rPr>
                <w:noProof/>
                <w:webHidden/>
              </w:rPr>
              <w:fldChar w:fldCharType="end"/>
            </w:r>
          </w:hyperlink>
        </w:p>
        <w:p w:rsidR="000C50E9" w:rsidRDefault="002037F2">
          <w:pPr>
            <w:pStyle w:val="TOC1"/>
            <w:rPr>
              <w:rFonts w:asciiTheme="minorHAnsi" w:eastAsiaTheme="minorEastAsia" w:hAnsiTheme="minorHAnsi" w:cstheme="minorBidi"/>
              <w:noProof/>
              <w:sz w:val="22"/>
              <w:szCs w:val="22"/>
            </w:rPr>
          </w:pPr>
          <w:hyperlink w:anchor="_Toc220624318" w:history="1">
            <w:r w:rsidR="000C50E9" w:rsidRPr="00AE317C">
              <w:rPr>
                <w:rStyle w:val="Hyperlink"/>
                <w:b/>
                <w:noProof/>
              </w:rPr>
              <w:t>CHƯƠNG 3:KẾT QUẢ KIỂM NGHIỆM</w:t>
            </w:r>
            <w:r w:rsidR="000C50E9">
              <w:rPr>
                <w:noProof/>
                <w:webHidden/>
              </w:rPr>
              <w:tab/>
            </w:r>
            <w:r w:rsidR="000C50E9">
              <w:rPr>
                <w:noProof/>
                <w:webHidden/>
              </w:rPr>
              <w:fldChar w:fldCharType="begin"/>
            </w:r>
            <w:r w:rsidR="000C50E9">
              <w:rPr>
                <w:noProof/>
                <w:webHidden/>
              </w:rPr>
              <w:instrText xml:space="preserve"> PAGEREF _Toc220624318 \h </w:instrText>
            </w:r>
            <w:r w:rsidR="000C50E9">
              <w:rPr>
                <w:noProof/>
                <w:webHidden/>
              </w:rPr>
            </w:r>
            <w:r w:rsidR="000C50E9">
              <w:rPr>
                <w:noProof/>
                <w:webHidden/>
              </w:rPr>
              <w:fldChar w:fldCharType="separate"/>
            </w:r>
            <w:r w:rsidR="000C50E9">
              <w:rPr>
                <w:noProof/>
                <w:webHidden/>
              </w:rPr>
              <w:t>31</w:t>
            </w:r>
            <w:r w:rsidR="000C50E9">
              <w:rPr>
                <w:noProof/>
                <w:webHidden/>
              </w:rPr>
              <w:fldChar w:fldCharType="end"/>
            </w:r>
          </w:hyperlink>
        </w:p>
        <w:p w:rsidR="000C50E9" w:rsidRDefault="002037F2">
          <w:pPr>
            <w:pStyle w:val="TOC2"/>
            <w:tabs>
              <w:tab w:val="right" w:leader="dot" w:pos="9062"/>
            </w:tabs>
            <w:rPr>
              <w:rFonts w:asciiTheme="minorHAnsi" w:eastAsiaTheme="minorEastAsia" w:hAnsiTheme="minorHAnsi" w:cstheme="minorBidi"/>
              <w:noProof/>
              <w:sz w:val="22"/>
              <w:szCs w:val="22"/>
            </w:rPr>
          </w:pPr>
          <w:hyperlink w:anchor="_Toc220624319" w:history="1">
            <w:r w:rsidR="000C50E9" w:rsidRPr="00AE317C">
              <w:rPr>
                <w:rStyle w:val="Hyperlink"/>
                <w:noProof/>
              </w:rPr>
              <w:t>3.1 GIỚI THIỆU GIAO DIỆN VÀ CHỨC NĂNG GIAO DIỆN</w:t>
            </w:r>
            <w:r w:rsidR="000C50E9">
              <w:rPr>
                <w:noProof/>
                <w:webHidden/>
              </w:rPr>
              <w:tab/>
            </w:r>
            <w:r w:rsidR="000C50E9">
              <w:rPr>
                <w:noProof/>
                <w:webHidden/>
              </w:rPr>
              <w:fldChar w:fldCharType="begin"/>
            </w:r>
            <w:r w:rsidR="000C50E9">
              <w:rPr>
                <w:noProof/>
                <w:webHidden/>
              </w:rPr>
              <w:instrText xml:space="preserve"> PAGEREF _Toc220624319 \h </w:instrText>
            </w:r>
            <w:r w:rsidR="000C50E9">
              <w:rPr>
                <w:noProof/>
                <w:webHidden/>
              </w:rPr>
            </w:r>
            <w:r w:rsidR="000C50E9">
              <w:rPr>
                <w:noProof/>
                <w:webHidden/>
              </w:rPr>
              <w:fldChar w:fldCharType="separate"/>
            </w:r>
            <w:r w:rsidR="000C50E9">
              <w:rPr>
                <w:noProof/>
                <w:webHidden/>
              </w:rPr>
              <w:t>31</w:t>
            </w:r>
            <w:r w:rsidR="000C50E9">
              <w:rPr>
                <w:noProof/>
                <w:webHidden/>
              </w:rPr>
              <w:fldChar w:fldCharType="end"/>
            </w:r>
          </w:hyperlink>
        </w:p>
        <w:p w:rsidR="000C50E9" w:rsidRDefault="002037F2">
          <w:pPr>
            <w:pStyle w:val="TOC3"/>
            <w:tabs>
              <w:tab w:val="right" w:leader="dot" w:pos="9062"/>
            </w:tabs>
            <w:rPr>
              <w:rFonts w:asciiTheme="minorHAnsi" w:eastAsiaTheme="minorEastAsia" w:hAnsiTheme="minorHAnsi" w:cstheme="minorBidi"/>
              <w:noProof/>
              <w:sz w:val="22"/>
              <w:szCs w:val="22"/>
            </w:rPr>
          </w:pPr>
          <w:hyperlink w:anchor="_Toc220624320" w:history="1">
            <w:r w:rsidR="000C50E9" w:rsidRPr="00AE317C">
              <w:rPr>
                <w:rStyle w:val="Hyperlink"/>
                <w:noProof/>
              </w:rPr>
              <w:t>3.1.1 Giao diện trang chủ</w:t>
            </w:r>
            <w:r w:rsidR="000C50E9">
              <w:rPr>
                <w:noProof/>
                <w:webHidden/>
              </w:rPr>
              <w:tab/>
            </w:r>
            <w:r w:rsidR="000C50E9">
              <w:rPr>
                <w:noProof/>
                <w:webHidden/>
              </w:rPr>
              <w:fldChar w:fldCharType="begin"/>
            </w:r>
            <w:r w:rsidR="000C50E9">
              <w:rPr>
                <w:noProof/>
                <w:webHidden/>
              </w:rPr>
              <w:instrText xml:space="preserve"> PAGEREF _Toc220624320 \h </w:instrText>
            </w:r>
            <w:r w:rsidR="000C50E9">
              <w:rPr>
                <w:noProof/>
                <w:webHidden/>
              </w:rPr>
            </w:r>
            <w:r w:rsidR="000C50E9">
              <w:rPr>
                <w:noProof/>
                <w:webHidden/>
              </w:rPr>
              <w:fldChar w:fldCharType="separate"/>
            </w:r>
            <w:r w:rsidR="000C50E9">
              <w:rPr>
                <w:noProof/>
                <w:webHidden/>
              </w:rPr>
              <w:t>31</w:t>
            </w:r>
            <w:r w:rsidR="000C50E9">
              <w:rPr>
                <w:noProof/>
                <w:webHidden/>
              </w:rPr>
              <w:fldChar w:fldCharType="end"/>
            </w:r>
          </w:hyperlink>
        </w:p>
        <w:p w:rsidR="000C50E9" w:rsidRDefault="002037F2">
          <w:pPr>
            <w:pStyle w:val="TOC3"/>
            <w:tabs>
              <w:tab w:val="right" w:leader="dot" w:pos="9062"/>
            </w:tabs>
            <w:rPr>
              <w:rFonts w:asciiTheme="minorHAnsi" w:eastAsiaTheme="minorEastAsia" w:hAnsiTheme="minorHAnsi" w:cstheme="minorBidi"/>
              <w:noProof/>
              <w:sz w:val="22"/>
              <w:szCs w:val="22"/>
            </w:rPr>
          </w:pPr>
          <w:hyperlink w:anchor="_Toc220624321" w:history="1">
            <w:r w:rsidR="000C50E9" w:rsidRPr="00AE317C">
              <w:rPr>
                <w:rStyle w:val="Hyperlink"/>
                <w:noProof/>
              </w:rPr>
              <w:t>3.1.2 Giao diện nén ảnh</w:t>
            </w:r>
            <w:r w:rsidR="000C50E9">
              <w:rPr>
                <w:noProof/>
                <w:webHidden/>
              </w:rPr>
              <w:tab/>
            </w:r>
            <w:r w:rsidR="000C50E9">
              <w:rPr>
                <w:noProof/>
                <w:webHidden/>
              </w:rPr>
              <w:fldChar w:fldCharType="begin"/>
            </w:r>
            <w:r w:rsidR="000C50E9">
              <w:rPr>
                <w:noProof/>
                <w:webHidden/>
              </w:rPr>
              <w:instrText xml:space="preserve"> PAGEREF _Toc220624321 \h </w:instrText>
            </w:r>
            <w:r w:rsidR="000C50E9">
              <w:rPr>
                <w:noProof/>
                <w:webHidden/>
              </w:rPr>
            </w:r>
            <w:r w:rsidR="000C50E9">
              <w:rPr>
                <w:noProof/>
                <w:webHidden/>
              </w:rPr>
              <w:fldChar w:fldCharType="separate"/>
            </w:r>
            <w:r w:rsidR="000C50E9">
              <w:rPr>
                <w:noProof/>
                <w:webHidden/>
              </w:rPr>
              <w:t>34</w:t>
            </w:r>
            <w:r w:rsidR="000C50E9">
              <w:rPr>
                <w:noProof/>
                <w:webHidden/>
              </w:rPr>
              <w:fldChar w:fldCharType="end"/>
            </w:r>
          </w:hyperlink>
        </w:p>
        <w:p w:rsidR="000C50E9" w:rsidRDefault="002037F2">
          <w:pPr>
            <w:pStyle w:val="TOC3"/>
            <w:tabs>
              <w:tab w:val="right" w:leader="dot" w:pos="9062"/>
            </w:tabs>
            <w:rPr>
              <w:rFonts w:asciiTheme="minorHAnsi" w:eastAsiaTheme="minorEastAsia" w:hAnsiTheme="minorHAnsi" w:cstheme="minorBidi"/>
              <w:noProof/>
              <w:sz w:val="22"/>
              <w:szCs w:val="22"/>
            </w:rPr>
          </w:pPr>
          <w:hyperlink w:anchor="_Toc220624322" w:history="1">
            <w:r w:rsidR="000C50E9" w:rsidRPr="00AE317C">
              <w:rPr>
                <w:rStyle w:val="Hyperlink"/>
                <w:noProof/>
              </w:rPr>
              <w:t>3.1.3 Giao diện các thuật toán nén ảnh</w:t>
            </w:r>
            <w:r w:rsidR="000C50E9">
              <w:rPr>
                <w:noProof/>
                <w:webHidden/>
              </w:rPr>
              <w:tab/>
            </w:r>
            <w:r w:rsidR="000C50E9">
              <w:rPr>
                <w:noProof/>
                <w:webHidden/>
              </w:rPr>
              <w:fldChar w:fldCharType="begin"/>
            </w:r>
            <w:r w:rsidR="000C50E9">
              <w:rPr>
                <w:noProof/>
                <w:webHidden/>
              </w:rPr>
              <w:instrText xml:space="preserve"> PAGEREF _Toc220624322 \h </w:instrText>
            </w:r>
            <w:r w:rsidR="000C50E9">
              <w:rPr>
                <w:noProof/>
                <w:webHidden/>
              </w:rPr>
            </w:r>
            <w:r w:rsidR="000C50E9">
              <w:rPr>
                <w:noProof/>
                <w:webHidden/>
              </w:rPr>
              <w:fldChar w:fldCharType="separate"/>
            </w:r>
            <w:r w:rsidR="000C50E9">
              <w:rPr>
                <w:noProof/>
                <w:webHidden/>
              </w:rPr>
              <w:t>36</w:t>
            </w:r>
            <w:r w:rsidR="000C50E9">
              <w:rPr>
                <w:noProof/>
                <w:webHidden/>
              </w:rPr>
              <w:fldChar w:fldCharType="end"/>
            </w:r>
          </w:hyperlink>
        </w:p>
        <w:p w:rsidR="000C50E9" w:rsidRDefault="002037F2">
          <w:pPr>
            <w:pStyle w:val="TOC3"/>
            <w:tabs>
              <w:tab w:val="right" w:leader="dot" w:pos="9062"/>
            </w:tabs>
            <w:rPr>
              <w:rFonts w:asciiTheme="minorHAnsi" w:eastAsiaTheme="minorEastAsia" w:hAnsiTheme="minorHAnsi" w:cstheme="minorBidi"/>
              <w:noProof/>
              <w:sz w:val="22"/>
              <w:szCs w:val="22"/>
            </w:rPr>
          </w:pPr>
          <w:hyperlink w:anchor="_Toc220624323" w:history="1">
            <w:r w:rsidR="000C50E9" w:rsidRPr="00AE317C">
              <w:rPr>
                <w:rStyle w:val="Hyperlink"/>
                <w:noProof/>
              </w:rPr>
              <w:t>3.1.4 Giao diện so sánh thuật toán</w:t>
            </w:r>
            <w:r w:rsidR="000C50E9">
              <w:rPr>
                <w:noProof/>
                <w:webHidden/>
              </w:rPr>
              <w:tab/>
            </w:r>
            <w:r w:rsidR="000C50E9">
              <w:rPr>
                <w:noProof/>
                <w:webHidden/>
              </w:rPr>
              <w:fldChar w:fldCharType="begin"/>
            </w:r>
            <w:r w:rsidR="000C50E9">
              <w:rPr>
                <w:noProof/>
                <w:webHidden/>
              </w:rPr>
              <w:instrText xml:space="preserve"> PAGEREF _Toc220624323 \h </w:instrText>
            </w:r>
            <w:r w:rsidR="000C50E9">
              <w:rPr>
                <w:noProof/>
                <w:webHidden/>
              </w:rPr>
            </w:r>
            <w:r w:rsidR="000C50E9">
              <w:rPr>
                <w:noProof/>
                <w:webHidden/>
              </w:rPr>
              <w:fldChar w:fldCharType="separate"/>
            </w:r>
            <w:r w:rsidR="000C50E9">
              <w:rPr>
                <w:noProof/>
                <w:webHidden/>
              </w:rPr>
              <w:t>37</w:t>
            </w:r>
            <w:r w:rsidR="000C50E9">
              <w:rPr>
                <w:noProof/>
                <w:webHidden/>
              </w:rPr>
              <w:fldChar w:fldCharType="end"/>
            </w:r>
          </w:hyperlink>
        </w:p>
        <w:p w:rsidR="000C50E9" w:rsidRDefault="002037F2">
          <w:pPr>
            <w:pStyle w:val="TOC1"/>
            <w:rPr>
              <w:rFonts w:asciiTheme="minorHAnsi" w:eastAsiaTheme="minorEastAsia" w:hAnsiTheme="minorHAnsi" w:cstheme="minorBidi"/>
              <w:noProof/>
              <w:sz w:val="22"/>
              <w:szCs w:val="22"/>
            </w:rPr>
          </w:pPr>
          <w:hyperlink w:anchor="_Toc220624324" w:history="1">
            <w:r w:rsidR="000C50E9" w:rsidRPr="00AE317C">
              <w:rPr>
                <w:rStyle w:val="Hyperlink"/>
                <w:b/>
                <w:noProof/>
              </w:rPr>
              <w:t>CHƯƠNG 4: KẾT LUẬN VÀ HƯỚNG PHÁT TRIỂN</w:t>
            </w:r>
            <w:r w:rsidR="000C50E9">
              <w:rPr>
                <w:noProof/>
                <w:webHidden/>
              </w:rPr>
              <w:tab/>
            </w:r>
            <w:r w:rsidR="000C50E9">
              <w:rPr>
                <w:noProof/>
                <w:webHidden/>
              </w:rPr>
              <w:fldChar w:fldCharType="begin"/>
            </w:r>
            <w:r w:rsidR="000C50E9">
              <w:rPr>
                <w:noProof/>
                <w:webHidden/>
              </w:rPr>
              <w:instrText xml:space="preserve"> PAGEREF _Toc220624324 \h </w:instrText>
            </w:r>
            <w:r w:rsidR="000C50E9">
              <w:rPr>
                <w:noProof/>
                <w:webHidden/>
              </w:rPr>
            </w:r>
            <w:r w:rsidR="000C50E9">
              <w:rPr>
                <w:noProof/>
                <w:webHidden/>
              </w:rPr>
              <w:fldChar w:fldCharType="separate"/>
            </w:r>
            <w:r w:rsidR="000C50E9">
              <w:rPr>
                <w:noProof/>
                <w:webHidden/>
              </w:rPr>
              <w:t>39</w:t>
            </w:r>
            <w:r w:rsidR="000C50E9">
              <w:rPr>
                <w:noProof/>
                <w:webHidden/>
              </w:rPr>
              <w:fldChar w:fldCharType="end"/>
            </w:r>
          </w:hyperlink>
        </w:p>
        <w:p w:rsidR="000C50E9" w:rsidRDefault="002037F2">
          <w:pPr>
            <w:pStyle w:val="TOC2"/>
            <w:tabs>
              <w:tab w:val="right" w:leader="dot" w:pos="9062"/>
            </w:tabs>
            <w:rPr>
              <w:rFonts w:asciiTheme="minorHAnsi" w:eastAsiaTheme="minorEastAsia" w:hAnsiTheme="minorHAnsi" w:cstheme="minorBidi"/>
              <w:noProof/>
              <w:sz w:val="22"/>
              <w:szCs w:val="22"/>
            </w:rPr>
          </w:pPr>
          <w:hyperlink w:anchor="_Toc220624325" w:history="1">
            <w:r w:rsidR="000C50E9" w:rsidRPr="00AE317C">
              <w:rPr>
                <w:rStyle w:val="Hyperlink"/>
                <w:noProof/>
              </w:rPr>
              <w:t>4.1 KẾT QUẢ ĐẠT ĐƯỢC</w:t>
            </w:r>
            <w:r w:rsidR="000C50E9">
              <w:rPr>
                <w:noProof/>
                <w:webHidden/>
              </w:rPr>
              <w:tab/>
            </w:r>
            <w:r w:rsidR="000C50E9">
              <w:rPr>
                <w:noProof/>
                <w:webHidden/>
              </w:rPr>
              <w:fldChar w:fldCharType="begin"/>
            </w:r>
            <w:r w:rsidR="000C50E9">
              <w:rPr>
                <w:noProof/>
                <w:webHidden/>
              </w:rPr>
              <w:instrText xml:space="preserve"> PAGEREF _Toc220624325 \h </w:instrText>
            </w:r>
            <w:r w:rsidR="000C50E9">
              <w:rPr>
                <w:noProof/>
                <w:webHidden/>
              </w:rPr>
            </w:r>
            <w:r w:rsidR="000C50E9">
              <w:rPr>
                <w:noProof/>
                <w:webHidden/>
              </w:rPr>
              <w:fldChar w:fldCharType="separate"/>
            </w:r>
            <w:r w:rsidR="000C50E9">
              <w:rPr>
                <w:noProof/>
                <w:webHidden/>
              </w:rPr>
              <w:t>39</w:t>
            </w:r>
            <w:r w:rsidR="000C50E9">
              <w:rPr>
                <w:noProof/>
                <w:webHidden/>
              </w:rPr>
              <w:fldChar w:fldCharType="end"/>
            </w:r>
          </w:hyperlink>
        </w:p>
        <w:p w:rsidR="000C50E9" w:rsidRDefault="002037F2">
          <w:pPr>
            <w:pStyle w:val="TOC3"/>
            <w:tabs>
              <w:tab w:val="right" w:leader="dot" w:pos="9062"/>
            </w:tabs>
            <w:rPr>
              <w:rFonts w:asciiTheme="minorHAnsi" w:eastAsiaTheme="minorEastAsia" w:hAnsiTheme="minorHAnsi" w:cstheme="minorBidi"/>
              <w:noProof/>
              <w:sz w:val="22"/>
              <w:szCs w:val="22"/>
            </w:rPr>
          </w:pPr>
          <w:hyperlink w:anchor="_Toc220624326" w:history="1">
            <w:r w:rsidR="000C50E9" w:rsidRPr="00AE317C">
              <w:rPr>
                <w:rStyle w:val="Hyperlink"/>
                <w:noProof/>
              </w:rPr>
              <w:t>4.1.1. Về mặt chức năng</w:t>
            </w:r>
            <w:r w:rsidR="000C50E9">
              <w:rPr>
                <w:noProof/>
                <w:webHidden/>
              </w:rPr>
              <w:tab/>
            </w:r>
            <w:r w:rsidR="000C50E9">
              <w:rPr>
                <w:noProof/>
                <w:webHidden/>
              </w:rPr>
              <w:fldChar w:fldCharType="begin"/>
            </w:r>
            <w:r w:rsidR="000C50E9">
              <w:rPr>
                <w:noProof/>
                <w:webHidden/>
              </w:rPr>
              <w:instrText xml:space="preserve"> PAGEREF _Toc220624326 \h </w:instrText>
            </w:r>
            <w:r w:rsidR="000C50E9">
              <w:rPr>
                <w:noProof/>
                <w:webHidden/>
              </w:rPr>
            </w:r>
            <w:r w:rsidR="000C50E9">
              <w:rPr>
                <w:noProof/>
                <w:webHidden/>
              </w:rPr>
              <w:fldChar w:fldCharType="separate"/>
            </w:r>
            <w:r w:rsidR="000C50E9">
              <w:rPr>
                <w:noProof/>
                <w:webHidden/>
              </w:rPr>
              <w:t>39</w:t>
            </w:r>
            <w:r w:rsidR="000C50E9">
              <w:rPr>
                <w:noProof/>
                <w:webHidden/>
              </w:rPr>
              <w:fldChar w:fldCharType="end"/>
            </w:r>
          </w:hyperlink>
        </w:p>
        <w:p w:rsidR="000C50E9" w:rsidRDefault="002037F2">
          <w:pPr>
            <w:pStyle w:val="TOC3"/>
            <w:tabs>
              <w:tab w:val="right" w:leader="dot" w:pos="9062"/>
            </w:tabs>
            <w:rPr>
              <w:rFonts w:asciiTheme="minorHAnsi" w:eastAsiaTheme="minorEastAsia" w:hAnsiTheme="minorHAnsi" w:cstheme="minorBidi"/>
              <w:noProof/>
              <w:sz w:val="22"/>
              <w:szCs w:val="22"/>
            </w:rPr>
          </w:pPr>
          <w:hyperlink w:anchor="_Toc220624327" w:history="1">
            <w:r w:rsidR="000C50E9" w:rsidRPr="00AE317C">
              <w:rPr>
                <w:rStyle w:val="Hyperlink"/>
                <w:noProof/>
              </w:rPr>
              <w:t>4.1.2. Về mặt kỹ thuật</w:t>
            </w:r>
            <w:r w:rsidR="000C50E9">
              <w:rPr>
                <w:noProof/>
                <w:webHidden/>
              </w:rPr>
              <w:tab/>
            </w:r>
            <w:r w:rsidR="000C50E9">
              <w:rPr>
                <w:noProof/>
                <w:webHidden/>
              </w:rPr>
              <w:fldChar w:fldCharType="begin"/>
            </w:r>
            <w:r w:rsidR="000C50E9">
              <w:rPr>
                <w:noProof/>
                <w:webHidden/>
              </w:rPr>
              <w:instrText xml:space="preserve"> PAGEREF _Toc220624327 \h </w:instrText>
            </w:r>
            <w:r w:rsidR="000C50E9">
              <w:rPr>
                <w:noProof/>
                <w:webHidden/>
              </w:rPr>
            </w:r>
            <w:r w:rsidR="000C50E9">
              <w:rPr>
                <w:noProof/>
                <w:webHidden/>
              </w:rPr>
              <w:fldChar w:fldCharType="separate"/>
            </w:r>
            <w:r w:rsidR="000C50E9">
              <w:rPr>
                <w:noProof/>
                <w:webHidden/>
              </w:rPr>
              <w:t>39</w:t>
            </w:r>
            <w:r w:rsidR="000C50E9">
              <w:rPr>
                <w:noProof/>
                <w:webHidden/>
              </w:rPr>
              <w:fldChar w:fldCharType="end"/>
            </w:r>
          </w:hyperlink>
        </w:p>
        <w:p w:rsidR="000C50E9" w:rsidRDefault="002037F2">
          <w:pPr>
            <w:pStyle w:val="TOC3"/>
            <w:tabs>
              <w:tab w:val="right" w:leader="dot" w:pos="9062"/>
            </w:tabs>
            <w:rPr>
              <w:rFonts w:asciiTheme="minorHAnsi" w:eastAsiaTheme="minorEastAsia" w:hAnsiTheme="minorHAnsi" w:cstheme="minorBidi"/>
              <w:noProof/>
              <w:sz w:val="22"/>
              <w:szCs w:val="22"/>
            </w:rPr>
          </w:pPr>
          <w:hyperlink w:anchor="_Toc220624328" w:history="1">
            <w:r w:rsidR="000C50E9" w:rsidRPr="00AE317C">
              <w:rPr>
                <w:rStyle w:val="Hyperlink"/>
                <w:noProof/>
              </w:rPr>
              <w:t>4.1.3. Về mặt giao diện</w:t>
            </w:r>
            <w:r w:rsidR="000C50E9">
              <w:rPr>
                <w:noProof/>
                <w:webHidden/>
              </w:rPr>
              <w:tab/>
            </w:r>
            <w:r w:rsidR="000C50E9">
              <w:rPr>
                <w:noProof/>
                <w:webHidden/>
              </w:rPr>
              <w:fldChar w:fldCharType="begin"/>
            </w:r>
            <w:r w:rsidR="000C50E9">
              <w:rPr>
                <w:noProof/>
                <w:webHidden/>
              </w:rPr>
              <w:instrText xml:space="preserve"> PAGEREF _Toc220624328 \h </w:instrText>
            </w:r>
            <w:r w:rsidR="000C50E9">
              <w:rPr>
                <w:noProof/>
                <w:webHidden/>
              </w:rPr>
            </w:r>
            <w:r w:rsidR="000C50E9">
              <w:rPr>
                <w:noProof/>
                <w:webHidden/>
              </w:rPr>
              <w:fldChar w:fldCharType="separate"/>
            </w:r>
            <w:r w:rsidR="000C50E9">
              <w:rPr>
                <w:noProof/>
                <w:webHidden/>
              </w:rPr>
              <w:t>40</w:t>
            </w:r>
            <w:r w:rsidR="000C50E9">
              <w:rPr>
                <w:noProof/>
                <w:webHidden/>
              </w:rPr>
              <w:fldChar w:fldCharType="end"/>
            </w:r>
          </w:hyperlink>
        </w:p>
        <w:p w:rsidR="000C50E9" w:rsidRDefault="002037F2">
          <w:pPr>
            <w:pStyle w:val="TOC3"/>
            <w:tabs>
              <w:tab w:val="right" w:leader="dot" w:pos="9062"/>
            </w:tabs>
            <w:rPr>
              <w:rFonts w:asciiTheme="minorHAnsi" w:eastAsiaTheme="minorEastAsia" w:hAnsiTheme="minorHAnsi" w:cstheme="minorBidi"/>
              <w:noProof/>
              <w:sz w:val="22"/>
              <w:szCs w:val="22"/>
            </w:rPr>
          </w:pPr>
          <w:hyperlink w:anchor="_Toc220624329" w:history="1">
            <w:r w:rsidR="000C50E9" w:rsidRPr="00AE317C">
              <w:rPr>
                <w:rStyle w:val="Hyperlink"/>
                <w:noProof/>
              </w:rPr>
              <w:t>4.1.4. Tính năng nổi bật</w:t>
            </w:r>
            <w:r w:rsidR="000C50E9">
              <w:rPr>
                <w:noProof/>
                <w:webHidden/>
              </w:rPr>
              <w:tab/>
            </w:r>
            <w:r w:rsidR="000C50E9">
              <w:rPr>
                <w:noProof/>
                <w:webHidden/>
              </w:rPr>
              <w:fldChar w:fldCharType="begin"/>
            </w:r>
            <w:r w:rsidR="000C50E9">
              <w:rPr>
                <w:noProof/>
                <w:webHidden/>
              </w:rPr>
              <w:instrText xml:space="preserve"> PAGEREF _Toc220624329 \h </w:instrText>
            </w:r>
            <w:r w:rsidR="000C50E9">
              <w:rPr>
                <w:noProof/>
                <w:webHidden/>
              </w:rPr>
            </w:r>
            <w:r w:rsidR="000C50E9">
              <w:rPr>
                <w:noProof/>
                <w:webHidden/>
              </w:rPr>
              <w:fldChar w:fldCharType="separate"/>
            </w:r>
            <w:r w:rsidR="000C50E9">
              <w:rPr>
                <w:noProof/>
                <w:webHidden/>
              </w:rPr>
              <w:t>40</w:t>
            </w:r>
            <w:r w:rsidR="000C50E9">
              <w:rPr>
                <w:noProof/>
                <w:webHidden/>
              </w:rPr>
              <w:fldChar w:fldCharType="end"/>
            </w:r>
          </w:hyperlink>
        </w:p>
        <w:p w:rsidR="000C50E9" w:rsidRDefault="002037F2">
          <w:pPr>
            <w:pStyle w:val="TOC2"/>
            <w:tabs>
              <w:tab w:val="right" w:leader="dot" w:pos="9062"/>
            </w:tabs>
            <w:rPr>
              <w:rFonts w:asciiTheme="minorHAnsi" w:eastAsiaTheme="minorEastAsia" w:hAnsiTheme="minorHAnsi" w:cstheme="minorBidi"/>
              <w:noProof/>
              <w:sz w:val="22"/>
              <w:szCs w:val="22"/>
            </w:rPr>
          </w:pPr>
          <w:hyperlink w:anchor="_Toc220624330" w:history="1">
            <w:r w:rsidR="000C50E9" w:rsidRPr="00AE317C">
              <w:rPr>
                <w:rStyle w:val="Hyperlink"/>
                <w:noProof/>
              </w:rPr>
              <w:t>4.2 ƯU NHƯỢC ĐIỂM</w:t>
            </w:r>
            <w:r w:rsidR="000C50E9">
              <w:rPr>
                <w:noProof/>
                <w:webHidden/>
              </w:rPr>
              <w:tab/>
            </w:r>
            <w:r w:rsidR="000C50E9">
              <w:rPr>
                <w:noProof/>
                <w:webHidden/>
              </w:rPr>
              <w:fldChar w:fldCharType="begin"/>
            </w:r>
            <w:r w:rsidR="000C50E9">
              <w:rPr>
                <w:noProof/>
                <w:webHidden/>
              </w:rPr>
              <w:instrText xml:space="preserve"> PAGEREF _Toc220624330 \h </w:instrText>
            </w:r>
            <w:r w:rsidR="000C50E9">
              <w:rPr>
                <w:noProof/>
                <w:webHidden/>
              </w:rPr>
            </w:r>
            <w:r w:rsidR="000C50E9">
              <w:rPr>
                <w:noProof/>
                <w:webHidden/>
              </w:rPr>
              <w:fldChar w:fldCharType="separate"/>
            </w:r>
            <w:r w:rsidR="000C50E9">
              <w:rPr>
                <w:noProof/>
                <w:webHidden/>
              </w:rPr>
              <w:t>40</w:t>
            </w:r>
            <w:r w:rsidR="000C50E9">
              <w:rPr>
                <w:noProof/>
                <w:webHidden/>
              </w:rPr>
              <w:fldChar w:fldCharType="end"/>
            </w:r>
          </w:hyperlink>
        </w:p>
        <w:p w:rsidR="000C50E9" w:rsidRDefault="002037F2">
          <w:pPr>
            <w:pStyle w:val="TOC3"/>
            <w:tabs>
              <w:tab w:val="right" w:leader="dot" w:pos="9062"/>
            </w:tabs>
            <w:rPr>
              <w:rFonts w:asciiTheme="minorHAnsi" w:eastAsiaTheme="minorEastAsia" w:hAnsiTheme="minorHAnsi" w:cstheme="minorBidi"/>
              <w:noProof/>
              <w:sz w:val="22"/>
              <w:szCs w:val="22"/>
            </w:rPr>
          </w:pPr>
          <w:hyperlink w:anchor="_Toc220624331" w:history="1">
            <w:r w:rsidR="000C50E9" w:rsidRPr="00AE317C">
              <w:rPr>
                <w:rStyle w:val="Hyperlink"/>
                <w:noProof/>
              </w:rPr>
              <w:t>4.2.1. Ưu điểm</w:t>
            </w:r>
            <w:r w:rsidR="000C50E9">
              <w:rPr>
                <w:noProof/>
                <w:webHidden/>
              </w:rPr>
              <w:tab/>
            </w:r>
            <w:r w:rsidR="000C50E9">
              <w:rPr>
                <w:noProof/>
                <w:webHidden/>
              </w:rPr>
              <w:fldChar w:fldCharType="begin"/>
            </w:r>
            <w:r w:rsidR="000C50E9">
              <w:rPr>
                <w:noProof/>
                <w:webHidden/>
              </w:rPr>
              <w:instrText xml:space="preserve"> PAGEREF _Toc220624331 \h </w:instrText>
            </w:r>
            <w:r w:rsidR="000C50E9">
              <w:rPr>
                <w:noProof/>
                <w:webHidden/>
              </w:rPr>
            </w:r>
            <w:r w:rsidR="000C50E9">
              <w:rPr>
                <w:noProof/>
                <w:webHidden/>
              </w:rPr>
              <w:fldChar w:fldCharType="separate"/>
            </w:r>
            <w:r w:rsidR="000C50E9">
              <w:rPr>
                <w:noProof/>
                <w:webHidden/>
              </w:rPr>
              <w:t>40</w:t>
            </w:r>
            <w:r w:rsidR="000C50E9">
              <w:rPr>
                <w:noProof/>
                <w:webHidden/>
              </w:rPr>
              <w:fldChar w:fldCharType="end"/>
            </w:r>
          </w:hyperlink>
        </w:p>
        <w:p w:rsidR="000C50E9" w:rsidRDefault="002037F2">
          <w:pPr>
            <w:pStyle w:val="TOC3"/>
            <w:tabs>
              <w:tab w:val="right" w:leader="dot" w:pos="9062"/>
            </w:tabs>
            <w:rPr>
              <w:rFonts w:asciiTheme="minorHAnsi" w:eastAsiaTheme="minorEastAsia" w:hAnsiTheme="minorHAnsi" w:cstheme="minorBidi"/>
              <w:noProof/>
              <w:sz w:val="22"/>
              <w:szCs w:val="22"/>
            </w:rPr>
          </w:pPr>
          <w:hyperlink w:anchor="_Toc220624332" w:history="1">
            <w:r w:rsidR="000C50E9" w:rsidRPr="00AE317C">
              <w:rPr>
                <w:rStyle w:val="Hyperlink"/>
                <w:noProof/>
              </w:rPr>
              <w:t>4.2.2. Nhược điểm</w:t>
            </w:r>
            <w:r w:rsidR="000C50E9">
              <w:rPr>
                <w:noProof/>
                <w:webHidden/>
              </w:rPr>
              <w:tab/>
            </w:r>
            <w:r w:rsidR="000C50E9">
              <w:rPr>
                <w:noProof/>
                <w:webHidden/>
              </w:rPr>
              <w:fldChar w:fldCharType="begin"/>
            </w:r>
            <w:r w:rsidR="000C50E9">
              <w:rPr>
                <w:noProof/>
                <w:webHidden/>
              </w:rPr>
              <w:instrText xml:space="preserve"> PAGEREF _Toc220624332 \h </w:instrText>
            </w:r>
            <w:r w:rsidR="000C50E9">
              <w:rPr>
                <w:noProof/>
                <w:webHidden/>
              </w:rPr>
            </w:r>
            <w:r w:rsidR="000C50E9">
              <w:rPr>
                <w:noProof/>
                <w:webHidden/>
              </w:rPr>
              <w:fldChar w:fldCharType="separate"/>
            </w:r>
            <w:r w:rsidR="000C50E9">
              <w:rPr>
                <w:noProof/>
                <w:webHidden/>
              </w:rPr>
              <w:t>41</w:t>
            </w:r>
            <w:r w:rsidR="000C50E9">
              <w:rPr>
                <w:noProof/>
                <w:webHidden/>
              </w:rPr>
              <w:fldChar w:fldCharType="end"/>
            </w:r>
          </w:hyperlink>
        </w:p>
        <w:p w:rsidR="000C50E9" w:rsidRDefault="002037F2">
          <w:pPr>
            <w:pStyle w:val="TOC2"/>
            <w:tabs>
              <w:tab w:val="right" w:leader="dot" w:pos="9062"/>
            </w:tabs>
            <w:rPr>
              <w:rFonts w:asciiTheme="minorHAnsi" w:eastAsiaTheme="minorEastAsia" w:hAnsiTheme="minorHAnsi" w:cstheme="minorBidi"/>
              <w:noProof/>
              <w:sz w:val="22"/>
              <w:szCs w:val="22"/>
            </w:rPr>
          </w:pPr>
          <w:hyperlink w:anchor="_Toc220624333" w:history="1">
            <w:r w:rsidR="000C50E9" w:rsidRPr="00AE317C">
              <w:rPr>
                <w:rStyle w:val="Hyperlink"/>
                <w:noProof/>
              </w:rPr>
              <w:t>4.3 HƯỚNG PHÁT TRIỂN</w:t>
            </w:r>
            <w:r w:rsidR="000C50E9">
              <w:rPr>
                <w:noProof/>
                <w:webHidden/>
              </w:rPr>
              <w:tab/>
            </w:r>
            <w:r w:rsidR="000C50E9">
              <w:rPr>
                <w:noProof/>
                <w:webHidden/>
              </w:rPr>
              <w:fldChar w:fldCharType="begin"/>
            </w:r>
            <w:r w:rsidR="000C50E9">
              <w:rPr>
                <w:noProof/>
                <w:webHidden/>
              </w:rPr>
              <w:instrText xml:space="preserve"> PAGEREF _Toc220624333 \h </w:instrText>
            </w:r>
            <w:r w:rsidR="000C50E9">
              <w:rPr>
                <w:noProof/>
                <w:webHidden/>
              </w:rPr>
            </w:r>
            <w:r w:rsidR="000C50E9">
              <w:rPr>
                <w:noProof/>
                <w:webHidden/>
              </w:rPr>
              <w:fldChar w:fldCharType="separate"/>
            </w:r>
            <w:r w:rsidR="000C50E9">
              <w:rPr>
                <w:noProof/>
                <w:webHidden/>
              </w:rPr>
              <w:t>41</w:t>
            </w:r>
            <w:r w:rsidR="000C50E9">
              <w:rPr>
                <w:noProof/>
                <w:webHidden/>
              </w:rPr>
              <w:fldChar w:fldCharType="end"/>
            </w:r>
          </w:hyperlink>
        </w:p>
        <w:p w:rsidR="00A84DC2" w:rsidRDefault="00A84DC2" w:rsidP="009B6AF4">
          <w:pPr>
            <w:spacing w:line="360" w:lineRule="auto"/>
          </w:pPr>
          <w:r w:rsidRPr="00B8733A">
            <w:rPr>
              <w:bCs/>
              <w:noProof/>
            </w:rPr>
            <w:fldChar w:fldCharType="end"/>
          </w:r>
        </w:p>
      </w:sdtContent>
    </w:sdt>
    <w:p w:rsidR="00A84DC2" w:rsidRDefault="00A84DC2" w:rsidP="009B6AF4">
      <w:pPr>
        <w:spacing w:line="360" w:lineRule="auto"/>
      </w:pPr>
      <w:r>
        <w:br w:type="page"/>
      </w:r>
    </w:p>
    <w:p w:rsidR="00967FD2" w:rsidRPr="00FA4FC7" w:rsidRDefault="00967FD2" w:rsidP="009B6AF4">
      <w:pPr>
        <w:spacing w:line="360" w:lineRule="auto"/>
        <w:jc w:val="center"/>
        <w:rPr>
          <w:b/>
        </w:rPr>
      </w:pPr>
      <w:r w:rsidRPr="00FA4FC7">
        <w:rPr>
          <w:b/>
        </w:rPr>
        <w:lastRenderedPageBreak/>
        <w:t>DANH MỤC HÌNH ẢNH</w:t>
      </w:r>
    </w:p>
    <w:p w:rsidR="000C50E9" w:rsidRDefault="00967FD2">
      <w:pPr>
        <w:pStyle w:val="TOC1"/>
        <w:rPr>
          <w:rFonts w:asciiTheme="minorHAnsi" w:eastAsiaTheme="minorEastAsia" w:hAnsiTheme="minorHAnsi" w:cstheme="minorBidi"/>
          <w:noProof/>
          <w:sz w:val="22"/>
          <w:szCs w:val="22"/>
        </w:rPr>
      </w:pPr>
      <w:r w:rsidRPr="00CA6D21">
        <w:fldChar w:fldCharType="begin"/>
      </w:r>
      <w:r w:rsidRPr="00CA6D21">
        <w:instrText xml:space="preserve"> TOC \h \z \t "Hình,1" </w:instrText>
      </w:r>
      <w:r w:rsidRPr="00CA6D21">
        <w:fldChar w:fldCharType="separate"/>
      </w:r>
      <w:hyperlink w:anchor="_Toc220624248" w:history="1">
        <w:r w:rsidR="000C50E9" w:rsidRPr="007F2851">
          <w:rPr>
            <w:rStyle w:val="Hyperlink"/>
            <w:noProof/>
          </w:rPr>
          <w:t>Hình1: Python</w:t>
        </w:r>
        <w:r w:rsidR="000C50E9">
          <w:rPr>
            <w:noProof/>
            <w:webHidden/>
          </w:rPr>
          <w:tab/>
        </w:r>
        <w:r w:rsidR="000C50E9">
          <w:rPr>
            <w:noProof/>
            <w:webHidden/>
          </w:rPr>
          <w:fldChar w:fldCharType="begin"/>
        </w:r>
        <w:r w:rsidR="000C50E9">
          <w:rPr>
            <w:noProof/>
            <w:webHidden/>
          </w:rPr>
          <w:instrText xml:space="preserve"> PAGEREF _Toc220624248 \h </w:instrText>
        </w:r>
        <w:r w:rsidR="000C50E9">
          <w:rPr>
            <w:noProof/>
            <w:webHidden/>
          </w:rPr>
        </w:r>
        <w:r w:rsidR="000C50E9">
          <w:rPr>
            <w:noProof/>
            <w:webHidden/>
          </w:rPr>
          <w:fldChar w:fldCharType="separate"/>
        </w:r>
        <w:r w:rsidR="000C50E9">
          <w:rPr>
            <w:noProof/>
            <w:webHidden/>
          </w:rPr>
          <w:t>7</w:t>
        </w:r>
        <w:r w:rsidR="000C50E9">
          <w:rPr>
            <w:noProof/>
            <w:webHidden/>
          </w:rPr>
          <w:fldChar w:fldCharType="end"/>
        </w:r>
      </w:hyperlink>
    </w:p>
    <w:p w:rsidR="000C50E9" w:rsidRDefault="002037F2">
      <w:pPr>
        <w:pStyle w:val="TOC1"/>
        <w:rPr>
          <w:rFonts w:asciiTheme="minorHAnsi" w:eastAsiaTheme="minorEastAsia" w:hAnsiTheme="minorHAnsi" w:cstheme="minorBidi"/>
          <w:noProof/>
          <w:sz w:val="22"/>
          <w:szCs w:val="22"/>
        </w:rPr>
      </w:pPr>
      <w:hyperlink w:anchor="_Toc220624249" w:history="1">
        <w:r w:rsidR="000C50E9" w:rsidRPr="007F2851">
          <w:rPr>
            <w:rStyle w:val="Hyperlink"/>
            <w:noProof/>
          </w:rPr>
          <w:t>Hình 2: FLASK APPLICATION</w:t>
        </w:r>
        <w:r w:rsidR="000C50E9">
          <w:rPr>
            <w:noProof/>
            <w:webHidden/>
          </w:rPr>
          <w:tab/>
        </w:r>
        <w:r w:rsidR="000C50E9">
          <w:rPr>
            <w:noProof/>
            <w:webHidden/>
          </w:rPr>
          <w:fldChar w:fldCharType="begin"/>
        </w:r>
        <w:r w:rsidR="000C50E9">
          <w:rPr>
            <w:noProof/>
            <w:webHidden/>
          </w:rPr>
          <w:instrText xml:space="preserve"> PAGEREF _Toc220624249 \h </w:instrText>
        </w:r>
        <w:r w:rsidR="000C50E9">
          <w:rPr>
            <w:noProof/>
            <w:webHidden/>
          </w:rPr>
        </w:r>
        <w:r w:rsidR="000C50E9">
          <w:rPr>
            <w:noProof/>
            <w:webHidden/>
          </w:rPr>
          <w:fldChar w:fldCharType="separate"/>
        </w:r>
        <w:r w:rsidR="000C50E9">
          <w:rPr>
            <w:noProof/>
            <w:webHidden/>
          </w:rPr>
          <w:t>8</w:t>
        </w:r>
        <w:r w:rsidR="000C50E9">
          <w:rPr>
            <w:noProof/>
            <w:webHidden/>
          </w:rPr>
          <w:fldChar w:fldCharType="end"/>
        </w:r>
      </w:hyperlink>
    </w:p>
    <w:p w:rsidR="000C50E9" w:rsidRDefault="002037F2">
      <w:pPr>
        <w:pStyle w:val="TOC1"/>
        <w:rPr>
          <w:rFonts w:asciiTheme="minorHAnsi" w:eastAsiaTheme="minorEastAsia" w:hAnsiTheme="minorHAnsi" w:cstheme="minorBidi"/>
          <w:noProof/>
          <w:sz w:val="22"/>
          <w:szCs w:val="22"/>
        </w:rPr>
      </w:pPr>
      <w:hyperlink w:anchor="_Toc220624250" w:history="1">
        <w:r w:rsidR="000C50E9" w:rsidRPr="007F2851">
          <w:rPr>
            <w:rStyle w:val="Hyperlink"/>
            <w:noProof/>
          </w:rPr>
          <w:t>Hình 3:Github</w:t>
        </w:r>
        <w:r w:rsidR="000C50E9">
          <w:rPr>
            <w:noProof/>
            <w:webHidden/>
          </w:rPr>
          <w:tab/>
        </w:r>
        <w:r w:rsidR="000C50E9">
          <w:rPr>
            <w:noProof/>
            <w:webHidden/>
          </w:rPr>
          <w:fldChar w:fldCharType="begin"/>
        </w:r>
        <w:r w:rsidR="000C50E9">
          <w:rPr>
            <w:noProof/>
            <w:webHidden/>
          </w:rPr>
          <w:instrText xml:space="preserve"> PAGEREF _Toc220624250 \h </w:instrText>
        </w:r>
        <w:r w:rsidR="000C50E9">
          <w:rPr>
            <w:noProof/>
            <w:webHidden/>
          </w:rPr>
        </w:r>
        <w:r w:rsidR="000C50E9">
          <w:rPr>
            <w:noProof/>
            <w:webHidden/>
          </w:rPr>
          <w:fldChar w:fldCharType="separate"/>
        </w:r>
        <w:r w:rsidR="000C50E9">
          <w:rPr>
            <w:noProof/>
            <w:webHidden/>
          </w:rPr>
          <w:t>23</w:t>
        </w:r>
        <w:r w:rsidR="000C50E9">
          <w:rPr>
            <w:noProof/>
            <w:webHidden/>
          </w:rPr>
          <w:fldChar w:fldCharType="end"/>
        </w:r>
      </w:hyperlink>
    </w:p>
    <w:p w:rsidR="000C50E9" w:rsidRDefault="002037F2">
      <w:pPr>
        <w:pStyle w:val="TOC1"/>
        <w:rPr>
          <w:rFonts w:asciiTheme="minorHAnsi" w:eastAsiaTheme="minorEastAsia" w:hAnsiTheme="minorHAnsi" w:cstheme="minorBidi"/>
          <w:noProof/>
          <w:sz w:val="22"/>
          <w:szCs w:val="22"/>
        </w:rPr>
      </w:pPr>
      <w:hyperlink w:anchor="_Toc220624251" w:history="1">
        <w:r w:rsidR="000C50E9" w:rsidRPr="007F2851">
          <w:rPr>
            <w:rStyle w:val="Hyperlink"/>
            <w:noProof/>
          </w:rPr>
          <w:t>Hình 4: Cập nhật code lên Github</w:t>
        </w:r>
        <w:r w:rsidR="000C50E9">
          <w:rPr>
            <w:noProof/>
            <w:webHidden/>
          </w:rPr>
          <w:tab/>
        </w:r>
        <w:r w:rsidR="000C50E9">
          <w:rPr>
            <w:noProof/>
            <w:webHidden/>
          </w:rPr>
          <w:fldChar w:fldCharType="begin"/>
        </w:r>
        <w:r w:rsidR="000C50E9">
          <w:rPr>
            <w:noProof/>
            <w:webHidden/>
          </w:rPr>
          <w:instrText xml:space="preserve"> PAGEREF _Toc220624251 \h </w:instrText>
        </w:r>
        <w:r w:rsidR="000C50E9">
          <w:rPr>
            <w:noProof/>
            <w:webHidden/>
          </w:rPr>
        </w:r>
        <w:r w:rsidR="000C50E9">
          <w:rPr>
            <w:noProof/>
            <w:webHidden/>
          </w:rPr>
          <w:fldChar w:fldCharType="separate"/>
        </w:r>
        <w:r w:rsidR="000C50E9">
          <w:rPr>
            <w:noProof/>
            <w:webHidden/>
          </w:rPr>
          <w:t>26</w:t>
        </w:r>
        <w:r w:rsidR="000C50E9">
          <w:rPr>
            <w:noProof/>
            <w:webHidden/>
          </w:rPr>
          <w:fldChar w:fldCharType="end"/>
        </w:r>
      </w:hyperlink>
    </w:p>
    <w:p w:rsidR="000C50E9" w:rsidRDefault="002037F2">
      <w:pPr>
        <w:pStyle w:val="TOC1"/>
        <w:rPr>
          <w:rFonts w:asciiTheme="minorHAnsi" w:eastAsiaTheme="minorEastAsia" w:hAnsiTheme="minorHAnsi" w:cstheme="minorBidi"/>
          <w:noProof/>
          <w:sz w:val="22"/>
          <w:szCs w:val="22"/>
        </w:rPr>
      </w:pPr>
      <w:hyperlink w:anchor="_Toc220624252" w:history="1">
        <w:r w:rsidR="000C50E9" w:rsidRPr="007F2851">
          <w:rPr>
            <w:rStyle w:val="Hyperlink"/>
            <w:noProof/>
          </w:rPr>
          <w:t>Hình 5:React js</w:t>
        </w:r>
        <w:r w:rsidR="000C50E9">
          <w:rPr>
            <w:noProof/>
            <w:webHidden/>
          </w:rPr>
          <w:tab/>
        </w:r>
        <w:r w:rsidR="000C50E9">
          <w:rPr>
            <w:noProof/>
            <w:webHidden/>
          </w:rPr>
          <w:fldChar w:fldCharType="begin"/>
        </w:r>
        <w:r w:rsidR="000C50E9">
          <w:rPr>
            <w:noProof/>
            <w:webHidden/>
          </w:rPr>
          <w:instrText xml:space="preserve"> PAGEREF _Toc220624252 \h </w:instrText>
        </w:r>
        <w:r w:rsidR="000C50E9">
          <w:rPr>
            <w:noProof/>
            <w:webHidden/>
          </w:rPr>
        </w:r>
        <w:r w:rsidR="000C50E9">
          <w:rPr>
            <w:noProof/>
            <w:webHidden/>
          </w:rPr>
          <w:fldChar w:fldCharType="separate"/>
        </w:r>
        <w:r w:rsidR="000C50E9">
          <w:rPr>
            <w:noProof/>
            <w:webHidden/>
          </w:rPr>
          <w:t>26</w:t>
        </w:r>
        <w:r w:rsidR="000C50E9">
          <w:rPr>
            <w:noProof/>
            <w:webHidden/>
          </w:rPr>
          <w:fldChar w:fldCharType="end"/>
        </w:r>
      </w:hyperlink>
    </w:p>
    <w:p w:rsidR="000C50E9" w:rsidRDefault="002037F2">
      <w:pPr>
        <w:pStyle w:val="TOC1"/>
        <w:rPr>
          <w:rFonts w:asciiTheme="minorHAnsi" w:eastAsiaTheme="minorEastAsia" w:hAnsiTheme="minorHAnsi" w:cstheme="minorBidi"/>
          <w:noProof/>
          <w:sz w:val="22"/>
          <w:szCs w:val="22"/>
        </w:rPr>
      </w:pPr>
      <w:hyperlink w:anchor="_Toc220624253" w:history="1">
        <w:r w:rsidR="000C50E9" w:rsidRPr="007F2851">
          <w:rPr>
            <w:rStyle w:val="Hyperlink"/>
            <w:noProof/>
          </w:rPr>
          <w:t>Hình 6 Usecase</w:t>
        </w:r>
        <w:r w:rsidR="000C50E9">
          <w:rPr>
            <w:noProof/>
            <w:webHidden/>
          </w:rPr>
          <w:tab/>
        </w:r>
        <w:r w:rsidR="000C50E9">
          <w:rPr>
            <w:noProof/>
            <w:webHidden/>
          </w:rPr>
          <w:fldChar w:fldCharType="begin"/>
        </w:r>
        <w:r w:rsidR="000C50E9">
          <w:rPr>
            <w:noProof/>
            <w:webHidden/>
          </w:rPr>
          <w:instrText xml:space="preserve"> PAGEREF _Toc220624253 \h </w:instrText>
        </w:r>
        <w:r w:rsidR="000C50E9">
          <w:rPr>
            <w:noProof/>
            <w:webHidden/>
          </w:rPr>
        </w:r>
        <w:r w:rsidR="000C50E9">
          <w:rPr>
            <w:noProof/>
            <w:webHidden/>
          </w:rPr>
          <w:fldChar w:fldCharType="separate"/>
        </w:r>
        <w:r w:rsidR="000C50E9">
          <w:rPr>
            <w:noProof/>
            <w:webHidden/>
          </w:rPr>
          <w:t>29</w:t>
        </w:r>
        <w:r w:rsidR="000C50E9">
          <w:rPr>
            <w:noProof/>
            <w:webHidden/>
          </w:rPr>
          <w:fldChar w:fldCharType="end"/>
        </w:r>
      </w:hyperlink>
    </w:p>
    <w:p w:rsidR="000C50E9" w:rsidRDefault="002037F2">
      <w:pPr>
        <w:pStyle w:val="TOC1"/>
        <w:rPr>
          <w:rFonts w:asciiTheme="minorHAnsi" w:eastAsiaTheme="minorEastAsia" w:hAnsiTheme="minorHAnsi" w:cstheme="minorBidi"/>
          <w:noProof/>
          <w:sz w:val="22"/>
          <w:szCs w:val="22"/>
        </w:rPr>
      </w:pPr>
      <w:hyperlink w:anchor="_Toc220624254" w:history="1">
        <w:r w:rsidR="000C50E9" w:rsidRPr="007F2851">
          <w:rPr>
            <w:rStyle w:val="Hyperlink"/>
            <w:noProof/>
          </w:rPr>
          <w:t>Hình 7: Giao diện trang chủ</w:t>
        </w:r>
        <w:r w:rsidR="000C50E9">
          <w:rPr>
            <w:noProof/>
            <w:webHidden/>
          </w:rPr>
          <w:tab/>
        </w:r>
        <w:r w:rsidR="000C50E9">
          <w:rPr>
            <w:noProof/>
            <w:webHidden/>
          </w:rPr>
          <w:fldChar w:fldCharType="begin"/>
        </w:r>
        <w:r w:rsidR="000C50E9">
          <w:rPr>
            <w:noProof/>
            <w:webHidden/>
          </w:rPr>
          <w:instrText xml:space="preserve"> PAGEREF _Toc220624254 \h </w:instrText>
        </w:r>
        <w:r w:rsidR="000C50E9">
          <w:rPr>
            <w:noProof/>
            <w:webHidden/>
          </w:rPr>
        </w:r>
        <w:r w:rsidR="000C50E9">
          <w:rPr>
            <w:noProof/>
            <w:webHidden/>
          </w:rPr>
          <w:fldChar w:fldCharType="separate"/>
        </w:r>
        <w:r w:rsidR="000C50E9">
          <w:rPr>
            <w:noProof/>
            <w:webHidden/>
          </w:rPr>
          <w:t>31</w:t>
        </w:r>
        <w:r w:rsidR="000C50E9">
          <w:rPr>
            <w:noProof/>
            <w:webHidden/>
          </w:rPr>
          <w:fldChar w:fldCharType="end"/>
        </w:r>
      </w:hyperlink>
    </w:p>
    <w:p w:rsidR="000C50E9" w:rsidRDefault="002037F2">
      <w:pPr>
        <w:pStyle w:val="TOC1"/>
        <w:rPr>
          <w:rFonts w:asciiTheme="minorHAnsi" w:eastAsiaTheme="minorEastAsia" w:hAnsiTheme="minorHAnsi" w:cstheme="minorBidi"/>
          <w:noProof/>
          <w:sz w:val="22"/>
          <w:szCs w:val="22"/>
        </w:rPr>
      </w:pPr>
      <w:hyperlink w:anchor="_Toc220624255" w:history="1">
        <w:r w:rsidR="000C50E9" w:rsidRPr="007F2851">
          <w:rPr>
            <w:rStyle w:val="Hyperlink"/>
            <w:noProof/>
          </w:rPr>
          <w:t>Hình 8: Giao diện nén ảnh</w:t>
        </w:r>
        <w:r w:rsidR="000C50E9">
          <w:rPr>
            <w:noProof/>
            <w:webHidden/>
          </w:rPr>
          <w:tab/>
        </w:r>
        <w:r w:rsidR="000C50E9">
          <w:rPr>
            <w:noProof/>
            <w:webHidden/>
          </w:rPr>
          <w:fldChar w:fldCharType="begin"/>
        </w:r>
        <w:r w:rsidR="000C50E9">
          <w:rPr>
            <w:noProof/>
            <w:webHidden/>
          </w:rPr>
          <w:instrText xml:space="preserve"> PAGEREF _Toc220624255 \h </w:instrText>
        </w:r>
        <w:r w:rsidR="000C50E9">
          <w:rPr>
            <w:noProof/>
            <w:webHidden/>
          </w:rPr>
        </w:r>
        <w:r w:rsidR="000C50E9">
          <w:rPr>
            <w:noProof/>
            <w:webHidden/>
          </w:rPr>
          <w:fldChar w:fldCharType="separate"/>
        </w:r>
        <w:r w:rsidR="000C50E9">
          <w:rPr>
            <w:noProof/>
            <w:webHidden/>
          </w:rPr>
          <w:t>34</w:t>
        </w:r>
        <w:r w:rsidR="000C50E9">
          <w:rPr>
            <w:noProof/>
            <w:webHidden/>
          </w:rPr>
          <w:fldChar w:fldCharType="end"/>
        </w:r>
      </w:hyperlink>
    </w:p>
    <w:p w:rsidR="000C50E9" w:rsidRDefault="002037F2">
      <w:pPr>
        <w:pStyle w:val="TOC1"/>
        <w:rPr>
          <w:rFonts w:asciiTheme="minorHAnsi" w:eastAsiaTheme="minorEastAsia" w:hAnsiTheme="minorHAnsi" w:cstheme="minorBidi"/>
          <w:noProof/>
          <w:sz w:val="22"/>
          <w:szCs w:val="22"/>
        </w:rPr>
      </w:pPr>
      <w:hyperlink w:anchor="_Toc220624256" w:history="1">
        <w:r w:rsidR="000C50E9" w:rsidRPr="007F2851">
          <w:rPr>
            <w:rStyle w:val="Hyperlink"/>
            <w:noProof/>
          </w:rPr>
          <w:t>Hình 9: Giao diện xem các thuật toán</w:t>
        </w:r>
        <w:r w:rsidR="000C50E9">
          <w:rPr>
            <w:noProof/>
            <w:webHidden/>
          </w:rPr>
          <w:tab/>
        </w:r>
        <w:r w:rsidR="000C50E9">
          <w:rPr>
            <w:noProof/>
            <w:webHidden/>
          </w:rPr>
          <w:fldChar w:fldCharType="begin"/>
        </w:r>
        <w:r w:rsidR="000C50E9">
          <w:rPr>
            <w:noProof/>
            <w:webHidden/>
          </w:rPr>
          <w:instrText xml:space="preserve"> PAGEREF _Toc220624256 \h </w:instrText>
        </w:r>
        <w:r w:rsidR="000C50E9">
          <w:rPr>
            <w:noProof/>
            <w:webHidden/>
          </w:rPr>
        </w:r>
        <w:r w:rsidR="000C50E9">
          <w:rPr>
            <w:noProof/>
            <w:webHidden/>
          </w:rPr>
          <w:fldChar w:fldCharType="separate"/>
        </w:r>
        <w:r w:rsidR="000C50E9">
          <w:rPr>
            <w:noProof/>
            <w:webHidden/>
          </w:rPr>
          <w:t>36</w:t>
        </w:r>
        <w:r w:rsidR="000C50E9">
          <w:rPr>
            <w:noProof/>
            <w:webHidden/>
          </w:rPr>
          <w:fldChar w:fldCharType="end"/>
        </w:r>
      </w:hyperlink>
    </w:p>
    <w:p w:rsidR="000C50E9" w:rsidRDefault="002037F2">
      <w:pPr>
        <w:pStyle w:val="TOC1"/>
        <w:rPr>
          <w:rFonts w:asciiTheme="minorHAnsi" w:eastAsiaTheme="minorEastAsia" w:hAnsiTheme="minorHAnsi" w:cstheme="minorBidi"/>
          <w:noProof/>
          <w:sz w:val="22"/>
          <w:szCs w:val="22"/>
        </w:rPr>
      </w:pPr>
      <w:hyperlink w:anchor="_Toc220624257" w:history="1">
        <w:r w:rsidR="000C50E9" w:rsidRPr="007F2851">
          <w:rPr>
            <w:rStyle w:val="Hyperlink"/>
            <w:noProof/>
          </w:rPr>
          <w:t>Hình 10: Giao diện so sánh các thuật toán</w:t>
        </w:r>
        <w:r w:rsidR="000C50E9">
          <w:rPr>
            <w:noProof/>
            <w:webHidden/>
          </w:rPr>
          <w:tab/>
        </w:r>
        <w:r w:rsidR="000C50E9">
          <w:rPr>
            <w:noProof/>
            <w:webHidden/>
          </w:rPr>
          <w:fldChar w:fldCharType="begin"/>
        </w:r>
        <w:r w:rsidR="000C50E9">
          <w:rPr>
            <w:noProof/>
            <w:webHidden/>
          </w:rPr>
          <w:instrText xml:space="preserve"> PAGEREF _Toc220624257 \h </w:instrText>
        </w:r>
        <w:r w:rsidR="000C50E9">
          <w:rPr>
            <w:noProof/>
            <w:webHidden/>
          </w:rPr>
        </w:r>
        <w:r w:rsidR="000C50E9">
          <w:rPr>
            <w:noProof/>
            <w:webHidden/>
          </w:rPr>
          <w:fldChar w:fldCharType="separate"/>
        </w:r>
        <w:r w:rsidR="000C50E9">
          <w:rPr>
            <w:noProof/>
            <w:webHidden/>
          </w:rPr>
          <w:t>37</w:t>
        </w:r>
        <w:r w:rsidR="000C50E9">
          <w:rPr>
            <w:noProof/>
            <w:webHidden/>
          </w:rPr>
          <w:fldChar w:fldCharType="end"/>
        </w:r>
      </w:hyperlink>
    </w:p>
    <w:p w:rsidR="00967FD2" w:rsidRPr="00CA6D21" w:rsidRDefault="00967FD2" w:rsidP="009B6AF4">
      <w:pPr>
        <w:spacing w:line="360" w:lineRule="auto"/>
      </w:pPr>
      <w:r w:rsidRPr="00CA6D21">
        <w:fldChar w:fldCharType="end"/>
      </w:r>
    </w:p>
    <w:p w:rsidR="00967FD2" w:rsidRPr="00CA6D21" w:rsidRDefault="00967FD2" w:rsidP="009B6AF4">
      <w:pPr>
        <w:spacing w:line="360" w:lineRule="auto"/>
        <w:jc w:val="center"/>
      </w:pPr>
    </w:p>
    <w:p w:rsidR="00967FD2" w:rsidRPr="00CA6D21" w:rsidRDefault="00967FD2" w:rsidP="009B6AF4">
      <w:pPr>
        <w:spacing w:line="360" w:lineRule="auto"/>
        <w:jc w:val="center"/>
      </w:pPr>
    </w:p>
    <w:p w:rsidR="00967FD2" w:rsidRPr="00CA6D21" w:rsidRDefault="00967FD2" w:rsidP="009B6AF4">
      <w:pPr>
        <w:spacing w:line="360" w:lineRule="auto"/>
        <w:jc w:val="center"/>
      </w:pPr>
    </w:p>
    <w:p w:rsidR="00967FD2" w:rsidRPr="00CA6D21" w:rsidRDefault="00967FD2" w:rsidP="009B6AF4">
      <w:pPr>
        <w:spacing w:line="360" w:lineRule="auto"/>
        <w:jc w:val="center"/>
      </w:pPr>
    </w:p>
    <w:p w:rsidR="00967FD2" w:rsidRPr="00CA6D21" w:rsidRDefault="00967FD2" w:rsidP="009B6AF4">
      <w:pPr>
        <w:spacing w:line="360" w:lineRule="auto"/>
        <w:jc w:val="center"/>
      </w:pPr>
    </w:p>
    <w:p w:rsidR="006232C3" w:rsidRPr="00CA6D21" w:rsidRDefault="00FA4FC7" w:rsidP="009B6AF4">
      <w:pPr>
        <w:spacing w:line="360" w:lineRule="auto"/>
        <w:rPr>
          <w:b/>
        </w:rPr>
      </w:pPr>
      <w:r>
        <w:rPr>
          <w:b/>
        </w:rPr>
        <w:br w:type="page"/>
      </w:r>
    </w:p>
    <w:p w:rsidR="00D4437A" w:rsidRPr="00CA6D21" w:rsidRDefault="00B01DE1" w:rsidP="009B6AF4">
      <w:pPr>
        <w:pStyle w:val="Heading1"/>
        <w:spacing w:line="360" w:lineRule="auto"/>
        <w:rPr>
          <w:b/>
          <w:bCs/>
          <w:sz w:val="26"/>
          <w:szCs w:val="26"/>
        </w:rPr>
      </w:pPr>
      <w:bookmarkStart w:id="1" w:name="_Toc208052911"/>
      <w:bookmarkStart w:id="2" w:name="_Toc220624308"/>
      <w:r w:rsidRPr="00CA6D21">
        <w:rPr>
          <w:b/>
          <w:bCs/>
          <w:sz w:val="26"/>
          <w:szCs w:val="26"/>
        </w:rPr>
        <w:lastRenderedPageBreak/>
        <w:t>BẢNG PHÂN CÔNG CÔNG VIỆC</w:t>
      </w:r>
      <w:bookmarkEnd w:id="1"/>
      <w:bookmarkEnd w:id="2"/>
    </w:p>
    <w:p w:rsidR="003C392D" w:rsidRPr="00FA4FC7" w:rsidRDefault="00550737" w:rsidP="00FA4FC7">
      <w:pPr>
        <w:pStyle w:val="Caption"/>
        <w:jc w:val="center"/>
        <w:rPr>
          <w:color w:val="000000" w:themeColor="text1"/>
          <w:sz w:val="26"/>
          <w:szCs w:val="26"/>
        </w:rPr>
      </w:pPr>
      <w:bookmarkStart w:id="3" w:name="_Toc218727004"/>
      <w:r>
        <w:rPr>
          <w:color w:val="000000" w:themeColor="text1"/>
          <w:sz w:val="26"/>
          <w:szCs w:val="26"/>
        </w:rPr>
        <w:t>B</w:t>
      </w:r>
      <w:r w:rsidR="00FA4FC7" w:rsidRPr="00FA4FC7">
        <w:rPr>
          <w:color w:val="000000" w:themeColor="text1"/>
          <w:sz w:val="26"/>
          <w:szCs w:val="26"/>
        </w:rPr>
        <w:t xml:space="preserve">ảng </w:t>
      </w:r>
      <w:r w:rsidR="00FA4FC7" w:rsidRPr="00FA4FC7">
        <w:rPr>
          <w:color w:val="000000" w:themeColor="text1"/>
          <w:sz w:val="26"/>
          <w:szCs w:val="26"/>
        </w:rPr>
        <w:fldChar w:fldCharType="begin"/>
      </w:r>
      <w:r w:rsidR="00FA4FC7" w:rsidRPr="00FA4FC7">
        <w:rPr>
          <w:color w:val="000000" w:themeColor="text1"/>
          <w:sz w:val="26"/>
          <w:szCs w:val="26"/>
        </w:rPr>
        <w:instrText xml:space="preserve"> SEQ bảng \* ARABIC </w:instrText>
      </w:r>
      <w:r w:rsidR="00FA4FC7" w:rsidRPr="00FA4FC7">
        <w:rPr>
          <w:color w:val="000000" w:themeColor="text1"/>
          <w:sz w:val="26"/>
          <w:szCs w:val="26"/>
        </w:rPr>
        <w:fldChar w:fldCharType="separate"/>
      </w:r>
      <w:r w:rsidR="0072151C">
        <w:rPr>
          <w:noProof/>
          <w:color w:val="000000" w:themeColor="text1"/>
          <w:sz w:val="26"/>
          <w:szCs w:val="26"/>
        </w:rPr>
        <w:t>1</w:t>
      </w:r>
      <w:r w:rsidR="00FA4FC7" w:rsidRPr="00FA4FC7">
        <w:rPr>
          <w:color w:val="000000" w:themeColor="text1"/>
          <w:sz w:val="26"/>
          <w:szCs w:val="26"/>
        </w:rPr>
        <w:fldChar w:fldCharType="end"/>
      </w:r>
      <w:r w:rsidR="00FA4FC7">
        <w:rPr>
          <w:color w:val="000000" w:themeColor="text1"/>
          <w:sz w:val="26"/>
          <w:szCs w:val="26"/>
        </w:rPr>
        <w:t>.</w:t>
      </w:r>
      <w:r>
        <w:rPr>
          <w:color w:val="000000" w:themeColor="text1"/>
          <w:sz w:val="26"/>
          <w:szCs w:val="26"/>
        </w:rPr>
        <w:t xml:space="preserve"> P</w:t>
      </w:r>
      <w:r w:rsidR="00FA4FC7" w:rsidRPr="00FA4FC7">
        <w:rPr>
          <w:color w:val="000000" w:themeColor="text1"/>
          <w:sz w:val="26"/>
          <w:szCs w:val="26"/>
        </w:rPr>
        <w:t>hân công công việc</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6"/>
        <w:gridCol w:w="3391"/>
        <w:gridCol w:w="2801"/>
      </w:tblGrid>
      <w:tr w:rsidR="00D4437A" w:rsidRPr="00CA6D21" w:rsidTr="00EE1AAB">
        <w:tc>
          <w:tcPr>
            <w:tcW w:w="3096" w:type="dxa"/>
            <w:vAlign w:val="center"/>
          </w:tcPr>
          <w:p w:rsidR="00D4437A" w:rsidRPr="00CA6D21" w:rsidRDefault="00D4437A" w:rsidP="009B6AF4">
            <w:pPr>
              <w:spacing w:line="360" w:lineRule="auto"/>
              <w:jc w:val="center"/>
              <w:rPr>
                <w:b/>
              </w:rPr>
            </w:pPr>
            <w:r w:rsidRPr="00CA6D21">
              <w:rPr>
                <w:b/>
              </w:rPr>
              <w:t>HỌ TÊN SINH VIÊN</w:t>
            </w:r>
          </w:p>
        </w:tc>
        <w:tc>
          <w:tcPr>
            <w:tcW w:w="3391" w:type="dxa"/>
            <w:vAlign w:val="center"/>
          </w:tcPr>
          <w:p w:rsidR="00D4437A" w:rsidRPr="00CA6D21" w:rsidRDefault="00D4437A" w:rsidP="009B6AF4">
            <w:pPr>
              <w:spacing w:line="360" w:lineRule="auto"/>
              <w:jc w:val="center"/>
              <w:rPr>
                <w:b/>
              </w:rPr>
            </w:pPr>
            <w:r w:rsidRPr="00CA6D21">
              <w:rPr>
                <w:b/>
              </w:rPr>
              <w:t>CÔNG VIỆC THỰC HIỆN</w:t>
            </w:r>
          </w:p>
        </w:tc>
        <w:tc>
          <w:tcPr>
            <w:tcW w:w="2801" w:type="dxa"/>
            <w:vAlign w:val="center"/>
          </w:tcPr>
          <w:p w:rsidR="00D4437A" w:rsidRPr="00CA6D21" w:rsidRDefault="00D4437A" w:rsidP="009B6AF4">
            <w:pPr>
              <w:spacing w:line="360" w:lineRule="auto"/>
              <w:jc w:val="center"/>
              <w:rPr>
                <w:b/>
              </w:rPr>
            </w:pPr>
            <w:r w:rsidRPr="00CA6D21">
              <w:rPr>
                <w:b/>
              </w:rPr>
              <w:t>TH</w:t>
            </w:r>
            <w:r w:rsidRPr="00CA6D21">
              <w:rPr>
                <w:b/>
                <w:lang w:val="vi-VN"/>
              </w:rPr>
              <w:t>ỜI GIAN</w:t>
            </w:r>
          </w:p>
          <w:p w:rsidR="00D4437A" w:rsidRPr="00CA6D21" w:rsidRDefault="00D4437A" w:rsidP="009B6AF4">
            <w:pPr>
              <w:spacing w:line="360" w:lineRule="auto"/>
              <w:jc w:val="center"/>
              <w:rPr>
                <w:b/>
                <w:lang w:val="vi-VN"/>
              </w:rPr>
            </w:pPr>
            <w:r w:rsidRPr="00CA6D21">
              <w:rPr>
                <w:b/>
                <w:lang w:val="vi-VN"/>
              </w:rPr>
              <w:t>THỰC HIỆN</w:t>
            </w:r>
          </w:p>
        </w:tc>
      </w:tr>
      <w:tr w:rsidR="00D4437A" w:rsidRPr="00CA6D21" w:rsidTr="00EE1AAB">
        <w:tc>
          <w:tcPr>
            <w:tcW w:w="3096" w:type="dxa"/>
          </w:tcPr>
          <w:p w:rsidR="00D4437A" w:rsidRPr="00CA6D21" w:rsidRDefault="00AD10BC" w:rsidP="009B6AF4">
            <w:pPr>
              <w:spacing w:line="360" w:lineRule="auto"/>
              <w:jc w:val="center"/>
            </w:pPr>
            <w:r w:rsidRPr="00CA6D21">
              <w:t>Trầm Tấn Khá</w:t>
            </w:r>
          </w:p>
        </w:tc>
        <w:tc>
          <w:tcPr>
            <w:tcW w:w="3391" w:type="dxa"/>
          </w:tcPr>
          <w:p w:rsidR="00D4437A" w:rsidRPr="00CA6D21" w:rsidRDefault="009039E9" w:rsidP="009B6AF4">
            <w:pPr>
              <w:spacing w:line="360" w:lineRule="auto"/>
              <w:jc w:val="center"/>
            </w:pPr>
            <w:r>
              <w:t>Kiểm thử đồ án,</w:t>
            </w:r>
            <w:r w:rsidR="009A1721">
              <w:t xml:space="preserve"> </w:t>
            </w:r>
            <w:r>
              <w:t xml:space="preserve">thêm các chức năng còn thiếu </w:t>
            </w:r>
          </w:p>
        </w:tc>
        <w:tc>
          <w:tcPr>
            <w:tcW w:w="2801" w:type="dxa"/>
          </w:tcPr>
          <w:p w:rsidR="00D4437A" w:rsidRPr="00CA6D21" w:rsidRDefault="009039E9" w:rsidP="009B6AF4">
            <w:pPr>
              <w:spacing w:line="360" w:lineRule="auto"/>
              <w:jc w:val="center"/>
            </w:pPr>
            <w:r>
              <w:t>20/12</w:t>
            </w:r>
            <w:r w:rsidR="003C392D" w:rsidRPr="00CA6D21">
              <w:t>/2025 –</w:t>
            </w:r>
            <w:r>
              <w:t xml:space="preserve"> 2</w:t>
            </w:r>
            <w:r w:rsidR="00793561" w:rsidRPr="00CA6D21">
              <w:t>9/</w:t>
            </w:r>
            <w:r w:rsidR="003C392D" w:rsidRPr="00CA6D21">
              <w:t>1/2026</w:t>
            </w:r>
          </w:p>
        </w:tc>
      </w:tr>
      <w:tr w:rsidR="00D4437A" w:rsidRPr="00CA6D21" w:rsidTr="00EE1AAB">
        <w:tc>
          <w:tcPr>
            <w:tcW w:w="3096" w:type="dxa"/>
          </w:tcPr>
          <w:p w:rsidR="00D4437A" w:rsidRPr="00CA6D21" w:rsidRDefault="009039E9" w:rsidP="009B6AF4">
            <w:pPr>
              <w:spacing w:line="360" w:lineRule="auto"/>
              <w:jc w:val="center"/>
            </w:pPr>
            <w:r>
              <w:t>Trương Hoàng Giang</w:t>
            </w:r>
          </w:p>
        </w:tc>
        <w:tc>
          <w:tcPr>
            <w:tcW w:w="3391" w:type="dxa"/>
          </w:tcPr>
          <w:p w:rsidR="00D4437A" w:rsidRPr="00CA6D21" w:rsidRDefault="009039E9" w:rsidP="009B6AF4">
            <w:pPr>
              <w:spacing w:line="360" w:lineRule="auto"/>
              <w:jc w:val="center"/>
            </w:pPr>
            <w:r>
              <w:t>Xây dựng giao diện và lên ý tưởng</w:t>
            </w:r>
          </w:p>
        </w:tc>
        <w:tc>
          <w:tcPr>
            <w:tcW w:w="2801" w:type="dxa"/>
          </w:tcPr>
          <w:p w:rsidR="00D4437A" w:rsidRPr="00CA6D21" w:rsidRDefault="009039E9" w:rsidP="009B6AF4">
            <w:pPr>
              <w:spacing w:line="360" w:lineRule="auto"/>
              <w:jc w:val="center"/>
            </w:pPr>
            <w:r>
              <w:t>20/12</w:t>
            </w:r>
            <w:r w:rsidR="00793561" w:rsidRPr="00CA6D21">
              <w:t xml:space="preserve">/2025 – </w:t>
            </w:r>
            <w:r>
              <w:t>2</w:t>
            </w:r>
            <w:r w:rsidR="00793561" w:rsidRPr="00CA6D21">
              <w:t>9/1/2026</w:t>
            </w:r>
          </w:p>
        </w:tc>
      </w:tr>
      <w:tr w:rsidR="00D4437A" w:rsidRPr="00CA6D21" w:rsidTr="00EE1AAB">
        <w:tc>
          <w:tcPr>
            <w:tcW w:w="3096" w:type="dxa"/>
          </w:tcPr>
          <w:p w:rsidR="00D4437A" w:rsidRPr="00CA6D21" w:rsidRDefault="00AD10BC" w:rsidP="009B6AF4">
            <w:pPr>
              <w:spacing w:line="360" w:lineRule="auto"/>
              <w:jc w:val="center"/>
            </w:pPr>
            <w:r w:rsidRPr="00CA6D21">
              <w:t>Nguyễn Ngọc Anh Khoa</w:t>
            </w:r>
          </w:p>
        </w:tc>
        <w:tc>
          <w:tcPr>
            <w:tcW w:w="3391" w:type="dxa"/>
          </w:tcPr>
          <w:p w:rsidR="00D4437A" w:rsidRPr="00CA6D21" w:rsidRDefault="009039E9" w:rsidP="009B6AF4">
            <w:pPr>
              <w:spacing w:line="360" w:lineRule="auto"/>
              <w:jc w:val="center"/>
            </w:pPr>
            <w:r>
              <w:t xml:space="preserve">Thiết kế giao diện </w:t>
            </w:r>
          </w:p>
        </w:tc>
        <w:tc>
          <w:tcPr>
            <w:tcW w:w="2801" w:type="dxa"/>
          </w:tcPr>
          <w:p w:rsidR="00D4437A" w:rsidRPr="00CA6D21" w:rsidRDefault="009039E9" w:rsidP="009B6AF4">
            <w:pPr>
              <w:spacing w:line="360" w:lineRule="auto"/>
              <w:jc w:val="center"/>
            </w:pPr>
            <w:r>
              <w:t>20</w:t>
            </w:r>
            <w:r w:rsidR="00793561" w:rsidRPr="00CA6D21">
              <w:t>/</w:t>
            </w:r>
            <w:r>
              <w:t>12</w:t>
            </w:r>
            <w:r w:rsidR="00793561" w:rsidRPr="00CA6D21">
              <w:t xml:space="preserve">/2025 – </w:t>
            </w:r>
            <w:r>
              <w:t>2</w:t>
            </w:r>
            <w:r w:rsidR="00793561" w:rsidRPr="00CA6D21">
              <w:t>9/1/2026</w:t>
            </w:r>
          </w:p>
        </w:tc>
      </w:tr>
    </w:tbl>
    <w:p w:rsidR="00D4437A" w:rsidRPr="00CA6D21" w:rsidRDefault="00D4437A" w:rsidP="009B6AF4">
      <w:pPr>
        <w:spacing w:line="360" w:lineRule="auto"/>
      </w:pPr>
    </w:p>
    <w:p w:rsidR="00D4437A" w:rsidRPr="009F55E0" w:rsidRDefault="00D4437A" w:rsidP="009B6AF4">
      <w:pPr>
        <w:spacing w:line="360" w:lineRule="auto"/>
      </w:pPr>
      <w:r w:rsidRPr="00CA6D21">
        <w:rPr>
          <w:i/>
        </w:rPr>
        <w:br w:type="page"/>
      </w:r>
    </w:p>
    <w:p w:rsidR="00B01DE1" w:rsidRPr="00CA6D21" w:rsidRDefault="00B01DE1" w:rsidP="009B6AF4">
      <w:pPr>
        <w:spacing w:line="360" w:lineRule="auto"/>
      </w:pPr>
    </w:p>
    <w:p w:rsidR="00A25862" w:rsidRPr="00A84DC2" w:rsidRDefault="007214B3" w:rsidP="009B6AF4">
      <w:pPr>
        <w:spacing w:line="360" w:lineRule="auto"/>
        <w:jc w:val="center"/>
        <w:rPr>
          <w:b/>
        </w:rPr>
      </w:pPr>
      <w:bookmarkStart w:id="4" w:name="_Toc208052913"/>
      <w:r w:rsidRPr="00A84DC2">
        <w:rPr>
          <w:b/>
        </w:rPr>
        <w:t>LÝ DO CHỌN ĐỀ TÀI</w:t>
      </w:r>
      <w:bookmarkEnd w:id="4"/>
    </w:p>
    <w:p w:rsidR="009F55E0" w:rsidRPr="005E03EC" w:rsidRDefault="009F55E0" w:rsidP="005E03EC">
      <w:pPr>
        <w:shd w:val="clear" w:color="auto" w:fill="FFFFFF" w:themeFill="background1"/>
        <w:spacing w:line="360" w:lineRule="auto"/>
        <w:rPr>
          <w:color w:val="000000" w:themeColor="text1"/>
        </w:rPr>
      </w:pPr>
      <w:bookmarkStart w:id="5" w:name="_Toc208052914"/>
      <w:r w:rsidRPr="005E03EC">
        <w:rPr>
          <w:color w:val="000000" w:themeColor="text1"/>
        </w:rPr>
        <w:t>Trong thời đại công nghệ số hiện nay, hình ảnh đóng vai trò vô cùng quan trọng trong giao tiếp và truyền tải thông tin trên internet. Tuy nhiên, việc lưu trữ và truyền tải hình ảnh đang gặp phải nhiều thách thức như dung lượng file ảnh ngày càng lớn do độ phân giải cao, băng thông mạng hạn chế đặc biệt ở các vùng xa, chi phí lưu trữ trên cloud và server ngày càng tăng, cũng như tốc độ tải trang web bị ảnh hưởng nghiêm trọng bởi kích thước ảnh lớn dẫn đến trải nghiệm người dùng kém. Chính vì những lý do này, nhóm chúng em quyết định chọn đề tài "Xây dựng hệ thống nén ảnh" nhằm nghiên cứu và phát triển một giải pháp hiệu quả để giải quyết các vấn đề trên. Đề tài này không chỉ có tính cấp thiết cao mà còn có khả năng ứng dụng rộng rãi trong nhiều lĩnh vực như phát triển web (tối ưu tốc độ tải trang, giảm băng thông, cải thiện SEO), thương mại điện tử (hiển thị sản phẩm nhanh hơn, tiết kiệm chi phí lưu trữ), mạng xã hội (tải ảnh nhanh, tiết kiệm data di động), và lưu trữ sao lưu (tiết kiệm không gian, giảm thời gian backup). Hơn nữa, đề tài có tính khả thi cao nhờ vào sự hỗ trợ của PHP GD Library, các thuật toán nén đã được nghiên cứu kỹ lưỡng như WebP, JPEG Progressive, JPEG Baseline và PNG Optimized, cùng với nguồn tài liệu phong phú và cộng đồng developer sẵn sàng hỗ trợ. Qua việc thực hiện đề tài này, chúng em không chỉ có cơ hội áp dụng kiến thức lý thuyết môn Xử lý ảnh vào thực tế mà còn phát triển được nhiều kỹ năng quan trọng như xử lý ảnh với PHP, phát triển RESTful API, thiết kế database, xây dựng giao diện người dùng, cũng như rèn luyện khả năng phân tích giải quyết vấn đề, làm việc nhóm và viết tài liệu kỹ thuật. Điểm mới và sáng tạo của đề tài nằm ở việc so sánh trực quan nhiều phương pháp nén cùng lúc, giao diện thân thiện dễ sử dụng, tích hợp cả web interface và API, lưu lịch sử để phân tích, và sử dụng Docker để dễ dàng triển khai. Tóm lại, đề tài "Xây dựng hệ thống nén ảnh" được chọn vì có tính thực tiễn cao, phù hợp với kiến thức môn học, có khả năng ứng dụng rộng rãi, giúp sinh viên phát triển kỹ năng toàn diện, và có thể mở rộng phát triển thêm trong tương lai, là một đề tài vừa có giá trị học thuật vừa có ý nghĩa thực tiễn trong lĩnh vực công nghệ thông tin.</w:t>
      </w:r>
    </w:p>
    <w:p w:rsidR="00743ABB" w:rsidRPr="00CA6D21" w:rsidRDefault="00743ABB" w:rsidP="009B6AF4">
      <w:pPr>
        <w:spacing w:line="360" w:lineRule="auto"/>
        <w:jc w:val="center"/>
        <w:rPr>
          <w:b/>
          <w:bCs/>
        </w:rPr>
      </w:pPr>
    </w:p>
    <w:p w:rsidR="00743ABB" w:rsidRPr="00CA6D21" w:rsidRDefault="00743ABB" w:rsidP="009B6AF4">
      <w:pPr>
        <w:spacing w:line="360" w:lineRule="auto"/>
        <w:jc w:val="center"/>
        <w:rPr>
          <w:b/>
          <w:bCs/>
        </w:rPr>
      </w:pPr>
      <w:r w:rsidRPr="00CA6D21">
        <w:rPr>
          <w:b/>
          <w:bCs/>
        </w:rPr>
        <w:br/>
      </w:r>
    </w:p>
    <w:p w:rsidR="00046007" w:rsidRPr="00CA6D21" w:rsidRDefault="00046007" w:rsidP="00046007">
      <w:pPr>
        <w:pStyle w:val="Heading1"/>
        <w:spacing w:line="360" w:lineRule="auto"/>
        <w:rPr>
          <w:sz w:val="26"/>
          <w:szCs w:val="26"/>
        </w:rPr>
      </w:pPr>
      <w:r>
        <w:rPr>
          <w:b/>
          <w:bCs/>
        </w:rPr>
        <w:br w:type="page"/>
      </w:r>
      <w:bookmarkStart w:id="6" w:name="_Toc220624309"/>
      <w:r>
        <w:rPr>
          <w:b/>
          <w:bCs/>
          <w:sz w:val="26"/>
          <w:szCs w:val="26"/>
        </w:rPr>
        <w:lastRenderedPageBreak/>
        <w:t>CHƯƠNG 1</w:t>
      </w:r>
      <w:r w:rsidRPr="00CA6D21">
        <w:rPr>
          <w:b/>
          <w:bCs/>
          <w:sz w:val="26"/>
          <w:szCs w:val="26"/>
        </w:rPr>
        <w:t>: PHÂN TÍCH THIẾT KẾ HỆ THỐNG</w:t>
      </w:r>
      <w:bookmarkEnd w:id="6"/>
    </w:p>
    <w:p w:rsidR="00046007" w:rsidRPr="00CA6D21" w:rsidRDefault="00046007" w:rsidP="00046007">
      <w:pPr>
        <w:pStyle w:val="Heading2"/>
        <w:spacing w:line="360" w:lineRule="auto"/>
        <w:jc w:val="both"/>
        <w:rPr>
          <w:sz w:val="26"/>
          <w:szCs w:val="26"/>
        </w:rPr>
      </w:pPr>
      <w:bookmarkStart w:id="7" w:name="_Toc208052925"/>
      <w:bookmarkStart w:id="8" w:name="_Toc220624310"/>
      <w:r>
        <w:rPr>
          <w:sz w:val="26"/>
          <w:szCs w:val="26"/>
        </w:rPr>
        <w:t>1</w:t>
      </w:r>
      <w:r w:rsidRPr="00CA6D21">
        <w:rPr>
          <w:sz w:val="26"/>
          <w:szCs w:val="26"/>
        </w:rPr>
        <w:t>.1 MÔ TẢ ĐỀ TÀI</w:t>
      </w:r>
      <w:bookmarkEnd w:id="7"/>
      <w:bookmarkEnd w:id="8"/>
    </w:p>
    <w:p w:rsidR="00046007" w:rsidRDefault="00046007" w:rsidP="00046007">
      <w:pPr>
        <w:spacing w:line="360" w:lineRule="auto"/>
        <w:jc w:val="both"/>
      </w:pPr>
      <w:r w:rsidRPr="00CA6D21">
        <w:tab/>
      </w:r>
      <w:r>
        <w:t>Đề tài "Xây dựng hệ thống nén ảnh" là một ứng dụng web chuyên về xử lý và tối ưu hóa hình ảnh. Hệ thống được xây dựng nhằm giúp người dùng nén ảnh với nhiều phương pháp khác nhau, so sánh hiệu quả nén và lựa chọn phiên bản phù hợp nhất cho nhu cầu sử dụng.</w:t>
      </w:r>
    </w:p>
    <w:p w:rsidR="00046007" w:rsidRDefault="00046007" w:rsidP="00046007">
      <w:pPr>
        <w:spacing w:line="360" w:lineRule="auto"/>
        <w:jc w:val="both"/>
      </w:pPr>
      <w:r>
        <w:tab/>
        <w:t>Hệ thống được thiết kế với giao diện đơn giản, thân thiện và dễ sử dụng.</w:t>
      </w:r>
      <w:r w:rsidR="00F43E18">
        <w:t>Đối với người dùng</w:t>
      </w:r>
      <w:r>
        <w:t>, upload ảnh từ máy tính với các định dạng phổ biến như JPG, PNG, GIF. Sau khi upload, hệ thống tự động nén ảnh bằng 4 phương pháp khác nhau và hiển thị kết quả so sánh trực quan. Người dùng có thể xem ảnh gốc và các phiên bản đã nén cùng lúc, so sánh kích thước file trước và sau khi nén, xem tỷ lệ nén đạt được tính bằng phần trăm, đánh giá chất lượng ảnh bằng mắt thường. Người dùng có thể download bất kỳ phiên bản nào về máy tính, xem lịch sử các lần nén ảnh trước đó, và xóa lịch sử không cần thiết để giữ giao diện gọn gàng.</w:t>
      </w:r>
    </w:p>
    <w:p w:rsidR="00046007" w:rsidRDefault="00046007" w:rsidP="00046007">
      <w:pPr>
        <w:spacing w:line="360" w:lineRule="auto"/>
        <w:jc w:val="both"/>
      </w:pPr>
      <w:r>
        <w:tab/>
        <w:t>Hệ thống hỗ trợ 4 phương pháp nén ảnh phổ biến và hiệu quả. Phương pháp thứ nhất là JPEG Progressive với quality 85%, tạo ra file JPEG tải dần từ mờ đến rõ, cải thiện trải nghiệm người dùng trên web, phù hợp cho ảnh trên website và blog. Phương pháp thứ hai là JPEG Baseline với quality 85%, tạo file JPEG chuẩn truyền thống, tương thích cao với mọi thiết bị và trình duyệt, phù hợp cho ảnh cần tương thích rộng rãi. Phương pháp thứ ba là JPEG High Compression với quality 60%, nén mạnh để tạo file siêu nhỏ, phù hợp cho thumbnail và preview. Phương pháp thứ tư là PNG Optimized với compression level 9, nén tối đa nhưng vẫn giữ 100% chất lượng (lossless), giữ nguyên alpha channel cho ảnh trong suốt, phù hợp cho logo, icon, và ảnh cần chất lượng cao. Nếu server hỗ trợ WebP, hệ thống sẽ tự động thêm phương pháp WebP High Quality với quality 90%, format hiện đại của Google, nén tốt hơn JPEG 25-35% với cùng chất lượng.</w:t>
      </w:r>
    </w:p>
    <w:p w:rsidR="00046007" w:rsidRDefault="00046007" w:rsidP="00046007">
      <w:pPr>
        <w:spacing w:line="360" w:lineRule="auto"/>
        <w:jc w:val="both"/>
      </w:pPr>
      <w:r>
        <w:t>Hệ thống cung cấp giao diện so sánh trực quan với ảnh gốc được hiển thị ở trên cùng kèm kích thước file và nút download. Bên dưới là 4 phiên bản nén được sắp xếp dạng grid, mỗi phiên bản hiển thị tên phương pháp, ảnh preview, kích thước file nén, dung lượng giảm được, tỷ lệ nén phần trăm với màu sắc nổi bật, và nút download riêng. Người dùng có thể dễ dàng so sánh và chọn phiên bản phù hợp nhất.</w:t>
      </w:r>
    </w:p>
    <w:p w:rsidR="00046007" w:rsidRDefault="00046007" w:rsidP="00046007">
      <w:pPr>
        <w:spacing w:line="360" w:lineRule="auto"/>
        <w:jc w:val="both"/>
      </w:pPr>
      <w:r>
        <w:lastRenderedPageBreak/>
        <w:tab/>
        <w:t>Hệ thống lưu trữ lịch sử nén ảnh của mỗi người dùng bao gồm tên file gốc, phương pháp nén đã sử dụng, kích thước file gốc và file nén, tỷ lệ nén đạt được, thời gian thực hiện. Lịch sử được hiển thị dưới dạng bảng với khả năng xóa từng bản ghi hoặc xóa toàn bộ lịch sử. Điều này giúp người dùng theo dõi và quản lý các lần nén ảnh trước đó.</w:t>
      </w:r>
    </w:p>
    <w:p w:rsidR="00046007" w:rsidRDefault="00046007" w:rsidP="00046007">
      <w:pPr>
        <w:spacing w:line="360" w:lineRule="auto"/>
        <w:jc w:val="both"/>
      </w:pPr>
      <w:r>
        <w:tab/>
        <w:t>Hệ thống cung cấp RESTful API đầy đủ cho phép các ứng dụng khác tích hợp dịch vụ nén ảnh. POST /api.php?action=compress để upload và nén ảnh, GET /api.php?action=history để lấy lịch sử nén, GET /api.php?action=download để download ảnh, PUT /api.php?action=update_user để cập nhật thông tin, DELETE /api.php?action=delete_history để xóa lịch sử. Tất cả API đều trả về dữ liệu dưới dạng JSON với cấu trúc chuẩn bao gồm success, message, data.</w:t>
      </w:r>
    </w:p>
    <w:p w:rsidR="00046007" w:rsidRDefault="00046007" w:rsidP="00046007">
      <w:pPr>
        <w:spacing w:line="360" w:lineRule="auto"/>
        <w:jc w:val="both"/>
      </w:pPr>
      <w:r>
        <w:tab/>
        <w:t>Về mặt bảo mật, hệ thống sử dụng nhiều lớp bảo vệ. Mật khẩu được mã hóa bằng bcrypt với cost factor 10 trước khi lưu vào database. File upload được kiểm tra định dạng và MIME type để ngăn chặn upload file độc hại. Basename() được sử dụng để ngăn chặn path traversal attacks. Htmlspecialchars() ngăn chặn XSS attacks khi hiển thị dữ liệu người dùng.</w:t>
      </w:r>
    </w:p>
    <w:p w:rsidR="00046007" w:rsidRDefault="00046007" w:rsidP="00046007">
      <w:pPr>
        <w:spacing w:line="360" w:lineRule="auto"/>
        <w:jc w:val="both"/>
      </w:pPr>
      <w:r>
        <w:tab/>
        <w:t>Về mặt kỹ thuật, hệ thống được xây dựng trên nền tảng PHP 8.1 kết hợp với PHP GD Library để xử lý ảnh, cơ sở dữ liệu MySQL 8.0 để lưu trữ thông tin người dùng và lịch sử, Apache web server để phục vụ ứng dụng và static files. Giao diện người dùng được thiết kế responsive sử dụng HTML5, CSS3 và JavaScript (Vanilla), đảm bảo hiển thị tốt trên cả máy tính và thiết bị di động. Hệ thống được containerize bằng Docker và Docker Compose để dễ dàng triển khai và quản lý. RESTful API được xây dựng theo chuẩn REST với JSON response. Postman collection được cung cấp để test API một cách đầy đủ và chuyên nghiệp.</w:t>
      </w:r>
    </w:p>
    <w:p w:rsidR="00046007" w:rsidRDefault="00046007">
      <w:pPr>
        <w:rPr>
          <w:b/>
          <w:bCs/>
        </w:rPr>
      </w:pPr>
    </w:p>
    <w:p w:rsidR="00046007" w:rsidRDefault="00046007">
      <w:pPr>
        <w:rPr>
          <w:b/>
          <w:bCs/>
        </w:rPr>
      </w:pPr>
    </w:p>
    <w:p w:rsidR="00E139AB" w:rsidRPr="00B61655" w:rsidRDefault="00046007" w:rsidP="00B61655">
      <w:pPr>
        <w:pStyle w:val="Heading1"/>
        <w:spacing w:line="360" w:lineRule="auto"/>
        <w:rPr>
          <w:b/>
        </w:rPr>
      </w:pPr>
      <w:bookmarkStart w:id="9" w:name="_Toc220624311"/>
      <w:r w:rsidRPr="00B61655">
        <w:rPr>
          <w:b/>
        </w:rPr>
        <w:lastRenderedPageBreak/>
        <w:t>CHƯƠNG 2</w:t>
      </w:r>
      <w:r w:rsidR="00967FD2" w:rsidRPr="00B61655">
        <w:rPr>
          <w:b/>
        </w:rPr>
        <w:t>:</w:t>
      </w:r>
      <w:r w:rsidR="007214B3" w:rsidRPr="00B61655">
        <w:rPr>
          <w:b/>
        </w:rPr>
        <w:t>CƠ SỞ LÝ THUYẾT</w:t>
      </w:r>
      <w:bookmarkStart w:id="10" w:name="_Toc208052829"/>
      <w:bookmarkStart w:id="11" w:name="_Toc218727005"/>
      <w:bookmarkEnd w:id="5"/>
      <w:bookmarkEnd w:id="9"/>
    </w:p>
    <w:p w:rsidR="0098005A" w:rsidRDefault="005C6347" w:rsidP="00B61655">
      <w:pPr>
        <w:pStyle w:val="Heading2"/>
        <w:spacing w:line="360" w:lineRule="auto"/>
        <w:jc w:val="both"/>
      </w:pPr>
      <w:bookmarkStart w:id="12" w:name="_Toc220624312"/>
      <w:r>
        <w:t>2.1</w:t>
      </w:r>
      <w:r w:rsidR="009A1721">
        <w:t xml:space="preserve"> </w:t>
      </w:r>
      <w:r w:rsidR="0098005A">
        <w:t>NGÔN NGỮ LẬP TRÌNH PYTHON</w:t>
      </w:r>
      <w:bookmarkEnd w:id="12"/>
    </w:p>
    <w:p w:rsidR="000C50E9" w:rsidRDefault="000C50E9" w:rsidP="000C50E9">
      <w:pPr>
        <w:spacing w:line="360" w:lineRule="auto"/>
      </w:pPr>
      <w:r>
        <w:rPr>
          <w:noProof/>
        </w:rPr>
        <w:drawing>
          <wp:inline distT="0" distB="0" distL="0" distR="0" wp14:anchorId="145AF545" wp14:editId="339716EB">
            <wp:extent cx="5447131" cy="3399548"/>
            <wp:effectExtent l="0" t="0" r="1270" b="0"/>
            <wp:docPr id="5" name="Picture 5" descr="https://tse4.mm.bing.net/th/id/OIP.UHeNB2BQw0Nmn3tumTq6lgHaEq?pid=Api&amp;P=0&amp;h=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tse4.mm.bing.net/th/id/OIP.UHeNB2BQw0Nmn3tumTq6lgHaEq?pid=Api&amp;P=0&amp;h=18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46504" cy="3399156"/>
                    </a:xfrm>
                    <a:prstGeom prst="rect">
                      <a:avLst/>
                    </a:prstGeom>
                    <a:noFill/>
                    <a:ln>
                      <a:noFill/>
                    </a:ln>
                  </pic:spPr>
                </pic:pic>
              </a:graphicData>
            </a:graphic>
          </wp:inline>
        </w:drawing>
      </w:r>
    </w:p>
    <w:p w:rsidR="000C50E9" w:rsidRPr="000C50E9" w:rsidRDefault="000C50E9" w:rsidP="000C50E9">
      <w:pPr>
        <w:pStyle w:val="Hnh"/>
        <w:spacing w:after="0" w:line="360" w:lineRule="auto"/>
        <w:rPr>
          <w:color w:val="000000" w:themeColor="text1"/>
        </w:rPr>
      </w:pPr>
      <w:bookmarkStart w:id="13" w:name="_Toc220624248"/>
      <w:r w:rsidRPr="000C50E9">
        <w:rPr>
          <w:color w:val="000000" w:themeColor="text1"/>
        </w:rPr>
        <w:t>Hình1: Python</w:t>
      </w:r>
      <w:bookmarkEnd w:id="13"/>
    </w:p>
    <w:p w:rsidR="0098005A" w:rsidRDefault="0098005A" w:rsidP="005C6347">
      <w:pPr>
        <w:spacing w:line="360" w:lineRule="auto"/>
      </w:pPr>
      <w:r>
        <w:t>Python là ngôn ngữ lập trình bậc cao, thông dịch, đa mục đích được tạo ra bởi Guido van Rossum vào năm 1991. Python được thiết kế với triết lý "code dễ đọc" và cú pháp cho phép lập trình viên diễn đạt khái niệm bằng ít dòng code hơn so với C++ hoặc Java.</w:t>
      </w:r>
    </w:p>
    <w:p w:rsidR="0098005A" w:rsidRDefault="0098005A" w:rsidP="00E139AB">
      <w:pPr>
        <w:spacing w:line="360" w:lineRule="auto"/>
      </w:pPr>
      <w:r>
        <w:t>Đặc điểm nổi bật của Python:</w:t>
      </w:r>
    </w:p>
    <w:p w:rsidR="0098005A" w:rsidRDefault="0098005A" w:rsidP="00E139AB">
      <w:pPr>
        <w:spacing w:line="360" w:lineRule="auto"/>
      </w:pPr>
      <w:r>
        <w:tab/>
        <w:t>- Cú pháp đơn giản và dễ đọc: Sử dụng indentation thay vì dấu ngoặc</w:t>
      </w:r>
    </w:p>
    <w:p w:rsidR="0098005A" w:rsidRDefault="0098005A" w:rsidP="00E139AB">
      <w:pPr>
        <w:spacing w:line="360" w:lineRule="auto"/>
      </w:pPr>
      <w:r>
        <w:tab/>
        <w:t>- Thông dịch: Không cần biên dịch, chạy trực tiếp</w:t>
      </w:r>
    </w:p>
    <w:p w:rsidR="0098005A" w:rsidRDefault="0098005A" w:rsidP="00E139AB">
      <w:pPr>
        <w:spacing w:line="360" w:lineRule="auto"/>
      </w:pPr>
      <w:r>
        <w:tab/>
        <w:t>- Đa nền tảng: Windows, Linux, macOS, Unix</w:t>
      </w:r>
    </w:p>
    <w:p w:rsidR="0098005A" w:rsidRDefault="0098005A" w:rsidP="00E139AB">
      <w:pPr>
        <w:spacing w:line="360" w:lineRule="auto"/>
      </w:pPr>
      <w:r>
        <w:tab/>
        <w:t>- Thư viện phong phú: Hàng nghìn thư viện cho mọi lĩnh vực</w:t>
      </w:r>
    </w:p>
    <w:p w:rsidR="0098005A" w:rsidRDefault="0098005A" w:rsidP="00E139AB">
      <w:pPr>
        <w:spacing w:line="360" w:lineRule="auto"/>
      </w:pPr>
      <w:r>
        <w:tab/>
        <w:t>- Cộng đồng lớn: Hỗ trợ mạnh mẽ từ cộng đồng</w:t>
      </w:r>
    </w:p>
    <w:p w:rsidR="0098005A" w:rsidRDefault="0098005A" w:rsidP="00E139AB">
      <w:pPr>
        <w:spacing w:line="360" w:lineRule="auto"/>
      </w:pPr>
      <w:r>
        <w:tab/>
        <w:t>- Mã nguồn mở: Hoàn toàn miễn phí</w:t>
      </w:r>
    </w:p>
    <w:p w:rsidR="0098005A" w:rsidRDefault="0098005A" w:rsidP="00E139AB">
      <w:pPr>
        <w:spacing w:line="360" w:lineRule="auto"/>
      </w:pPr>
      <w:r>
        <w:t>Thống kê sử dụng:</w:t>
      </w:r>
    </w:p>
    <w:p w:rsidR="0098005A" w:rsidRDefault="0098005A" w:rsidP="00E139AB">
      <w:pPr>
        <w:spacing w:line="360" w:lineRule="auto"/>
      </w:pPr>
      <w:r>
        <w:tab/>
        <w:t>- Python là ngôn ngữ phổ biến thứ 3 thế giới (theo GitHub)</w:t>
      </w:r>
    </w:p>
    <w:p w:rsidR="0098005A" w:rsidRDefault="0098005A" w:rsidP="00E139AB">
      <w:pPr>
        <w:spacing w:line="360" w:lineRule="auto"/>
      </w:pPr>
      <w:r>
        <w:tab/>
        <w:t>- Được sử dụng bởi Google, Netflix, Instagram, Spotify</w:t>
      </w:r>
    </w:p>
    <w:p w:rsidR="0098005A" w:rsidRDefault="0098005A" w:rsidP="00E139AB">
      <w:pPr>
        <w:spacing w:line="360" w:lineRule="auto"/>
      </w:pPr>
      <w:r>
        <w:tab/>
        <w:t>- Ngôn  ngữ hàng đầu cho AI/ML, Data Science, Web Development</w:t>
      </w:r>
    </w:p>
    <w:p w:rsidR="0098005A" w:rsidRPr="00E139AB" w:rsidRDefault="0098005A" w:rsidP="00E139AB">
      <w:pPr>
        <w:spacing w:line="360" w:lineRule="auto"/>
      </w:pPr>
      <w:r w:rsidRPr="00E139AB">
        <w:t>VAI TRÒ CỦA PYTHON TRONG HỆ THỐNG</w:t>
      </w:r>
    </w:p>
    <w:p w:rsidR="0098005A" w:rsidRDefault="0098005A" w:rsidP="00E139AB">
      <w:pPr>
        <w:spacing w:line="360" w:lineRule="auto"/>
      </w:pPr>
      <w:r>
        <w:t>Trong hệ thống nén ảnh này, Python đóng vai trò:</w:t>
      </w:r>
    </w:p>
    <w:p w:rsidR="0098005A" w:rsidRDefault="0098005A" w:rsidP="00E139AB">
      <w:pPr>
        <w:spacing w:line="360" w:lineRule="auto"/>
      </w:pPr>
      <w:r>
        <w:lastRenderedPageBreak/>
        <w:tab/>
        <w:t>- Xử lý thuật toán nén ảnh: OpenCV, PIL/Pillow</w:t>
      </w:r>
    </w:p>
    <w:p w:rsidR="0098005A" w:rsidRDefault="0098005A" w:rsidP="00E139AB">
      <w:pPr>
        <w:spacing w:line="360" w:lineRule="auto"/>
      </w:pPr>
      <w:r>
        <w:tab/>
        <w:t>- Tính toán chất lượng ảnh: PSNR, SSIM</w:t>
      </w:r>
    </w:p>
    <w:p w:rsidR="0098005A" w:rsidRDefault="0098005A" w:rsidP="00E139AB">
      <w:pPr>
        <w:spacing w:line="360" w:lineRule="auto"/>
      </w:pPr>
      <w:r>
        <w:tab/>
        <w:t>- Phân tích và so sánh hiệu quả: Thống kê, báo cáo</w:t>
      </w:r>
    </w:p>
    <w:p w:rsidR="0098005A" w:rsidRDefault="0098005A" w:rsidP="00E139AB">
      <w:pPr>
        <w:spacing w:line="360" w:lineRule="auto"/>
      </w:pPr>
      <w:r>
        <w:tab/>
        <w:t>- Web API: Flask framework cho REST API</w:t>
      </w:r>
    </w:p>
    <w:p w:rsidR="0098005A" w:rsidRDefault="0098005A" w:rsidP="00E139AB">
      <w:pPr>
        <w:spacing w:line="360" w:lineRule="auto"/>
      </w:pPr>
      <w:r>
        <w:tab/>
        <w:t>- Xử lý dữ liệu: NumPy, JSON, file I/O</w:t>
      </w:r>
    </w:p>
    <w:p w:rsidR="00E139AB" w:rsidRDefault="00046007" w:rsidP="0072151C">
      <w:pPr>
        <w:pStyle w:val="Heading2"/>
        <w:spacing w:line="360" w:lineRule="auto"/>
        <w:jc w:val="both"/>
      </w:pPr>
      <w:bookmarkStart w:id="14" w:name="_Toc220624313"/>
      <w:r w:rsidRPr="005C6347">
        <w:t>2</w:t>
      </w:r>
      <w:r w:rsidR="00E139AB" w:rsidRPr="005C6347">
        <w:t>.</w:t>
      </w:r>
      <w:r w:rsidR="005C6347" w:rsidRPr="005C6347">
        <w:t>2</w:t>
      </w:r>
      <w:r w:rsidR="00E139AB">
        <w:t xml:space="preserve"> </w:t>
      </w:r>
      <w:r w:rsidR="00E139AB" w:rsidRPr="00E139AB">
        <w:t>KIẾN TRÚC FLASK APPLICATION</w:t>
      </w:r>
      <w:bookmarkEnd w:id="14"/>
    </w:p>
    <w:p w:rsidR="000C50E9" w:rsidRDefault="000C50E9" w:rsidP="000C50E9">
      <w:r>
        <w:rPr>
          <w:noProof/>
        </w:rPr>
        <w:drawing>
          <wp:inline distT="0" distB="0" distL="0" distR="0">
            <wp:extent cx="5760720" cy="3318027"/>
            <wp:effectExtent l="0" t="0" r="0" b="0"/>
            <wp:docPr id="6" name="Picture 6" descr="https://hackersandslackers-cdn.storage.googleapis.com/2020/02/flask-int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ckersandslackers-cdn.storage.googleapis.com/2020/02/flask-intro.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318027"/>
                    </a:xfrm>
                    <a:prstGeom prst="rect">
                      <a:avLst/>
                    </a:prstGeom>
                    <a:noFill/>
                    <a:ln>
                      <a:noFill/>
                    </a:ln>
                  </pic:spPr>
                </pic:pic>
              </a:graphicData>
            </a:graphic>
          </wp:inline>
        </w:drawing>
      </w:r>
    </w:p>
    <w:p w:rsidR="000C50E9" w:rsidRPr="000C50E9" w:rsidRDefault="000C50E9" w:rsidP="000C50E9">
      <w:pPr>
        <w:pStyle w:val="Hnh"/>
        <w:rPr>
          <w:color w:val="000000" w:themeColor="text1"/>
        </w:rPr>
      </w:pPr>
      <w:bookmarkStart w:id="15" w:name="_Toc220624249"/>
      <w:r w:rsidRPr="000C50E9">
        <w:rPr>
          <w:color w:val="000000" w:themeColor="text1"/>
        </w:rPr>
        <w:t xml:space="preserve">Hình </w:t>
      </w:r>
      <w:r>
        <w:rPr>
          <w:color w:val="000000" w:themeColor="text1"/>
        </w:rPr>
        <w:t>2</w:t>
      </w:r>
      <w:r w:rsidRPr="000C50E9">
        <w:rPr>
          <w:color w:val="000000" w:themeColor="text1"/>
        </w:rPr>
        <w:t>: FLASK APPLICATION</w:t>
      </w:r>
      <w:bookmarkEnd w:id="15"/>
    </w:p>
    <w:p w:rsidR="00E139AB" w:rsidRDefault="009A1721" w:rsidP="0072151C">
      <w:pPr>
        <w:spacing w:line="360" w:lineRule="auto"/>
      </w:pPr>
      <w:r>
        <w:t xml:space="preserve">- </w:t>
      </w:r>
      <w:r w:rsidR="00E139AB">
        <w:t>Flask App Structure:</w:t>
      </w:r>
    </w:p>
    <w:p w:rsidR="00E139AB" w:rsidRDefault="00E139AB" w:rsidP="00E139AB">
      <w:pPr>
        <w:spacing w:line="360" w:lineRule="auto"/>
      </w:pPr>
      <w:r>
        <w:tab/>
        <w:t xml:space="preserve"> app.py                    # Main Flask application</w:t>
      </w:r>
    </w:p>
    <w:p w:rsidR="00E139AB" w:rsidRDefault="00E139AB" w:rsidP="00E139AB">
      <w:pPr>
        <w:spacing w:line="360" w:lineRule="auto"/>
      </w:pPr>
      <w:r>
        <w:tab/>
        <w:t>image_compression_system.py    # Core compression logic</w:t>
      </w:r>
    </w:p>
    <w:p w:rsidR="00E139AB" w:rsidRDefault="00E139AB" w:rsidP="00E139AB">
      <w:pPr>
        <w:spacing w:line="360" w:lineRule="auto"/>
      </w:pPr>
      <w:r>
        <w:t xml:space="preserve"> </w:t>
      </w:r>
      <w:r>
        <w:tab/>
        <w:t>compression_algorithms_analysis.py    # Algorithm analysis</w:t>
      </w:r>
    </w:p>
    <w:p w:rsidR="00E139AB" w:rsidRDefault="00E139AB" w:rsidP="00E139AB">
      <w:pPr>
        <w:spacing w:line="360" w:lineRule="auto"/>
      </w:pPr>
      <w:r>
        <w:tab/>
        <w:t>advanced_compression_comparison.py    # Advanced comparison</w:t>
      </w:r>
    </w:p>
    <w:p w:rsidR="00E139AB" w:rsidRDefault="00E139AB" w:rsidP="00E139AB">
      <w:pPr>
        <w:spacing w:line="360" w:lineRule="auto"/>
      </w:pPr>
      <w:r>
        <w:tab/>
        <w:t>run_demo.py              # Demo runner</w:t>
      </w:r>
    </w:p>
    <w:p w:rsidR="00E139AB" w:rsidRDefault="00E139AB" w:rsidP="00E139AB">
      <w:pPr>
        <w:spacing w:line="360" w:lineRule="auto"/>
      </w:pPr>
      <w:r>
        <w:tab/>
        <w:t>templates/               # HTML templates</w:t>
      </w:r>
    </w:p>
    <w:p w:rsidR="00E139AB" w:rsidRDefault="00E139AB" w:rsidP="00E139AB">
      <w:pPr>
        <w:spacing w:line="360" w:lineRule="auto"/>
      </w:pPr>
      <w:r>
        <w:tab/>
        <w:t>static/                  # CSS, JS, images</w:t>
      </w:r>
    </w:p>
    <w:p w:rsidR="00E139AB" w:rsidRDefault="00E139AB" w:rsidP="00E139AB">
      <w:pPr>
        <w:spacing w:line="360" w:lineRule="auto"/>
      </w:pPr>
      <w:r>
        <w:tab/>
        <w:t>uploads/                 # Uploaded images</w:t>
      </w:r>
    </w:p>
    <w:p w:rsidR="0098005A" w:rsidRDefault="00E139AB" w:rsidP="00E139AB">
      <w:pPr>
        <w:spacing w:line="360" w:lineRule="auto"/>
      </w:pPr>
      <w:r>
        <w:tab/>
        <w:t>compression_results/     # Compressed outputs</w:t>
      </w:r>
    </w:p>
    <w:p w:rsidR="00E139AB" w:rsidRDefault="009A1721" w:rsidP="00E139AB">
      <w:pPr>
        <w:spacing w:line="360" w:lineRule="auto"/>
      </w:pPr>
      <w:r>
        <w:t xml:space="preserve">- </w:t>
      </w:r>
      <w:r w:rsidR="00E139AB">
        <w:t>Flask là micro web framework cho Python, được thiết kế để dễ sử dụng và mở rộng.</w:t>
      </w:r>
    </w:p>
    <w:p w:rsidR="00E139AB" w:rsidRDefault="009A1721" w:rsidP="00E139AB">
      <w:pPr>
        <w:spacing w:line="360" w:lineRule="auto"/>
      </w:pPr>
      <w:r>
        <w:t xml:space="preserve">- </w:t>
      </w:r>
      <w:r w:rsidR="00E139AB">
        <w:t>Đặc điểm của Flask:</w:t>
      </w:r>
    </w:p>
    <w:p w:rsidR="00E139AB" w:rsidRDefault="009A1721" w:rsidP="00E139AB">
      <w:pPr>
        <w:spacing w:line="360" w:lineRule="auto"/>
      </w:pPr>
      <w:r>
        <w:tab/>
      </w:r>
      <w:r w:rsidR="00E139AB">
        <w:t>Lightweight: Nhẹ, không có dependencies không cần thiết</w:t>
      </w:r>
    </w:p>
    <w:p w:rsidR="00E139AB" w:rsidRDefault="009A1721" w:rsidP="00E139AB">
      <w:pPr>
        <w:spacing w:line="360" w:lineRule="auto"/>
      </w:pPr>
      <w:r>
        <w:lastRenderedPageBreak/>
        <w:tab/>
      </w:r>
      <w:r w:rsidR="00E139AB">
        <w:t>Flexible: Linh hoạt, có thể tùy chỉnh mọi thứ</w:t>
      </w:r>
    </w:p>
    <w:p w:rsidR="00E139AB" w:rsidRDefault="009A1721" w:rsidP="00E139AB">
      <w:pPr>
        <w:spacing w:line="360" w:lineRule="auto"/>
      </w:pPr>
      <w:r>
        <w:tab/>
      </w:r>
      <w:r w:rsidR="00E139AB">
        <w:t>WSGI compliant: Tuân thủ chuẩn WSGI</w:t>
      </w:r>
    </w:p>
    <w:p w:rsidR="00E139AB" w:rsidRDefault="009A1721" w:rsidP="00E139AB">
      <w:pPr>
        <w:spacing w:line="360" w:lineRule="auto"/>
      </w:pPr>
      <w:r>
        <w:tab/>
      </w:r>
      <w:r w:rsidR="00E139AB">
        <w:t>Jinja2 templating: Template engine mạnh mẽ</w:t>
      </w:r>
    </w:p>
    <w:p w:rsidR="00E139AB" w:rsidRDefault="009A1721" w:rsidP="00E139AB">
      <w:pPr>
        <w:spacing w:line="360" w:lineRule="auto"/>
      </w:pPr>
      <w:r>
        <w:tab/>
      </w:r>
      <w:r w:rsidR="00E139AB">
        <w:t>Werkzeug toolkit: Utilities cho web development</w:t>
      </w:r>
    </w:p>
    <w:p w:rsidR="00E139AB" w:rsidRDefault="009A1721" w:rsidP="00E139AB">
      <w:pPr>
        <w:spacing w:line="360" w:lineRule="auto"/>
      </w:pPr>
      <w:r>
        <w:t xml:space="preserve">- </w:t>
      </w:r>
      <w:r w:rsidR="00E139AB">
        <w:t>Flask App Configuration:</w:t>
      </w:r>
    </w:p>
    <w:p w:rsidR="00E139AB" w:rsidRDefault="00E139AB" w:rsidP="00E139AB">
      <w:pPr>
        <w:spacing w:line="360" w:lineRule="auto"/>
      </w:pPr>
      <w:r>
        <w:tab/>
        <w:t>app = Flask(__name__)</w:t>
      </w:r>
    </w:p>
    <w:p w:rsidR="00E139AB" w:rsidRDefault="00E139AB" w:rsidP="00E139AB">
      <w:pPr>
        <w:spacing w:line="360" w:lineRule="auto"/>
      </w:pPr>
      <w:r>
        <w:tab/>
        <w:t>app.config['MAX_CONTENT_LENGTH'] = 50 * 1024 * 1024  # 50MB max</w:t>
      </w:r>
    </w:p>
    <w:p w:rsidR="00E139AB" w:rsidRDefault="00E139AB" w:rsidP="00E139AB">
      <w:pPr>
        <w:spacing w:line="360" w:lineRule="auto"/>
      </w:pPr>
      <w:r>
        <w:tab/>
        <w:t>app.config['UPLOAD_FOLDER'] = 'uploads'</w:t>
      </w:r>
    </w:p>
    <w:p w:rsidR="00E139AB" w:rsidRDefault="00E139AB" w:rsidP="00E139AB">
      <w:pPr>
        <w:spacing w:line="360" w:lineRule="auto"/>
      </w:pPr>
      <w:r>
        <w:tab/>
        <w:t>app.config['RESULTS_FOLDER'] = 'compression_results'</w:t>
      </w:r>
    </w:p>
    <w:p w:rsidR="00E139AB" w:rsidRDefault="00E139AB" w:rsidP="00E139AB">
      <w:pPr>
        <w:spacing w:line="360" w:lineRule="auto"/>
      </w:pPr>
      <w:r>
        <w:tab/>
        <w:t>ALLOWED_EXTENSIONS = {'jpg', 'jpeg', 'png', 'gif', 'bmp'}</w:t>
      </w:r>
    </w:p>
    <w:p w:rsidR="00E139AB" w:rsidRDefault="00E139AB" w:rsidP="00E139AB">
      <w:pPr>
        <w:spacing w:line="360" w:lineRule="auto"/>
      </w:pPr>
      <w:r>
        <w:tab/>
        <w:t>API ENDPOINTS DESIGN</w:t>
      </w:r>
    </w:p>
    <w:p w:rsidR="00E139AB" w:rsidRDefault="009A1721" w:rsidP="00E139AB">
      <w:pPr>
        <w:spacing w:line="360" w:lineRule="auto"/>
      </w:pPr>
      <w:r>
        <w:t xml:space="preserve">- </w:t>
      </w:r>
      <w:r w:rsidR="00E139AB">
        <w:t>Hệ thống cung cấp 4 API endpoints chính:</w:t>
      </w:r>
    </w:p>
    <w:p w:rsidR="00E139AB" w:rsidRDefault="00E139AB" w:rsidP="00E139AB">
      <w:pPr>
        <w:spacing w:line="360" w:lineRule="auto"/>
      </w:pPr>
      <w:r>
        <w:t>GET /api/algorithms</w:t>
      </w:r>
    </w:p>
    <w:p w:rsidR="00E139AB" w:rsidRDefault="00E139AB" w:rsidP="00E139AB">
      <w:pPr>
        <w:spacing w:line="360" w:lineRule="auto"/>
      </w:pPr>
      <w:r>
        <w:tab/>
        <w:t>- Mục đích: Lấy danh sách thuật toán nén</w:t>
      </w:r>
    </w:p>
    <w:p w:rsidR="00E139AB" w:rsidRDefault="00E139AB" w:rsidP="00E139AB">
      <w:pPr>
        <w:spacing w:line="360" w:lineRule="auto"/>
      </w:pPr>
      <w:r>
        <w:tab/>
        <w:t>- Response: JSON array với thông tin chi tiết từng thuật toán</w:t>
      </w:r>
    </w:p>
    <w:p w:rsidR="00E139AB" w:rsidRDefault="00E139AB" w:rsidP="00E139AB">
      <w:pPr>
        <w:spacing w:line="360" w:lineRule="auto"/>
      </w:pPr>
      <w:r>
        <w:tab/>
        <w:t>- Dữ liệu: id, name, type, ratio, speed, quality, support, description</w:t>
      </w:r>
    </w:p>
    <w:p w:rsidR="00E139AB" w:rsidRDefault="00E139AB" w:rsidP="00E139AB">
      <w:pPr>
        <w:spacing w:line="360" w:lineRule="auto"/>
      </w:pPr>
      <w:r>
        <w:t>POST /api/compress</w:t>
      </w:r>
    </w:p>
    <w:p w:rsidR="00E139AB" w:rsidRDefault="00E139AB" w:rsidP="00E139AB">
      <w:pPr>
        <w:spacing w:line="360" w:lineRule="auto"/>
      </w:pPr>
      <w:r>
        <w:tab/>
        <w:t>- Mục đích: Nén ảnh bằng tất cả thuật toán</w:t>
      </w:r>
    </w:p>
    <w:p w:rsidR="00E139AB" w:rsidRDefault="00E139AB" w:rsidP="00E139AB">
      <w:pPr>
        <w:spacing w:line="360" w:lineRule="auto"/>
      </w:pPr>
      <w:r>
        <w:tab/>
        <w:t>- Input: Multipart form với file ảnh</w:t>
      </w:r>
    </w:p>
    <w:p w:rsidR="00E139AB" w:rsidRDefault="00E139AB" w:rsidP="00E139AB">
      <w:pPr>
        <w:spacing w:line="360" w:lineRule="auto"/>
      </w:pPr>
      <w:r>
        <w:tab/>
        <w:t>- Process: Nén bằng JPEG, PNG, WebP Lossy, WebP Lossless</w:t>
      </w:r>
    </w:p>
    <w:p w:rsidR="00E139AB" w:rsidRDefault="00E139AB" w:rsidP="00E139AB">
      <w:pPr>
        <w:spacing w:line="360" w:lineRule="auto"/>
      </w:pPr>
      <w:r>
        <w:tab/>
        <w:t>- Output: JSON với kết quả nén, PSNR, SSIM, base64 images</w:t>
      </w:r>
    </w:p>
    <w:p w:rsidR="00E139AB" w:rsidRDefault="00E139AB" w:rsidP="00E139AB">
      <w:pPr>
        <w:spacing w:line="360" w:lineRule="auto"/>
      </w:pPr>
      <w:r>
        <w:t>GET /api/recommendations</w:t>
      </w:r>
    </w:p>
    <w:p w:rsidR="00E139AB" w:rsidRDefault="00E139AB" w:rsidP="00E139AB">
      <w:pPr>
        <w:spacing w:line="360" w:lineRule="auto"/>
      </w:pPr>
      <w:r>
        <w:tab/>
        <w:t>- Mục đích: Lấy khuyến nghị thuật toán theo loại ảnh</w:t>
      </w:r>
    </w:p>
    <w:p w:rsidR="00E139AB" w:rsidRDefault="00E139AB" w:rsidP="00E139AB">
      <w:pPr>
        <w:spacing w:line="360" w:lineRule="auto"/>
      </w:pPr>
      <w:r>
        <w:tab/>
        <w:t>- Response: JSON với khuyến nghị cho photo, graphic, text, web</w:t>
      </w:r>
    </w:p>
    <w:p w:rsidR="00E139AB" w:rsidRDefault="00E139AB" w:rsidP="00E139AB">
      <w:pPr>
        <w:spacing w:line="360" w:lineRule="auto"/>
      </w:pPr>
      <w:r>
        <w:t>GET /</w:t>
      </w:r>
    </w:p>
    <w:p w:rsidR="00E139AB" w:rsidRDefault="00E139AB" w:rsidP="00E139AB">
      <w:pPr>
        <w:spacing w:line="360" w:lineRule="auto"/>
      </w:pPr>
      <w:r>
        <w:tab/>
        <w:t>- Mục đích: Trang chủ web interface</w:t>
      </w:r>
    </w:p>
    <w:p w:rsidR="00E139AB" w:rsidRDefault="00E139AB" w:rsidP="00E139AB">
      <w:pPr>
        <w:spacing w:line="360" w:lineRule="auto"/>
      </w:pPr>
      <w:r>
        <w:tab/>
        <w:t>- Response: HTML template với giao diện upload</w:t>
      </w:r>
    </w:p>
    <w:p w:rsidR="00E139AB" w:rsidRDefault="00046007" w:rsidP="005C6347">
      <w:pPr>
        <w:pStyle w:val="Heading2"/>
        <w:spacing w:line="360" w:lineRule="auto"/>
        <w:jc w:val="both"/>
      </w:pPr>
      <w:bookmarkStart w:id="16" w:name="_Toc220624314"/>
      <w:r>
        <w:t>2</w:t>
      </w:r>
      <w:r w:rsidR="005C6347">
        <w:t>.3</w:t>
      </w:r>
      <w:r w:rsidR="00E139AB" w:rsidRPr="0071762C">
        <w:t xml:space="preserve"> </w:t>
      </w:r>
      <w:r w:rsidR="0071762C" w:rsidRPr="0071762C">
        <w:t>CÁC PHƯƠNG PHÁP NÉN ẢNH</w:t>
      </w:r>
      <w:bookmarkEnd w:id="16"/>
    </w:p>
    <w:p w:rsidR="0071762C" w:rsidRPr="0071762C" w:rsidRDefault="0071762C" w:rsidP="005C6347">
      <w:pPr>
        <w:spacing w:line="360" w:lineRule="auto"/>
      </w:pPr>
      <w:r w:rsidRPr="0071762C">
        <w:t>Hệ thống sử dụng 4 phương pháp nén ảnh chính, mỗi phương pháp có đặc điểm và ứng dụng riêng biệt:</w:t>
      </w:r>
    </w:p>
    <w:p w:rsidR="0071762C" w:rsidRPr="0071762C" w:rsidRDefault="0071762C" w:rsidP="0071762C">
      <w:pPr>
        <w:spacing w:line="360" w:lineRule="auto"/>
      </w:pPr>
      <w:r>
        <w:tab/>
      </w:r>
      <w:r w:rsidRPr="0071762C">
        <w:t>JPEG (Joint Photographic Experts Group) - Nén mất dữ liệu</w:t>
      </w:r>
    </w:p>
    <w:p w:rsidR="0071762C" w:rsidRPr="0071762C" w:rsidRDefault="0071762C" w:rsidP="0071762C">
      <w:pPr>
        <w:spacing w:line="360" w:lineRule="auto"/>
      </w:pPr>
      <w:r>
        <w:tab/>
      </w:r>
      <w:r w:rsidRPr="0071762C">
        <w:t xml:space="preserve">PNG (Portable Network Graphics) - Nén không mất dữ liệu  </w:t>
      </w:r>
    </w:p>
    <w:p w:rsidR="0071762C" w:rsidRPr="0071762C" w:rsidRDefault="0071762C" w:rsidP="0071762C">
      <w:pPr>
        <w:spacing w:line="360" w:lineRule="auto"/>
      </w:pPr>
      <w:r>
        <w:lastRenderedPageBreak/>
        <w:tab/>
      </w:r>
      <w:r w:rsidRPr="0071762C">
        <w:t>WebP Lossy - Nén mất dữ liệu hiện đại</w:t>
      </w:r>
    </w:p>
    <w:p w:rsidR="0071762C" w:rsidRDefault="0071762C" w:rsidP="0071762C">
      <w:pPr>
        <w:spacing w:line="360" w:lineRule="auto"/>
      </w:pPr>
      <w:r>
        <w:tab/>
      </w:r>
      <w:r w:rsidRPr="0071762C">
        <w:t>WebP Lossless - Nén không mất dữ liệu hiện đại</w:t>
      </w:r>
    </w:p>
    <w:p w:rsidR="0071762C" w:rsidRDefault="0071762C" w:rsidP="0071762C">
      <w:pPr>
        <w:spacing w:line="360" w:lineRule="auto"/>
      </w:pPr>
      <w:r>
        <w:t>PHƯƠNG PHÁP 1: JPEG (JOINT PHOTOGRAPHIC EXPERTS GROUP)</w:t>
      </w:r>
    </w:p>
    <w:p w:rsidR="0071762C" w:rsidRDefault="0071762C" w:rsidP="0071762C">
      <w:pPr>
        <w:spacing w:line="360" w:lineRule="auto"/>
      </w:pPr>
      <w:r>
        <w:t xml:space="preserve">   TỔNG QUAN VỀ JPEG</w:t>
      </w:r>
    </w:p>
    <w:p w:rsidR="0071762C" w:rsidRDefault="0071762C" w:rsidP="0071762C">
      <w:pPr>
        <w:spacing w:line="360" w:lineRule="auto"/>
      </w:pPr>
      <w:r>
        <w:tab/>
        <w:t>JPEG là chuẩn nén ảnh mất dữ liệu (lossy) được phát triển bởi Joint Photographic Experts Group vào năm 1992. Đây là định dạng ảnh phổ biến nhất trên Internet và được hỗ trợ bởi tất cả các trình duyệt web và ứng dụng xử lý ảnh.</w:t>
      </w:r>
    </w:p>
    <w:p w:rsidR="0071762C" w:rsidRDefault="0071762C" w:rsidP="0071762C">
      <w:pPr>
        <w:spacing w:line="360" w:lineRule="auto"/>
      </w:pPr>
      <w:r>
        <w:t xml:space="preserve">   Đặc điểm chính:</w:t>
      </w:r>
    </w:p>
    <w:p w:rsidR="0071762C" w:rsidRDefault="0071762C" w:rsidP="0071762C">
      <w:pPr>
        <w:spacing w:line="360" w:lineRule="auto"/>
      </w:pPr>
      <w:r>
        <w:tab/>
        <w:t>- Loại nén: Lossy (mất dữ liệu)</w:t>
      </w:r>
    </w:p>
    <w:p w:rsidR="0071762C" w:rsidRDefault="0071762C" w:rsidP="0071762C">
      <w:pPr>
        <w:spacing w:line="360" w:lineRule="auto"/>
      </w:pPr>
      <w:r>
        <w:tab/>
        <w:t>- Tỷ lệ nén: 80-95% (rất cao)</w:t>
      </w:r>
    </w:p>
    <w:p w:rsidR="0071762C" w:rsidRDefault="0071762C" w:rsidP="0071762C">
      <w:pPr>
        <w:spacing w:line="360" w:lineRule="auto"/>
      </w:pPr>
      <w:r>
        <w:tab/>
        <w:t>- Chất lượng: Tốt đến rất tốt</w:t>
      </w:r>
    </w:p>
    <w:p w:rsidR="0071762C" w:rsidRDefault="0071762C" w:rsidP="0071762C">
      <w:pPr>
        <w:spacing w:line="360" w:lineRule="auto"/>
      </w:pPr>
      <w:r>
        <w:tab/>
        <w:t>- Tốc độ: Rất nhanh</w:t>
      </w:r>
    </w:p>
    <w:p w:rsidR="0071762C" w:rsidRDefault="0071762C" w:rsidP="0071762C">
      <w:pPr>
        <w:spacing w:line="360" w:lineRule="auto"/>
      </w:pPr>
      <w:r>
        <w:tab/>
        <w:t>- Hỗ trợ: Toàn cầu, mọi thiết bị</w:t>
      </w:r>
    </w:p>
    <w:p w:rsidR="0071762C" w:rsidRDefault="0071762C" w:rsidP="0071762C">
      <w:pPr>
        <w:spacing w:line="360" w:lineRule="auto"/>
      </w:pPr>
      <w:r>
        <w:t>JPEG sử dụng thuật toán nén 8 bước chính:</w:t>
      </w:r>
    </w:p>
    <w:p w:rsidR="0071762C" w:rsidRDefault="0071762C" w:rsidP="0071762C">
      <w:pPr>
        <w:spacing w:line="360" w:lineRule="auto"/>
      </w:pPr>
      <w:r>
        <w:t xml:space="preserve">  Bước 1: Chuyển đổi không gian màu (Color Space Conversion)</w:t>
      </w:r>
    </w:p>
    <w:p w:rsidR="0071762C" w:rsidRDefault="0071762C" w:rsidP="0071762C">
      <w:pPr>
        <w:spacing w:line="360" w:lineRule="auto"/>
      </w:pPr>
      <w:r>
        <w:tab/>
        <w:t>- Chuyển từ RGB sang YCbCr</w:t>
      </w:r>
    </w:p>
    <w:p w:rsidR="0071762C" w:rsidRDefault="0071762C" w:rsidP="0071762C">
      <w:pPr>
        <w:spacing w:line="360" w:lineRule="auto"/>
      </w:pPr>
      <w:r>
        <w:tab/>
        <w:t>- Y: Luminance (độ sáng)</w:t>
      </w:r>
    </w:p>
    <w:p w:rsidR="0071762C" w:rsidRDefault="0071762C" w:rsidP="0071762C">
      <w:pPr>
        <w:spacing w:line="360" w:lineRule="auto"/>
      </w:pPr>
      <w:r>
        <w:tab/>
        <w:t>- Cb, Cr: Chrominance (màu sắc)</w:t>
      </w:r>
    </w:p>
    <w:p w:rsidR="0071762C" w:rsidRDefault="0071762C" w:rsidP="0071762C">
      <w:pPr>
        <w:spacing w:line="360" w:lineRule="auto"/>
      </w:pPr>
      <w:r>
        <w:tab/>
        <w:t>- Lý do: Mắt người nhạy cảm hơn với độ sáng so với màu sắc</w:t>
      </w:r>
    </w:p>
    <w:p w:rsidR="0071762C" w:rsidRDefault="0071762C" w:rsidP="0071762C">
      <w:pPr>
        <w:spacing w:line="360" w:lineRule="auto"/>
      </w:pPr>
      <w:r>
        <w:t xml:space="preserve">  Công thức chuyển đổi:</w:t>
      </w:r>
    </w:p>
    <w:p w:rsidR="0071762C" w:rsidRDefault="0071762C" w:rsidP="0071762C">
      <w:pPr>
        <w:spacing w:line="360" w:lineRule="auto"/>
      </w:pPr>
      <w:r>
        <w:tab/>
        <w:t>Y = 0.299R + 0.587G + 0.114B</w:t>
      </w:r>
    </w:p>
    <w:p w:rsidR="0071762C" w:rsidRDefault="0071762C" w:rsidP="0071762C">
      <w:pPr>
        <w:spacing w:line="360" w:lineRule="auto"/>
      </w:pPr>
      <w:r>
        <w:tab/>
        <w:t>Cb = -0.168R - 0.331G + 0.500B + 128</w:t>
      </w:r>
    </w:p>
    <w:p w:rsidR="0071762C" w:rsidRDefault="0071762C" w:rsidP="0071762C">
      <w:pPr>
        <w:spacing w:line="360" w:lineRule="auto"/>
      </w:pPr>
      <w:r>
        <w:tab/>
        <w:t>Cr = 0.500R - 0.419G - 0.081B + 128</w:t>
      </w:r>
    </w:p>
    <w:p w:rsidR="0071762C" w:rsidRDefault="0071762C" w:rsidP="0071762C">
      <w:pPr>
        <w:spacing w:line="360" w:lineRule="auto"/>
      </w:pPr>
      <w:r>
        <w:t xml:space="preserve">  Bước 2: Chuyển mẫu Chroma (Chroma Subsampling)</w:t>
      </w:r>
    </w:p>
    <w:p w:rsidR="0071762C" w:rsidRDefault="0071762C" w:rsidP="0071762C">
      <w:pPr>
        <w:spacing w:line="360" w:lineRule="auto"/>
      </w:pPr>
      <w:r>
        <w:tab/>
        <w:t>- Giảm độ phân giải của kênh màu Cb và Cr</w:t>
      </w:r>
    </w:p>
    <w:p w:rsidR="0071762C" w:rsidRDefault="0071762C" w:rsidP="0071762C">
      <w:pPr>
        <w:spacing w:line="360" w:lineRule="auto"/>
      </w:pPr>
      <w:r>
        <w:tab/>
        <w:t>- Các tỷ lệ phổ biến:</w:t>
      </w:r>
    </w:p>
    <w:p w:rsidR="0071762C" w:rsidRDefault="0071762C" w:rsidP="0071762C">
      <w:pPr>
        <w:spacing w:line="360" w:lineRule="auto"/>
      </w:pPr>
      <w:r>
        <w:tab/>
        <w:t xml:space="preserve">  - 4:4:4 - Không giảm (chất lượng cao nhất)</w:t>
      </w:r>
    </w:p>
    <w:p w:rsidR="0071762C" w:rsidRDefault="0071762C" w:rsidP="0071762C">
      <w:pPr>
        <w:spacing w:line="360" w:lineRule="auto"/>
      </w:pPr>
      <w:r>
        <w:t xml:space="preserve"> </w:t>
      </w:r>
      <w:r>
        <w:tab/>
        <w:t xml:space="preserve">  - 4:2:2 - Giảm ngang 50%</w:t>
      </w:r>
    </w:p>
    <w:p w:rsidR="0071762C" w:rsidRDefault="0071762C" w:rsidP="0071762C">
      <w:pPr>
        <w:spacing w:line="360" w:lineRule="auto"/>
      </w:pPr>
      <w:r>
        <w:tab/>
        <w:t xml:space="preserve">  - 4:2:0 - Giảm cả ngang và dọc 50%</w:t>
      </w:r>
    </w:p>
    <w:p w:rsidR="0071762C" w:rsidRDefault="0071762C" w:rsidP="0071762C">
      <w:pPr>
        <w:spacing w:line="360" w:lineRule="auto"/>
      </w:pPr>
      <w:r>
        <w:t xml:space="preserve">  Bước 3: Chia khối (Block Division)</w:t>
      </w:r>
    </w:p>
    <w:p w:rsidR="0071762C" w:rsidRDefault="0071762C" w:rsidP="0071762C">
      <w:pPr>
        <w:spacing w:line="360" w:lineRule="auto"/>
      </w:pPr>
      <w:r>
        <w:tab/>
        <w:t>- Chia ảnh thành các khối 8×8 pixel</w:t>
      </w:r>
    </w:p>
    <w:p w:rsidR="0071762C" w:rsidRDefault="0071762C" w:rsidP="0071762C">
      <w:pPr>
        <w:spacing w:line="360" w:lineRule="auto"/>
      </w:pPr>
      <w:r>
        <w:tab/>
        <w:t>- Mỗi kênh màu được xử lý riêng biệt</w:t>
      </w:r>
    </w:p>
    <w:p w:rsidR="0071762C" w:rsidRDefault="0071762C" w:rsidP="0071762C">
      <w:pPr>
        <w:spacing w:line="360" w:lineRule="auto"/>
      </w:pPr>
      <w:r>
        <w:lastRenderedPageBreak/>
        <w:tab/>
        <w:t>- Tổng cộng có 64 pixel trong mỗi khối</w:t>
      </w:r>
    </w:p>
    <w:p w:rsidR="0071762C" w:rsidRDefault="0071762C" w:rsidP="0071762C">
      <w:pPr>
        <w:spacing w:line="360" w:lineRule="auto"/>
      </w:pPr>
      <w:r>
        <w:t xml:space="preserve">  Bước 4: Discrete Cosine Transform (DCT)</w:t>
      </w:r>
    </w:p>
    <w:p w:rsidR="0071762C" w:rsidRDefault="0071762C" w:rsidP="0071762C">
      <w:pPr>
        <w:spacing w:line="360" w:lineRule="auto"/>
      </w:pPr>
      <w:r>
        <w:tab/>
        <w:t>- Chuyển đổi từ miền không gian sang miền tần số</w:t>
      </w:r>
    </w:p>
    <w:p w:rsidR="0071762C" w:rsidRDefault="0071762C" w:rsidP="0071762C">
      <w:pPr>
        <w:spacing w:line="360" w:lineRule="auto"/>
      </w:pPr>
      <w:r>
        <w:tab/>
        <w:t>- Tách thông tin thành các thành phần tần số khác nhau</w:t>
      </w:r>
    </w:p>
    <w:p w:rsidR="0071762C" w:rsidRDefault="0071762C" w:rsidP="0071762C">
      <w:pPr>
        <w:spacing w:line="360" w:lineRule="auto"/>
      </w:pPr>
      <w:r>
        <w:tab/>
        <w:t>- Thành phần DC (0,0): Giá trị trung bình của khối</w:t>
      </w:r>
    </w:p>
    <w:p w:rsidR="0071762C" w:rsidRDefault="0071762C" w:rsidP="0071762C">
      <w:pPr>
        <w:spacing w:line="360" w:lineRule="auto"/>
      </w:pPr>
      <w:r>
        <w:tab/>
        <w:t>- Thành phần AC: Các tần số cao</w:t>
      </w:r>
    </w:p>
    <w:p w:rsidR="0071762C" w:rsidRDefault="0071762C" w:rsidP="0071762C">
      <w:pPr>
        <w:spacing w:line="360" w:lineRule="auto"/>
      </w:pPr>
      <w:r>
        <w:t xml:space="preserve">  Công thức DCT 2D:</w:t>
      </w:r>
    </w:p>
    <w:p w:rsidR="0071762C" w:rsidRDefault="0071762C" w:rsidP="0071762C">
      <w:pPr>
        <w:spacing w:line="360" w:lineRule="auto"/>
      </w:pPr>
      <w:r>
        <w:tab/>
        <w:t>F(u,v) = (1/4)C(u)C(v) Σ Σ f(x,y) cos[(2x+1)uπ/16] cos[(2y+1)vπ/16]</w:t>
      </w:r>
    </w:p>
    <w:p w:rsidR="0071762C" w:rsidRDefault="0071762C" w:rsidP="0071762C">
      <w:pPr>
        <w:spacing w:line="360" w:lineRule="auto"/>
      </w:pPr>
      <w:r>
        <w:t xml:space="preserve">  Bước 5: Lượng tử hóa (Quantization)</w:t>
      </w:r>
    </w:p>
    <w:p w:rsidR="0071762C" w:rsidRDefault="0071762C" w:rsidP="0071762C">
      <w:pPr>
        <w:spacing w:line="360" w:lineRule="auto"/>
      </w:pPr>
      <w:r>
        <w:tab/>
        <w:t>- Chia các hệ số DCT cho ma trận lượng tử hóa</w:t>
      </w:r>
    </w:p>
    <w:p w:rsidR="0071762C" w:rsidRDefault="0071762C" w:rsidP="0071762C">
      <w:pPr>
        <w:spacing w:line="360" w:lineRule="auto"/>
      </w:pPr>
      <w:r>
        <w:tab/>
        <w:t>- Loại bỏ thông tin tần số cao (ít quan trọng)</w:t>
      </w:r>
    </w:p>
    <w:p w:rsidR="0071762C" w:rsidRDefault="0071762C" w:rsidP="0071762C">
      <w:pPr>
        <w:spacing w:line="360" w:lineRule="auto"/>
      </w:pPr>
      <w:r>
        <w:tab/>
        <w:t>- Đây là bước gây mất dữ liệu chính</w:t>
      </w:r>
    </w:p>
    <w:p w:rsidR="0071762C" w:rsidRDefault="0071762C" w:rsidP="0071762C">
      <w:pPr>
        <w:spacing w:line="360" w:lineRule="auto"/>
      </w:pPr>
      <w:r>
        <w:t xml:space="preserve">  Ma trận lượng tử hóa chuẩn (Quality 50):</w:t>
      </w:r>
    </w:p>
    <w:p w:rsidR="0071762C" w:rsidRDefault="0071762C" w:rsidP="0071762C">
      <w:pPr>
        <w:spacing w:line="360" w:lineRule="auto"/>
      </w:pPr>
      <w:r>
        <w:tab/>
        <w:t>16  11  10  16  24  40  51  61</w:t>
      </w:r>
    </w:p>
    <w:p w:rsidR="0071762C" w:rsidRDefault="0071762C" w:rsidP="0071762C">
      <w:pPr>
        <w:spacing w:line="360" w:lineRule="auto"/>
      </w:pPr>
      <w:r>
        <w:tab/>
        <w:t>12  12  14  19  26  58  60  55</w:t>
      </w:r>
    </w:p>
    <w:p w:rsidR="0071762C" w:rsidRDefault="0071762C" w:rsidP="0071762C">
      <w:pPr>
        <w:spacing w:line="360" w:lineRule="auto"/>
      </w:pPr>
      <w:r>
        <w:tab/>
        <w:t>14  13  16  24  40  57  69  56</w:t>
      </w:r>
    </w:p>
    <w:p w:rsidR="0071762C" w:rsidRDefault="0071762C" w:rsidP="0071762C">
      <w:pPr>
        <w:spacing w:line="360" w:lineRule="auto"/>
      </w:pPr>
      <w:r>
        <w:tab/>
        <w:t>14  17  22  29  51  87  80  62</w:t>
      </w:r>
    </w:p>
    <w:p w:rsidR="0071762C" w:rsidRDefault="0071762C" w:rsidP="0071762C">
      <w:pPr>
        <w:spacing w:line="360" w:lineRule="auto"/>
      </w:pPr>
      <w:r>
        <w:tab/>
        <w:t>18  22  37  56  68 109 103  77</w:t>
      </w:r>
    </w:p>
    <w:p w:rsidR="0071762C" w:rsidRDefault="0071762C" w:rsidP="0071762C">
      <w:pPr>
        <w:spacing w:line="360" w:lineRule="auto"/>
      </w:pPr>
      <w:r>
        <w:tab/>
        <w:t>24  35  55  64  81 104 113  92</w:t>
      </w:r>
    </w:p>
    <w:p w:rsidR="0071762C" w:rsidRDefault="0071762C" w:rsidP="0071762C">
      <w:pPr>
        <w:spacing w:line="360" w:lineRule="auto"/>
      </w:pPr>
      <w:r>
        <w:tab/>
        <w:t>49  64  78  87 103 121 120 101</w:t>
      </w:r>
    </w:p>
    <w:p w:rsidR="0071762C" w:rsidRDefault="0071762C" w:rsidP="0071762C">
      <w:pPr>
        <w:spacing w:line="360" w:lineRule="auto"/>
      </w:pPr>
      <w:r>
        <w:tab/>
        <w:t>72  92  95  98 112 100 103  99</w:t>
      </w:r>
    </w:p>
    <w:p w:rsidR="0071762C" w:rsidRDefault="0071762C" w:rsidP="0071762C">
      <w:pPr>
        <w:spacing w:line="360" w:lineRule="auto"/>
      </w:pPr>
      <w:r>
        <w:t xml:space="preserve">  Bước 6: Mã hóa Entropy (Entropy Encoding)</w:t>
      </w:r>
    </w:p>
    <w:p w:rsidR="0071762C" w:rsidRDefault="0071762C" w:rsidP="0071762C">
      <w:pPr>
        <w:spacing w:line="360" w:lineRule="auto"/>
      </w:pPr>
      <w:r>
        <w:tab/>
        <w:t>- Sử dụng Huffman Coding hoặc Arithmetic Coding</w:t>
      </w:r>
    </w:p>
    <w:p w:rsidR="0071762C" w:rsidRDefault="0071762C" w:rsidP="0071762C">
      <w:pPr>
        <w:spacing w:line="360" w:lineRule="auto"/>
      </w:pPr>
      <w:r>
        <w:tab/>
        <w:t>- Nén dữ liệu đã lượng tử hóa</w:t>
      </w:r>
    </w:p>
    <w:p w:rsidR="0071762C" w:rsidRDefault="0071762C" w:rsidP="0071762C">
      <w:pPr>
        <w:spacing w:line="360" w:lineRule="auto"/>
      </w:pPr>
      <w:r>
        <w:tab/>
        <w:t>- Tận dụng tính chất nhiều giá trị 0 sau lượng tử hóa</w:t>
      </w:r>
    </w:p>
    <w:p w:rsidR="0071762C" w:rsidRDefault="0071762C" w:rsidP="0071762C">
      <w:pPr>
        <w:spacing w:line="360" w:lineRule="auto"/>
      </w:pPr>
      <w:r>
        <w:t xml:space="preserve">  Bước 7: Định dạng file JPEG</w:t>
      </w:r>
    </w:p>
    <w:p w:rsidR="0071762C" w:rsidRDefault="0071762C" w:rsidP="0071762C">
      <w:pPr>
        <w:spacing w:line="360" w:lineRule="auto"/>
      </w:pPr>
      <w:r>
        <w:tab/>
        <w:t>- Thêm header và metadata</w:t>
      </w:r>
    </w:p>
    <w:p w:rsidR="0071762C" w:rsidRDefault="0071762C" w:rsidP="0071762C">
      <w:pPr>
        <w:spacing w:line="360" w:lineRule="auto"/>
      </w:pPr>
      <w:r>
        <w:tab/>
        <w:t>- Bao gồm bảng lượng tử hóa và Huffman</w:t>
      </w:r>
    </w:p>
    <w:p w:rsidR="0071762C" w:rsidRDefault="0071762C" w:rsidP="0071762C">
      <w:pPr>
        <w:spacing w:line="360" w:lineRule="auto"/>
      </w:pPr>
      <w:r>
        <w:tab/>
        <w:t>- Cấu trúc: SOI, APP0, DQT, DHT, SOF, SOS, Data, EOI</w:t>
      </w:r>
    </w:p>
    <w:p w:rsidR="0071762C" w:rsidRDefault="0071762C" w:rsidP="0071762C">
      <w:pPr>
        <w:spacing w:line="360" w:lineRule="auto"/>
      </w:pPr>
      <w:r>
        <w:t xml:space="preserve">  Bước 8: Tối ưu hóa</w:t>
      </w:r>
    </w:p>
    <w:p w:rsidR="0071762C" w:rsidRDefault="0071762C" w:rsidP="0071762C">
      <w:pPr>
        <w:spacing w:line="360" w:lineRule="auto"/>
      </w:pPr>
      <w:r>
        <w:tab/>
        <w:t>- Progressive JPEG: Hiển thị dần</w:t>
      </w:r>
    </w:p>
    <w:p w:rsidR="0071762C" w:rsidRDefault="0071762C" w:rsidP="0071762C">
      <w:pPr>
        <w:spacing w:line="360" w:lineRule="auto"/>
      </w:pPr>
      <w:r>
        <w:tab/>
        <w:t>- Optimized Huffman tables</w:t>
      </w:r>
    </w:p>
    <w:p w:rsidR="0071762C" w:rsidRDefault="0071762C" w:rsidP="0071762C">
      <w:pPr>
        <w:spacing w:line="360" w:lineRule="auto"/>
      </w:pPr>
      <w:r>
        <w:lastRenderedPageBreak/>
        <w:tab/>
        <w:t>- Arithmetic coding (ít phổ biến)</w:t>
      </w:r>
    </w:p>
    <w:p w:rsidR="0071762C" w:rsidRDefault="0071762C" w:rsidP="0071762C">
      <w:pPr>
        <w:spacing w:line="360" w:lineRule="auto"/>
      </w:pPr>
      <w:r>
        <w:t>CHẤT LƯỢNG VÀ THAM SỐ</w:t>
      </w:r>
    </w:p>
    <w:p w:rsidR="0071762C" w:rsidRDefault="0071762C" w:rsidP="0071762C">
      <w:pPr>
        <w:spacing w:line="360" w:lineRule="auto"/>
      </w:pPr>
      <w:r>
        <w:t xml:space="preserve">  Quality Factor trong JPEG:</w:t>
      </w:r>
    </w:p>
    <w:p w:rsidR="0071762C" w:rsidRDefault="0071762C" w:rsidP="0071762C">
      <w:pPr>
        <w:spacing w:line="360" w:lineRule="auto"/>
      </w:pPr>
      <w:r>
        <w:tab/>
        <w:t>- Quality 100: Lượng tử hóa tối thiểu (file lớn nhất)</w:t>
      </w:r>
    </w:p>
    <w:p w:rsidR="0071762C" w:rsidRDefault="0071762C" w:rsidP="0071762C">
      <w:pPr>
        <w:spacing w:line="360" w:lineRule="auto"/>
      </w:pPr>
      <w:r>
        <w:tab/>
        <w:t>- Quality 85: Cân bằng tốt (khuyến nghị)</w:t>
      </w:r>
    </w:p>
    <w:p w:rsidR="0071762C" w:rsidRDefault="0071762C" w:rsidP="0071762C">
      <w:pPr>
        <w:spacing w:line="360" w:lineRule="auto"/>
      </w:pPr>
      <w:r>
        <w:tab/>
        <w:t>- Quality 50: Chuẩn baseline</w:t>
      </w:r>
    </w:p>
    <w:p w:rsidR="0071762C" w:rsidRDefault="0071762C" w:rsidP="0071762C">
      <w:pPr>
        <w:spacing w:line="360" w:lineRule="auto"/>
      </w:pPr>
      <w:r>
        <w:tab/>
        <w:t>- Quality 10: Nén tối đa (chất lượng thấp)</w:t>
      </w:r>
    </w:p>
    <w:p w:rsidR="0071762C" w:rsidRDefault="0071762C" w:rsidP="0071762C">
      <w:pPr>
        <w:spacing w:line="360" w:lineRule="auto"/>
      </w:pPr>
      <w:r>
        <w:t xml:space="preserve">  Trong hệ thống sử dụng Quality 85:</w:t>
      </w:r>
    </w:p>
    <w:p w:rsidR="0071762C" w:rsidRDefault="0071762C" w:rsidP="0071762C">
      <w:pPr>
        <w:spacing w:line="360" w:lineRule="auto"/>
      </w:pPr>
      <w:r>
        <w:tab/>
        <w:t>cv2.imwrite(output_path, img, [cv2.IMWRITE_JPEG_QUALITY, 85])</w:t>
      </w:r>
    </w:p>
    <w:p w:rsidR="0071762C" w:rsidRDefault="0071762C" w:rsidP="0071762C">
      <w:pPr>
        <w:spacing w:line="360" w:lineRule="auto"/>
      </w:pPr>
      <w:r>
        <w:t>KẾT QUẢ THỰC NGHIỆM JPEG</w:t>
      </w:r>
    </w:p>
    <w:p w:rsidR="0071762C" w:rsidRDefault="0071762C" w:rsidP="0071762C">
      <w:pPr>
        <w:spacing w:line="360" w:lineRule="auto"/>
      </w:pPr>
      <w:r>
        <w:t xml:space="preserve">  Từ kết quả hệ thống:</w:t>
      </w:r>
    </w:p>
    <w:p w:rsidR="0071762C" w:rsidRDefault="0071762C" w:rsidP="0071762C">
      <w:pPr>
        <w:spacing w:line="360" w:lineRule="auto"/>
      </w:pPr>
      <w:r>
        <w:tab/>
        <w:t>- Kích thước: 43.76 KB (nhỏ nhất trong 4 phương pháp)</w:t>
      </w:r>
    </w:p>
    <w:p w:rsidR="0071762C" w:rsidRDefault="0071762C" w:rsidP="0071762C">
      <w:pPr>
        <w:spacing w:line="360" w:lineRule="auto"/>
      </w:pPr>
      <w:r>
        <w:tab/>
        <w:t>- Tỷ lệ nén: 6.77% (nén rất hiệu quả)</w:t>
      </w:r>
    </w:p>
    <w:p w:rsidR="0071762C" w:rsidRDefault="0071762C" w:rsidP="0071762C">
      <w:pPr>
        <w:spacing w:line="360" w:lineRule="auto"/>
      </w:pPr>
      <w:r>
        <w:tab/>
        <w:t>- PSNR: 38.76 dB (chất lượng tốt)</w:t>
      </w:r>
    </w:p>
    <w:p w:rsidR="0071762C" w:rsidRDefault="0071762C" w:rsidP="0071762C">
      <w:pPr>
        <w:spacing w:line="360" w:lineRule="auto"/>
      </w:pPr>
      <w:r>
        <w:tab/>
        <w:t>- SSIM: 0.9901 (rất gần với ảnh gốc)</w:t>
      </w:r>
    </w:p>
    <w:p w:rsidR="0071762C" w:rsidRDefault="0071762C" w:rsidP="0071762C">
      <w:pPr>
        <w:spacing w:line="360" w:lineRule="auto"/>
      </w:pPr>
      <w:r>
        <w:tab/>
        <w:t>- Thời gian: 0.0434s (nhanh nhất)</w:t>
      </w:r>
    </w:p>
    <w:p w:rsidR="0071762C" w:rsidRDefault="0071762C" w:rsidP="0071762C">
      <w:pPr>
        <w:spacing w:line="360" w:lineRule="auto"/>
      </w:pPr>
      <w:r>
        <w:t>ƯU ĐIỂM VÀ NHƯỢC ĐIỂM JPEG</w:t>
      </w:r>
    </w:p>
    <w:p w:rsidR="0071762C" w:rsidRDefault="0071762C" w:rsidP="0071762C">
      <w:pPr>
        <w:spacing w:line="360" w:lineRule="auto"/>
      </w:pPr>
      <w:r>
        <w:t xml:space="preserve">  Ưu điểm:</w:t>
      </w:r>
    </w:p>
    <w:p w:rsidR="0071762C" w:rsidRDefault="0071762C" w:rsidP="0071762C">
      <w:pPr>
        <w:spacing w:line="360" w:lineRule="auto"/>
      </w:pPr>
      <w:r>
        <w:tab/>
        <w:t>- Tỷ lệ nén rất cao (80-95%)</w:t>
      </w:r>
    </w:p>
    <w:p w:rsidR="0071762C" w:rsidRDefault="0071762C" w:rsidP="0071762C">
      <w:pPr>
        <w:spacing w:line="360" w:lineRule="auto"/>
      </w:pPr>
      <w:r>
        <w:tab/>
        <w:t>- Tốc độ xử lý nhanh</w:t>
      </w:r>
    </w:p>
    <w:p w:rsidR="0071762C" w:rsidRDefault="0071762C" w:rsidP="0071762C">
      <w:pPr>
        <w:spacing w:line="360" w:lineRule="auto"/>
      </w:pPr>
      <w:r>
        <w:tab/>
        <w:t>- Hỗ trợ rộng rãi (100% thiết bị)</w:t>
      </w:r>
    </w:p>
    <w:p w:rsidR="0071762C" w:rsidRDefault="0071762C" w:rsidP="0071762C">
      <w:pPr>
        <w:spacing w:line="360" w:lineRule="auto"/>
      </w:pPr>
      <w:r>
        <w:tab/>
        <w:t>- Phù hợp với ảnh chụp, ảnh phức tạp</w:t>
      </w:r>
    </w:p>
    <w:p w:rsidR="0071762C" w:rsidRDefault="0071762C" w:rsidP="0071762C">
      <w:pPr>
        <w:spacing w:line="360" w:lineRule="auto"/>
      </w:pPr>
      <w:r>
        <w:tab/>
        <w:t>- Có thể điều chỉnh chất lượng</w:t>
      </w:r>
    </w:p>
    <w:p w:rsidR="0071762C" w:rsidRDefault="0071762C" w:rsidP="0071762C">
      <w:pPr>
        <w:spacing w:line="360" w:lineRule="auto"/>
      </w:pPr>
      <w:r>
        <w:t xml:space="preserve">  Nhược điểm:</w:t>
      </w:r>
    </w:p>
    <w:p w:rsidR="0071762C" w:rsidRDefault="0071762C" w:rsidP="0071762C">
      <w:pPr>
        <w:spacing w:line="360" w:lineRule="auto"/>
      </w:pPr>
      <w:r>
        <w:tab/>
        <w:t>- Mất dữ liệu (lossy)</w:t>
      </w:r>
    </w:p>
    <w:p w:rsidR="0071762C" w:rsidRDefault="0071762C" w:rsidP="0071762C">
      <w:pPr>
        <w:spacing w:line="360" w:lineRule="auto"/>
      </w:pPr>
      <w:r>
        <w:tab/>
        <w:t>- Hiện tượng blocking ở chất lượng thấp</w:t>
      </w:r>
    </w:p>
    <w:p w:rsidR="0071762C" w:rsidRDefault="0071762C" w:rsidP="0071762C">
      <w:pPr>
        <w:spacing w:line="360" w:lineRule="auto"/>
      </w:pPr>
      <w:r>
        <w:tab/>
        <w:t>- Không hỗ trợ transparency</w:t>
      </w:r>
    </w:p>
    <w:p w:rsidR="0071762C" w:rsidRDefault="0071762C" w:rsidP="0071762C">
      <w:pPr>
        <w:spacing w:line="360" w:lineRule="auto"/>
      </w:pPr>
      <w:r>
        <w:tab/>
        <w:t>- Không phù hợp với đồ họa, text</w:t>
      </w:r>
    </w:p>
    <w:p w:rsidR="0071762C" w:rsidRDefault="0071762C" w:rsidP="0071762C">
      <w:pPr>
        <w:spacing w:line="360" w:lineRule="auto"/>
      </w:pPr>
      <w:r>
        <w:tab/>
        <w:t>- Chất lượng giảm qua nhiều lần lưu</w:t>
      </w:r>
    </w:p>
    <w:p w:rsidR="0071762C" w:rsidRDefault="0071762C" w:rsidP="0071762C">
      <w:pPr>
        <w:spacing w:line="360" w:lineRule="auto"/>
      </w:pPr>
      <w:r>
        <w:t>ỨNG DỤNG JPEG</w:t>
      </w:r>
    </w:p>
    <w:p w:rsidR="0071762C" w:rsidRDefault="0071762C" w:rsidP="0071762C">
      <w:pPr>
        <w:spacing w:line="360" w:lineRule="auto"/>
      </w:pPr>
      <w:r>
        <w:t xml:space="preserve">  Phù hợp cho:</w:t>
      </w:r>
    </w:p>
    <w:p w:rsidR="0071762C" w:rsidRDefault="0071762C" w:rsidP="0071762C">
      <w:pPr>
        <w:spacing w:line="360" w:lineRule="auto"/>
      </w:pPr>
      <w:r>
        <w:tab/>
        <w:t>- Ảnh chụp (photography)</w:t>
      </w:r>
    </w:p>
    <w:p w:rsidR="0071762C" w:rsidRDefault="0071762C" w:rsidP="0071762C">
      <w:pPr>
        <w:spacing w:line="360" w:lineRule="auto"/>
      </w:pPr>
      <w:r>
        <w:lastRenderedPageBreak/>
        <w:tab/>
        <w:t>- Ảnh có nhiều màu sắc</w:t>
      </w:r>
    </w:p>
    <w:p w:rsidR="0071762C" w:rsidRDefault="0071762C" w:rsidP="0071762C">
      <w:pPr>
        <w:spacing w:line="360" w:lineRule="auto"/>
      </w:pPr>
      <w:r>
        <w:tab/>
        <w:t>- Web images (khi cần file nhỏ)</w:t>
      </w:r>
    </w:p>
    <w:p w:rsidR="0071762C" w:rsidRDefault="0071762C" w:rsidP="0071762C">
      <w:pPr>
        <w:spacing w:line="360" w:lineRule="auto"/>
      </w:pPr>
      <w:r>
        <w:tab/>
        <w:t>- Social media</w:t>
      </w:r>
    </w:p>
    <w:p w:rsidR="0071762C" w:rsidRDefault="0071762C" w:rsidP="0071762C">
      <w:pPr>
        <w:spacing w:line="360" w:lineRule="auto"/>
      </w:pPr>
      <w:r>
        <w:tab/>
        <w:t>- Email attachments</w:t>
      </w:r>
    </w:p>
    <w:p w:rsidR="0071762C" w:rsidRDefault="0071762C" w:rsidP="0071762C">
      <w:pPr>
        <w:spacing w:line="360" w:lineRule="auto"/>
      </w:pPr>
      <w:r>
        <w:t xml:space="preserve">  Không phù hợp cho:</w:t>
      </w:r>
    </w:p>
    <w:p w:rsidR="0071762C" w:rsidRDefault="0071762C" w:rsidP="0071762C">
      <w:pPr>
        <w:spacing w:line="360" w:lineRule="auto"/>
      </w:pPr>
      <w:r>
        <w:tab/>
        <w:t>- Logo, biểu tượng</w:t>
      </w:r>
    </w:p>
    <w:p w:rsidR="0071762C" w:rsidRDefault="0071762C" w:rsidP="0071762C">
      <w:pPr>
        <w:spacing w:line="360" w:lineRule="auto"/>
      </w:pPr>
      <w:r>
        <w:tab/>
        <w:t>- Ảnh có text</w:t>
      </w:r>
    </w:p>
    <w:p w:rsidR="0071762C" w:rsidRDefault="0071762C" w:rsidP="0071762C">
      <w:pPr>
        <w:spacing w:line="360" w:lineRule="auto"/>
      </w:pPr>
      <w:r>
        <w:tab/>
        <w:t>- Ảnh cần transparency</w:t>
      </w:r>
    </w:p>
    <w:p w:rsidR="0071762C" w:rsidRDefault="0071762C" w:rsidP="0071762C">
      <w:pPr>
        <w:spacing w:line="360" w:lineRule="auto"/>
      </w:pPr>
      <w:r>
        <w:tab/>
        <w:t>- Ảnh y tế (cần chính xác)</w:t>
      </w:r>
    </w:p>
    <w:p w:rsidR="0071762C" w:rsidRDefault="0071762C" w:rsidP="0071762C">
      <w:pPr>
        <w:spacing w:line="360" w:lineRule="auto"/>
      </w:pPr>
      <w:r>
        <w:t>PHƯƠNG PHÁP 2: PNG (PORTABLE NETWORK GRAPHICS)</w:t>
      </w:r>
    </w:p>
    <w:p w:rsidR="0071762C" w:rsidRDefault="0071762C" w:rsidP="0071762C">
      <w:pPr>
        <w:spacing w:line="360" w:lineRule="auto"/>
      </w:pPr>
      <w:r>
        <w:t>TỔNG QUAN VỀ PNG</w:t>
      </w:r>
    </w:p>
    <w:p w:rsidR="0071762C" w:rsidRDefault="0071762C" w:rsidP="0071762C">
      <w:pPr>
        <w:spacing w:line="360" w:lineRule="auto"/>
      </w:pPr>
      <w:r>
        <w:tab/>
        <w:t>PNG được phát triển vào năm 1996 như một thay thế miễn phí cho GIF. PNG sử dụng nén không mất dữ liệu (lossless) và hỗ trợ transparency, làm cho nó trở thành lựa chọn tốt cho đồ họa web và ảnh cần chất lượng cao.</w:t>
      </w:r>
    </w:p>
    <w:p w:rsidR="0071762C" w:rsidRDefault="0071762C" w:rsidP="0071762C">
      <w:pPr>
        <w:spacing w:line="360" w:lineRule="auto"/>
      </w:pPr>
      <w:r>
        <w:t xml:space="preserve">  Đặc điểm chính:</w:t>
      </w:r>
    </w:p>
    <w:p w:rsidR="0071762C" w:rsidRDefault="0071762C" w:rsidP="0071762C">
      <w:pPr>
        <w:spacing w:line="360" w:lineRule="auto"/>
      </w:pPr>
      <w:r>
        <w:tab/>
        <w:t>- Loại nén: Lossless (không mất dữ liệu)</w:t>
      </w:r>
    </w:p>
    <w:p w:rsidR="0071762C" w:rsidRDefault="0071762C" w:rsidP="0071762C">
      <w:pPr>
        <w:spacing w:line="360" w:lineRule="auto"/>
      </w:pPr>
      <w:r>
        <w:tab/>
        <w:t>- Tỷ lệ nén: 10-30% (thấp hơn JPEG)</w:t>
      </w:r>
    </w:p>
    <w:p w:rsidR="0071762C" w:rsidRDefault="0071762C" w:rsidP="0071762C">
      <w:pPr>
        <w:spacing w:line="360" w:lineRule="auto"/>
      </w:pPr>
      <w:r>
        <w:tab/>
        <w:t>- Chất lượng: Hoàn hảo (100%)</w:t>
      </w:r>
    </w:p>
    <w:p w:rsidR="0071762C" w:rsidRDefault="0071762C" w:rsidP="0071762C">
      <w:pPr>
        <w:spacing w:line="360" w:lineRule="auto"/>
      </w:pPr>
      <w:r>
        <w:tab/>
        <w:t>- Tốc độ: Trung bình</w:t>
      </w:r>
    </w:p>
    <w:p w:rsidR="0071762C" w:rsidRDefault="0071762C" w:rsidP="0071762C">
      <w:pPr>
        <w:spacing w:line="360" w:lineRule="auto"/>
      </w:pPr>
      <w:r>
        <w:tab/>
        <w:t>- Hỗ trợ: Toàn cầu</w:t>
      </w:r>
    </w:p>
    <w:p w:rsidR="0071762C" w:rsidRDefault="0071762C" w:rsidP="0071762C">
      <w:pPr>
        <w:spacing w:line="360" w:lineRule="auto"/>
      </w:pPr>
      <w:r>
        <w:t>THUẬT TOÁN NÉN PNG</w:t>
      </w:r>
    </w:p>
    <w:p w:rsidR="0071762C" w:rsidRDefault="0071762C" w:rsidP="0071762C">
      <w:pPr>
        <w:spacing w:line="360" w:lineRule="auto"/>
      </w:pPr>
      <w:r>
        <w:t xml:space="preserve">  PNG sử dụng thuật toán nén 2 bước chính:</w:t>
      </w:r>
    </w:p>
    <w:p w:rsidR="0071762C" w:rsidRDefault="0071762C" w:rsidP="0071762C">
      <w:pPr>
        <w:spacing w:line="360" w:lineRule="auto"/>
      </w:pPr>
      <w:r>
        <w:tab/>
        <w:t>Bước 1: Filtering (Lọc dữ liệu)</w:t>
      </w:r>
    </w:p>
    <w:p w:rsidR="0071762C" w:rsidRDefault="0071762C" w:rsidP="0071762C">
      <w:pPr>
        <w:spacing w:line="360" w:lineRule="auto"/>
      </w:pPr>
      <w:r>
        <w:t xml:space="preserve">  PNG áp dụng các bộ lọc để tìm ra các mẫu trong dữ liệu ảnh:</w:t>
      </w:r>
    </w:p>
    <w:p w:rsidR="0071762C" w:rsidRDefault="0071762C" w:rsidP="0071762C">
      <w:pPr>
        <w:spacing w:line="360" w:lineRule="auto"/>
      </w:pPr>
      <w:r>
        <w:t xml:space="preserve">  Filter Type 0 - None:</w:t>
      </w:r>
    </w:p>
    <w:p w:rsidR="0071762C" w:rsidRDefault="0071762C" w:rsidP="0071762C">
      <w:pPr>
        <w:spacing w:line="360" w:lineRule="auto"/>
      </w:pPr>
      <w:r>
        <w:tab/>
        <w:t>- Không áp dụng bộ lọc</w:t>
      </w:r>
    </w:p>
    <w:p w:rsidR="0071762C" w:rsidRDefault="0071762C" w:rsidP="0071762C">
      <w:pPr>
        <w:spacing w:line="360" w:lineRule="auto"/>
      </w:pPr>
      <w:r>
        <w:tab/>
        <w:t>- Giữ nguyên giá trị pixel</w:t>
      </w:r>
    </w:p>
    <w:p w:rsidR="0071762C" w:rsidRDefault="0071762C" w:rsidP="0071762C">
      <w:pPr>
        <w:spacing w:line="360" w:lineRule="auto"/>
      </w:pPr>
      <w:r>
        <w:tab/>
        <w:t>- Filtered(x) = Original(x)</w:t>
      </w:r>
    </w:p>
    <w:p w:rsidR="0071762C" w:rsidRDefault="0071762C" w:rsidP="0071762C">
      <w:pPr>
        <w:spacing w:line="360" w:lineRule="auto"/>
      </w:pPr>
      <w:r>
        <w:t xml:space="preserve">  Filter Type 1 - Sub:</w:t>
      </w:r>
    </w:p>
    <w:p w:rsidR="0071762C" w:rsidRDefault="0071762C" w:rsidP="0071762C">
      <w:pPr>
        <w:spacing w:line="360" w:lineRule="auto"/>
      </w:pPr>
      <w:r>
        <w:tab/>
        <w:t>- Trừ pixel bên trái</w:t>
      </w:r>
    </w:p>
    <w:p w:rsidR="0071762C" w:rsidRDefault="0071762C" w:rsidP="0071762C">
      <w:pPr>
        <w:spacing w:line="360" w:lineRule="auto"/>
      </w:pPr>
      <w:r>
        <w:tab/>
        <w:t>- Filtered(x) = Original(x) - Original(x-1)</w:t>
      </w:r>
    </w:p>
    <w:p w:rsidR="0071762C" w:rsidRDefault="0071762C" w:rsidP="0071762C">
      <w:pPr>
        <w:spacing w:line="360" w:lineRule="auto"/>
      </w:pPr>
      <w:r>
        <w:tab/>
        <w:t>- Hiệu quả với gradient ngang</w:t>
      </w:r>
    </w:p>
    <w:p w:rsidR="0071762C" w:rsidRDefault="0071762C" w:rsidP="0071762C">
      <w:pPr>
        <w:spacing w:line="360" w:lineRule="auto"/>
      </w:pPr>
      <w:r>
        <w:lastRenderedPageBreak/>
        <w:t xml:space="preserve">  Filter Type 2 - Up:</w:t>
      </w:r>
    </w:p>
    <w:p w:rsidR="0071762C" w:rsidRDefault="0071762C" w:rsidP="0071762C">
      <w:pPr>
        <w:spacing w:line="360" w:lineRule="auto"/>
      </w:pPr>
      <w:r>
        <w:tab/>
        <w:t>- Trừ pixel phía trên</w:t>
      </w:r>
    </w:p>
    <w:p w:rsidR="0071762C" w:rsidRDefault="0071762C" w:rsidP="0071762C">
      <w:pPr>
        <w:spacing w:line="360" w:lineRule="auto"/>
      </w:pPr>
      <w:r>
        <w:tab/>
        <w:t>- Filtered(x) = Original(x) - Original(x-width)</w:t>
      </w:r>
    </w:p>
    <w:p w:rsidR="0071762C" w:rsidRDefault="0071762C" w:rsidP="0071762C">
      <w:pPr>
        <w:spacing w:line="360" w:lineRule="auto"/>
      </w:pPr>
      <w:r>
        <w:tab/>
        <w:t>- Hiệu quả với gradient dọc</w:t>
      </w:r>
    </w:p>
    <w:p w:rsidR="0071762C" w:rsidRDefault="0071762C" w:rsidP="0071762C">
      <w:pPr>
        <w:spacing w:line="360" w:lineRule="auto"/>
      </w:pPr>
      <w:r>
        <w:t xml:space="preserve">  Filter Type 3 - Average:</w:t>
      </w:r>
    </w:p>
    <w:p w:rsidR="0071762C" w:rsidRDefault="0071762C" w:rsidP="0071762C">
      <w:pPr>
        <w:spacing w:line="360" w:lineRule="auto"/>
      </w:pPr>
      <w:r>
        <w:tab/>
        <w:t>- Trừ trung bình của pixel trái và trên</w:t>
      </w:r>
    </w:p>
    <w:p w:rsidR="0071762C" w:rsidRDefault="0071762C" w:rsidP="0071762C">
      <w:pPr>
        <w:spacing w:line="360" w:lineRule="auto"/>
      </w:pPr>
      <w:r>
        <w:tab/>
        <w:t>- Filtered(x) = Original(x) - floor((Original(x-1) + Original(x-width))/2)</w:t>
      </w:r>
    </w:p>
    <w:p w:rsidR="0071762C" w:rsidRDefault="0071762C" w:rsidP="0071762C">
      <w:pPr>
        <w:spacing w:line="360" w:lineRule="auto"/>
      </w:pPr>
      <w:r>
        <w:tab/>
        <w:t>- Cân bằng cho cả hai hướng</w:t>
      </w:r>
    </w:p>
    <w:p w:rsidR="0071762C" w:rsidRDefault="0071762C" w:rsidP="0071762C">
      <w:pPr>
        <w:spacing w:line="360" w:lineRule="auto"/>
      </w:pPr>
      <w:r>
        <w:t xml:space="preserve">  Filter Type 4 - Paeth:</w:t>
      </w:r>
    </w:p>
    <w:p w:rsidR="0071762C" w:rsidRDefault="0071762C" w:rsidP="0071762C">
      <w:pPr>
        <w:spacing w:line="360" w:lineRule="auto"/>
      </w:pPr>
      <w:r>
        <w:tab/>
        <w:t>- Sử dụng Paeth predictor</w:t>
      </w:r>
    </w:p>
    <w:p w:rsidR="0071762C" w:rsidRDefault="0071762C" w:rsidP="0071762C">
      <w:pPr>
        <w:spacing w:line="360" w:lineRule="auto"/>
      </w:pPr>
      <w:r>
        <w:tab/>
        <w:t>- Dự đoán dựa trên 3 pixel: trái, trên, chéo</w:t>
      </w:r>
    </w:p>
    <w:p w:rsidR="0071762C" w:rsidRDefault="0071762C" w:rsidP="0071762C">
      <w:pPr>
        <w:spacing w:line="360" w:lineRule="auto"/>
      </w:pPr>
      <w:r>
        <w:tab/>
        <w:t>- Chọn pixel gần nhất với dự đoán</w:t>
      </w:r>
    </w:p>
    <w:p w:rsidR="0071762C" w:rsidRDefault="0071762C" w:rsidP="0071762C">
      <w:pPr>
        <w:spacing w:line="360" w:lineRule="auto"/>
      </w:pPr>
      <w:r>
        <w:t xml:space="preserve">  Thuật toán Paeth Predictor:</w:t>
      </w:r>
    </w:p>
    <w:p w:rsidR="0071762C" w:rsidRDefault="0071762C" w:rsidP="0071762C">
      <w:pPr>
        <w:spacing w:line="360" w:lineRule="auto"/>
      </w:pPr>
      <w:r>
        <w:tab/>
        <w:t>p = left + up - upper_left</w:t>
      </w:r>
    </w:p>
    <w:p w:rsidR="0071762C" w:rsidRDefault="0071762C" w:rsidP="0071762C">
      <w:pPr>
        <w:spacing w:line="360" w:lineRule="auto"/>
      </w:pPr>
      <w:r>
        <w:tab/>
        <w:t>pa = abs(p - left)</w:t>
      </w:r>
    </w:p>
    <w:p w:rsidR="0071762C" w:rsidRDefault="0071762C" w:rsidP="0071762C">
      <w:pPr>
        <w:spacing w:line="360" w:lineRule="auto"/>
      </w:pPr>
      <w:r>
        <w:tab/>
        <w:t xml:space="preserve">pb = abs(p - up)  </w:t>
      </w:r>
    </w:p>
    <w:p w:rsidR="0071762C" w:rsidRDefault="0071762C" w:rsidP="0071762C">
      <w:pPr>
        <w:spacing w:line="360" w:lineRule="auto"/>
      </w:pPr>
      <w:r>
        <w:tab/>
        <w:t>pc = abs(p - upper_left)</w:t>
      </w:r>
    </w:p>
    <w:p w:rsidR="0071762C" w:rsidRDefault="0071762C" w:rsidP="0071762C">
      <w:pPr>
        <w:spacing w:line="360" w:lineRule="auto"/>
      </w:pPr>
      <w:r>
        <w:tab/>
        <w:t>if pa &lt;= pb and pa &lt;= pc:</w:t>
      </w:r>
    </w:p>
    <w:p w:rsidR="0071762C" w:rsidRDefault="0071762C" w:rsidP="0071762C">
      <w:pPr>
        <w:spacing w:line="360" w:lineRule="auto"/>
      </w:pPr>
      <w:r>
        <w:tab/>
        <w:t xml:space="preserve">    predictor = left</w:t>
      </w:r>
    </w:p>
    <w:p w:rsidR="0071762C" w:rsidRDefault="0071762C" w:rsidP="0071762C">
      <w:pPr>
        <w:spacing w:line="360" w:lineRule="auto"/>
      </w:pPr>
      <w:r>
        <w:tab/>
        <w:t>elif pb &lt;= pc:</w:t>
      </w:r>
    </w:p>
    <w:p w:rsidR="0071762C" w:rsidRDefault="0071762C" w:rsidP="0071762C">
      <w:pPr>
        <w:spacing w:line="360" w:lineRule="auto"/>
      </w:pPr>
      <w:r>
        <w:tab/>
        <w:t xml:space="preserve">    predictor = up</w:t>
      </w:r>
    </w:p>
    <w:p w:rsidR="0071762C" w:rsidRDefault="0071762C" w:rsidP="0071762C">
      <w:pPr>
        <w:spacing w:line="360" w:lineRule="auto"/>
      </w:pPr>
      <w:r>
        <w:tab/>
        <w:t>else:</w:t>
      </w:r>
    </w:p>
    <w:p w:rsidR="0071762C" w:rsidRDefault="0071762C" w:rsidP="0071762C">
      <w:pPr>
        <w:spacing w:line="360" w:lineRule="auto"/>
      </w:pPr>
      <w:r>
        <w:t xml:space="preserve"> </w:t>
      </w:r>
      <w:r>
        <w:tab/>
        <w:t xml:space="preserve">   predictor = upper_left</w:t>
      </w:r>
    </w:p>
    <w:p w:rsidR="0071762C" w:rsidRDefault="0071762C" w:rsidP="0071762C">
      <w:pPr>
        <w:spacing w:line="360" w:lineRule="auto"/>
      </w:pPr>
      <w:r>
        <w:t xml:space="preserve">  Bước 2: DEFLATE Compression</w:t>
      </w:r>
    </w:p>
    <w:p w:rsidR="0071762C" w:rsidRDefault="0071762C" w:rsidP="0071762C">
      <w:pPr>
        <w:spacing w:line="360" w:lineRule="auto"/>
      </w:pPr>
      <w:r>
        <w:t xml:space="preserve">  PNG sử dụng thuật toán DEFLATE (kết hợp LZ77 + Huffman):</w:t>
      </w:r>
    </w:p>
    <w:p w:rsidR="0071762C" w:rsidRDefault="0071762C" w:rsidP="0071762C">
      <w:pPr>
        <w:spacing w:line="360" w:lineRule="auto"/>
      </w:pPr>
      <w:r>
        <w:t xml:space="preserve">  LZ77 (Lempel-Ziv 1977):</w:t>
      </w:r>
    </w:p>
    <w:p w:rsidR="0071762C" w:rsidRDefault="0071762C" w:rsidP="0071762C">
      <w:pPr>
        <w:spacing w:line="360" w:lineRule="auto"/>
      </w:pPr>
      <w:r>
        <w:tab/>
        <w:t>- Tìm chuỗi lặp lại trong dữ liệu</w:t>
      </w:r>
    </w:p>
    <w:p w:rsidR="0071762C" w:rsidRDefault="0071762C" w:rsidP="0071762C">
      <w:pPr>
        <w:spacing w:line="360" w:lineRule="auto"/>
      </w:pPr>
      <w:r>
        <w:tab/>
        <w:t>- Thay thế bằng tham chiếu (distance, length)</w:t>
      </w:r>
    </w:p>
    <w:p w:rsidR="0071762C" w:rsidRDefault="0071762C" w:rsidP="0071762C">
      <w:pPr>
        <w:spacing w:line="360" w:lineRule="auto"/>
      </w:pPr>
      <w:r>
        <w:tab/>
        <w:t>- Sliding window: 32KB</w:t>
      </w:r>
    </w:p>
    <w:p w:rsidR="0071762C" w:rsidRDefault="0071762C" w:rsidP="0071762C">
      <w:pPr>
        <w:spacing w:line="360" w:lineRule="auto"/>
      </w:pPr>
      <w:r>
        <w:tab/>
        <w:t>- Look-ahead buffer: 258 bytes</w:t>
      </w:r>
    </w:p>
    <w:p w:rsidR="0071762C" w:rsidRDefault="0071762C" w:rsidP="0071762C">
      <w:pPr>
        <w:spacing w:line="360" w:lineRule="auto"/>
      </w:pPr>
      <w:r>
        <w:t xml:space="preserve">  Huffman Coding:</w:t>
      </w:r>
    </w:p>
    <w:p w:rsidR="0071762C" w:rsidRDefault="0071762C" w:rsidP="0071762C">
      <w:pPr>
        <w:spacing w:line="360" w:lineRule="auto"/>
      </w:pPr>
      <w:r>
        <w:tab/>
        <w:t>- Mã hóa các ký tự xuất hiện nhiều bằng bit ít</w:t>
      </w:r>
    </w:p>
    <w:p w:rsidR="0071762C" w:rsidRDefault="0071762C" w:rsidP="0071762C">
      <w:pPr>
        <w:spacing w:line="360" w:lineRule="auto"/>
      </w:pPr>
      <w:r>
        <w:lastRenderedPageBreak/>
        <w:tab/>
        <w:t>- Tạo cây Huffman dựa trên tần suất</w:t>
      </w:r>
    </w:p>
    <w:p w:rsidR="0071762C" w:rsidRDefault="0071762C" w:rsidP="0071762C">
      <w:pPr>
        <w:spacing w:line="360" w:lineRule="auto"/>
      </w:pPr>
      <w:r>
        <w:tab/>
        <w:t>- Ký tự phổ biến: ít bit</w:t>
      </w:r>
    </w:p>
    <w:p w:rsidR="0071762C" w:rsidRDefault="0071762C" w:rsidP="0071762C">
      <w:pPr>
        <w:spacing w:line="360" w:lineRule="auto"/>
      </w:pPr>
      <w:r>
        <w:tab/>
        <w:t>- Ký tự hiếm: nhiều bit</w:t>
      </w:r>
    </w:p>
    <w:p w:rsidR="0071762C" w:rsidRDefault="0071762C" w:rsidP="0071762C">
      <w:pPr>
        <w:spacing w:line="360" w:lineRule="auto"/>
      </w:pPr>
      <w:r>
        <w:t>CẤU TRÚC FILE PNG</w:t>
      </w:r>
    </w:p>
    <w:p w:rsidR="0071762C" w:rsidRDefault="0071762C" w:rsidP="0071762C">
      <w:pPr>
        <w:spacing w:line="360" w:lineRule="auto"/>
      </w:pPr>
      <w:r>
        <w:t xml:space="preserve">  PNG sử dụng cấu trúc chunk:</w:t>
      </w:r>
    </w:p>
    <w:p w:rsidR="0071762C" w:rsidRDefault="0071762C" w:rsidP="0071762C">
      <w:pPr>
        <w:spacing w:line="360" w:lineRule="auto"/>
      </w:pPr>
      <w:r>
        <w:t xml:space="preserve">  PNG Signature: 8 bytes</w:t>
      </w:r>
    </w:p>
    <w:p w:rsidR="0071762C" w:rsidRDefault="0071762C" w:rsidP="0071762C">
      <w:pPr>
        <w:spacing w:line="360" w:lineRule="auto"/>
      </w:pPr>
      <w:r>
        <w:tab/>
        <w:t>89 50 4E 47 0D 0A 1A 0A</w:t>
      </w:r>
    </w:p>
    <w:p w:rsidR="0071762C" w:rsidRDefault="0071762C" w:rsidP="0071762C">
      <w:pPr>
        <w:spacing w:line="360" w:lineRule="auto"/>
      </w:pPr>
      <w:r>
        <w:t xml:space="preserve">  Critical Chunks:</w:t>
      </w:r>
    </w:p>
    <w:p w:rsidR="0071762C" w:rsidRDefault="0071762C" w:rsidP="0071762C">
      <w:pPr>
        <w:spacing w:line="360" w:lineRule="auto"/>
      </w:pPr>
      <w:r>
        <w:tab/>
        <w:t>- IHDR: Image Header (kích thước, bit depth, color type)</w:t>
      </w:r>
    </w:p>
    <w:p w:rsidR="0071762C" w:rsidRDefault="0071762C" w:rsidP="0071762C">
      <w:pPr>
        <w:spacing w:line="360" w:lineRule="auto"/>
      </w:pPr>
      <w:r>
        <w:tab/>
        <w:t>- PLTE: Palette (nếu sử dụng indexed color)</w:t>
      </w:r>
    </w:p>
    <w:p w:rsidR="0071762C" w:rsidRDefault="0071762C" w:rsidP="0071762C">
      <w:pPr>
        <w:spacing w:line="360" w:lineRule="auto"/>
      </w:pPr>
      <w:r>
        <w:tab/>
        <w:t>- IDAT: Image Data (dữ liệu ảnh nén)</w:t>
      </w:r>
    </w:p>
    <w:p w:rsidR="0071762C" w:rsidRDefault="0071762C" w:rsidP="0071762C">
      <w:pPr>
        <w:spacing w:line="360" w:lineRule="auto"/>
      </w:pPr>
      <w:r>
        <w:tab/>
        <w:t>- IEND: Image End</w:t>
      </w:r>
    </w:p>
    <w:p w:rsidR="0071762C" w:rsidRDefault="0071762C" w:rsidP="0071762C">
      <w:pPr>
        <w:spacing w:line="360" w:lineRule="auto"/>
      </w:pPr>
      <w:r>
        <w:t xml:space="preserve">  Ancillary Chunks:</w:t>
      </w:r>
    </w:p>
    <w:p w:rsidR="0071762C" w:rsidRDefault="0071762C" w:rsidP="0071762C">
      <w:pPr>
        <w:spacing w:line="360" w:lineRule="auto"/>
      </w:pPr>
      <w:r>
        <w:tab/>
        <w:t>- tRNS: Transparency</w:t>
      </w:r>
    </w:p>
    <w:p w:rsidR="0071762C" w:rsidRDefault="0071762C" w:rsidP="0071762C">
      <w:pPr>
        <w:spacing w:line="360" w:lineRule="auto"/>
      </w:pPr>
      <w:r>
        <w:tab/>
        <w:t>- gAMA: Gamma correction</w:t>
      </w:r>
    </w:p>
    <w:p w:rsidR="0071762C" w:rsidRDefault="0071762C" w:rsidP="0071762C">
      <w:pPr>
        <w:spacing w:line="360" w:lineRule="auto"/>
      </w:pPr>
      <w:r>
        <w:tab/>
        <w:t>- cHRM: Chromaticity</w:t>
      </w:r>
    </w:p>
    <w:p w:rsidR="0071762C" w:rsidRDefault="0071762C" w:rsidP="0071762C">
      <w:pPr>
        <w:spacing w:line="360" w:lineRule="auto"/>
      </w:pPr>
      <w:r>
        <w:tab/>
        <w:t>- tEXt: Textual information</w:t>
      </w:r>
    </w:p>
    <w:p w:rsidR="0071762C" w:rsidRDefault="0071762C" w:rsidP="0071762C">
      <w:pPr>
        <w:spacing w:line="360" w:lineRule="auto"/>
      </w:pPr>
      <w:r>
        <w:t>THAM SỐ NÉN PNG</w:t>
      </w:r>
    </w:p>
    <w:p w:rsidR="0071762C" w:rsidRDefault="0071762C" w:rsidP="0071762C">
      <w:pPr>
        <w:spacing w:line="360" w:lineRule="auto"/>
      </w:pPr>
      <w:r>
        <w:t xml:space="preserve">  Compression Level (0-9):</w:t>
      </w:r>
    </w:p>
    <w:p w:rsidR="0071762C" w:rsidRDefault="0071762C" w:rsidP="0071762C">
      <w:pPr>
        <w:spacing w:line="360" w:lineRule="auto"/>
      </w:pPr>
      <w:r>
        <w:tab/>
        <w:t>- Level 0: Không nén (nhanh nhất)</w:t>
      </w:r>
    </w:p>
    <w:p w:rsidR="0071762C" w:rsidRDefault="0071762C" w:rsidP="0071762C">
      <w:pPr>
        <w:spacing w:line="360" w:lineRule="auto"/>
      </w:pPr>
      <w:r>
        <w:tab/>
        <w:t>- Level 1: Nén tối thiểu</w:t>
      </w:r>
    </w:p>
    <w:p w:rsidR="0071762C" w:rsidRDefault="0071762C" w:rsidP="0071762C">
      <w:pPr>
        <w:spacing w:line="360" w:lineRule="auto"/>
      </w:pPr>
      <w:r>
        <w:tab/>
        <w:t>- Level 6: Cân bằng (mặc định)</w:t>
      </w:r>
    </w:p>
    <w:p w:rsidR="0071762C" w:rsidRDefault="0071762C" w:rsidP="0071762C">
      <w:pPr>
        <w:spacing w:line="360" w:lineRule="auto"/>
      </w:pPr>
      <w:r>
        <w:tab/>
        <w:t>- Level 9: Nén tối đa (chậm nhất)</w:t>
      </w:r>
    </w:p>
    <w:p w:rsidR="0071762C" w:rsidRDefault="00515FC5" w:rsidP="0071762C">
      <w:pPr>
        <w:spacing w:line="360" w:lineRule="auto"/>
      </w:pPr>
      <w:r>
        <w:t xml:space="preserve"> </w:t>
      </w:r>
      <w:r w:rsidR="0071762C">
        <w:t>Trong hệ thống sử dụng Level 9:</w:t>
      </w:r>
    </w:p>
    <w:p w:rsidR="0071762C" w:rsidRDefault="00515FC5" w:rsidP="0071762C">
      <w:pPr>
        <w:spacing w:line="360" w:lineRule="auto"/>
      </w:pPr>
      <w:r>
        <w:tab/>
      </w:r>
      <w:r w:rsidR="0071762C">
        <w:t>cv2.imwrite(output_path, img, [cv2.IMWRITE</w:t>
      </w:r>
      <w:r>
        <w:t>_PNG_COMPRESSION, 9])</w:t>
      </w:r>
    </w:p>
    <w:p w:rsidR="0071762C" w:rsidRDefault="00515FC5" w:rsidP="0071762C">
      <w:pPr>
        <w:spacing w:line="360" w:lineRule="auto"/>
      </w:pPr>
      <w:r>
        <w:t>KẾT QUẢ THỰC NGHIỆM PNG</w:t>
      </w:r>
    </w:p>
    <w:p w:rsidR="0071762C" w:rsidRDefault="00515FC5" w:rsidP="0071762C">
      <w:pPr>
        <w:spacing w:line="360" w:lineRule="auto"/>
      </w:pPr>
      <w:r>
        <w:t xml:space="preserve">  </w:t>
      </w:r>
      <w:r w:rsidR="0071762C">
        <w:t>Từ kết quả hệ thống:</w:t>
      </w:r>
    </w:p>
    <w:p w:rsidR="0071762C" w:rsidRDefault="00515FC5" w:rsidP="0071762C">
      <w:pPr>
        <w:spacing w:line="360" w:lineRule="auto"/>
      </w:pPr>
      <w:r>
        <w:tab/>
      </w:r>
      <w:r w:rsidR="0071762C">
        <w:t>- Kích thước: 264.83 KB (lớn nhất)</w:t>
      </w:r>
    </w:p>
    <w:p w:rsidR="0071762C" w:rsidRDefault="00515FC5" w:rsidP="0071762C">
      <w:pPr>
        <w:spacing w:line="360" w:lineRule="auto"/>
      </w:pPr>
      <w:r>
        <w:tab/>
      </w:r>
      <w:r w:rsidR="0071762C">
        <w:t>- Tỷ lệ nén: -464.18% (file lớn hơn gốc do overhead)</w:t>
      </w:r>
    </w:p>
    <w:p w:rsidR="0071762C" w:rsidRDefault="00515FC5" w:rsidP="0071762C">
      <w:pPr>
        <w:spacing w:line="360" w:lineRule="auto"/>
      </w:pPr>
      <w:r>
        <w:tab/>
      </w:r>
      <w:r w:rsidR="0071762C">
        <w:t>- PSNR: 100.00 dB (hoàn hảo - lossless)</w:t>
      </w:r>
    </w:p>
    <w:p w:rsidR="0071762C" w:rsidRDefault="00515FC5" w:rsidP="0071762C">
      <w:pPr>
        <w:spacing w:line="360" w:lineRule="auto"/>
      </w:pPr>
      <w:r>
        <w:tab/>
      </w:r>
      <w:r w:rsidR="0071762C">
        <w:t>- SSIM: 1.0000 (giống hệt ảnh gốc)</w:t>
      </w:r>
    </w:p>
    <w:p w:rsidR="0071762C" w:rsidRDefault="00515FC5" w:rsidP="0071762C">
      <w:pPr>
        <w:spacing w:line="360" w:lineRule="auto"/>
      </w:pPr>
      <w:r>
        <w:tab/>
      </w:r>
      <w:r w:rsidR="0071762C">
        <w:t>-</w:t>
      </w:r>
      <w:r>
        <w:t xml:space="preserve"> Thời gian: 0.1531s (chậm nhất)</w:t>
      </w:r>
    </w:p>
    <w:p w:rsidR="0071762C" w:rsidRDefault="00515FC5" w:rsidP="0071762C">
      <w:pPr>
        <w:spacing w:line="360" w:lineRule="auto"/>
      </w:pPr>
      <w:r>
        <w:lastRenderedPageBreak/>
        <w:t xml:space="preserve">  </w:t>
      </w:r>
      <w:r w:rsidR="0071762C">
        <w:t>Lý do tỷ lệ nén âm:</w:t>
      </w:r>
    </w:p>
    <w:p w:rsidR="0071762C" w:rsidRDefault="00515FC5" w:rsidP="0071762C">
      <w:pPr>
        <w:spacing w:line="360" w:lineRule="auto"/>
      </w:pPr>
      <w:r>
        <w:tab/>
      </w:r>
      <w:r w:rsidR="0071762C">
        <w:t>- Ảnh test đơn giản, ít pattern để nén</w:t>
      </w:r>
    </w:p>
    <w:p w:rsidR="0071762C" w:rsidRDefault="00515FC5" w:rsidP="0071762C">
      <w:pPr>
        <w:spacing w:line="360" w:lineRule="auto"/>
      </w:pPr>
      <w:r>
        <w:tab/>
      </w:r>
      <w:r w:rsidR="0071762C">
        <w:t>- PNG header và metadata chiếm dung lượng</w:t>
      </w:r>
    </w:p>
    <w:p w:rsidR="0071762C" w:rsidRDefault="00515FC5" w:rsidP="0071762C">
      <w:pPr>
        <w:spacing w:line="360" w:lineRule="auto"/>
      </w:pPr>
      <w:r>
        <w:tab/>
      </w:r>
      <w:r w:rsidR="0071762C">
        <w:t>- Với ảnh phức</w:t>
      </w:r>
      <w:r>
        <w:t xml:space="preserve"> tạp, PNG sẽ có tỷ lệ nén dương</w:t>
      </w:r>
    </w:p>
    <w:p w:rsidR="0071762C" w:rsidRDefault="00515FC5" w:rsidP="0071762C">
      <w:pPr>
        <w:spacing w:line="360" w:lineRule="auto"/>
      </w:pPr>
      <w:r>
        <w:t>ƯU ĐIỂM VÀ NHƯỢC ĐIỂM PNG</w:t>
      </w:r>
    </w:p>
    <w:p w:rsidR="0071762C" w:rsidRDefault="00515FC5" w:rsidP="0071762C">
      <w:pPr>
        <w:spacing w:line="360" w:lineRule="auto"/>
      </w:pPr>
      <w:r>
        <w:t xml:space="preserve">  </w:t>
      </w:r>
      <w:r w:rsidR="0071762C">
        <w:t>Ưu điểm:</w:t>
      </w:r>
    </w:p>
    <w:p w:rsidR="0071762C" w:rsidRDefault="00515FC5" w:rsidP="0071762C">
      <w:pPr>
        <w:spacing w:line="360" w:lineRule="auto"/>
      </w:pPr>
      <w:r>
        <w:tab/>
      </w:r>
      <w:r w:rsidR="0071762C">
        <w:t>- Không mất dữ liệu (lossless)</w:t>
      </w:r>
    </w:p>
    <w:p w:rsidR="0071762C" w:rsidRDefault="00515FC5" w:rsidP="0071762C">
      <w:pPr>
        <w:spacing w:line="360" w:lineRule="auto"/>
      </w:pPr>
      <w:r>
        <w:tab/>
      </w:r>
      <w:r w:rsidR="0071762C">
        <w:t>- Hỗ trợ transparency (alpha channel)</w:t>
      </w:r>
    </w:p>
    <w:p w:rsidR="0071762C" w:rsidRDefault="00515FC5" w:rsidP="0071762C">
      <w:pPr>
        <w:spacing w:line="360" w:lineRule="auto"/>
      </w:pPr>
      <w:r>
        <w:tab/>
      </w:r>
      <w:r w:rsidR="0071762C">
        <w:t>- Hỗ trợ 16-bit per channel</w:t>
      </w:r>
    </w:p>
    <w:p w:rsidR="0071762C" w:rsidRDefault="00515FC5" w:rsidP="0071762C">
      <w:pPr>
        <w:spacing w:line="360" w:lineRule="auto"/>
      </w:pPr>
      <w:r>
        <w:tab/>
      </w:r>
      <w:r w:rsidR="0071762C">
        <w:t>- Không có patent issues</w:t>
      </w:r>
    </w:p>
    <w:p w:rsidR="0071762C" w:rsidRDefault="00515FC5" w:rsidP="0071762C">
      <w:pPr>
        <w:spacing w:line="360" w:lineRule="auto"/>
      </w:pPr>
      <w:r>
        <w:tab/>
      </w:r>
      <w:r w:rsidR="0071762C">
        <w:t>- Tốt cho đồ họa, logo, text</w:t>
      </w:r>
    </w:p>
    <w:p w:rsidR="0071762C" w:rsidRDefault="00515FC5" w:rsidP="0071762C">
      <w:pPr>
        <w:spacing w:line="360" w:lineRule="auto"/>
      </w:pPr>
      <w:r>
        <w:tab/>
        <w:t>- Progressive display</w:t>
      </w:r>
    </w:p>
    <w:p w:rsidR="0071762C" w:rsidRDefault="00515FC5" w:rsidP="0071762C">
      <w:pPr>
        <w:spacing w:line="360" w:lineRule="auto"/>
      </w:pPr>
      <w:r>
        <w:t xml:space="preserve">  </w:t>
      </w:r>
      <w:r w:rsidR="0071762C">
        <w:t>Nhược điểm:</w:t>
      </w:r>
    </w:p>
    <w:p w:rsidR="0071762C" w:rsidRDefault="00515FC5" w:rsidP="0071762C">
      <w:pPr>
        <w:spacing w:line="360" w:lineRule="auto"/>
      </w:pPr>
      <w:r>
        <w:tab/>
      </w:r>
      <w:r w:rsidR="0071762C">
        <w:t>- File lớn hơn JPEG</w:t>
      </w:r>
    </w:p>
    <w:p w:rsidR="0071762C" w:rsidRDefault="00515FC5" w:rsidP="0071762C">
      <w:pPr>
        <w:spacing w:line="360" w:lineRule="auto"/>
      </w:pPr>
      <w:r>
        <w:tab/>
      </w:r>
      <w:r w:rsidR="0071762C">
        <w:t>- Không phù hợp với ảnh chụp</w:t>
      </w:r>
    </w:p>
    <w:p w:rsidR="0071762C" w:rsidRDefault="00515FC5" w:rsidP="0071762C">
      <w:pPr>
        <w:spacing w:line="360" w:lineRule="auto"/>
      </w:pPr>
      <w:r>
        <w:tab/>
      </w:r>
      <w:r w:rsidR="0071762C">
        <w:t>- Chậm hơn JPEG</w:t>
      </w:r>
    </w:p>
    <w:p w:rsidR="0071762C" w:rsidRDefault="00515FC5" w:rsidP="0071762C">
      <w:pPr>
        <w:spacing w:line="360" w:lineRule="auto"/>
      </w:pPr>
      <w:r>
        <w:tab/>
      </w:r>
      <w:r w:rsidR="0071762C">
        <w:t>- Không hỗ trợ CMYK</w:t>
      </w:r>
    </w:p>
    <w:p w:rsidR="0071762C" w:rsidRDefault="00515FC5" w:rsidP="0071762C">
      <w:pPr>
        <w:spacing w:line="360" w:lineRule="auto"/>
      </w:pPr>
      <w:r>
        <w:tab/>
      </w:r>
      <w:r w:rsidR="0071762C">
        <w:t>- Không hỗ trợ animatio</w:t>
      </w:r>
      <w:r>
        <w:t>n</w:t>
      </w:r>
    </w:p>
    <w:p w:rsidR="0071762C" w:rsidRDefault="00515FC5" w:rsidP="0071762C">
      <w:pPr>
        <w:spacing w:line="360" w:lineRule="auto"/>
      </w:pPr>
      <w:r>
        <w:t>ỨNG DỤNG PNG</w:t>
      </w:r>
    </w:p>
    <w:p w:rsidR="0071762C" w:rsidRDefault="00515FC5" w:rsidP="0071762C">
      <w:pPr>
        <w:spacing w:line="360" w:lineRule="auto"/>
      </w:pPr>
      <w:r>
        <w:t xml:space="preserve">  </w:t>
      </w:r>
      <w:r w:rsidR="0071762C">
        <w:t>Phù hợp cho:</w:t>
      </w:r>
    </w:p>
    <w:p w:rsidR="0071762C" w:rsidRDefault="00515FC5" w:rsidP="0071762C">
      <w:pPr>
        <w:spacing w:line="360" w:lineRule="auto"/>
      </w:pPr>
      <w:r>
        <w:tab/>
      </w:r>
      <w:r w:rsidR="0071762C">
        <w:t>- Logo và biểu tượng</w:t>
      </w:r>
    </w:p>
    <w:p w:rsidR="0071762C" w:rsidRDefault="00515FC5" w:rsidP="0071762C">
      <w:pPr>
        <w:spacing w:line="360" w:lineRule="auto"/>
      </w:pPr>
      <w:r>
        <w:tab/>
      </w:r>
      <w:r w:rsidR="0071762C">
        <w:t>- Đồ họa web</w:t>
      </w:r>
    </w:p>
    <w:p w:rsidR="0071762C" w:rsidRDefault="00515FC5" w:rsidP="0071762C">
      <w:pPr>
        <w:spacing w:line="360" w:lineRule="auto"/>
      </w:pPr>
      <w:r>
        <w:tab/>
      </w:r>
      <w:r w:rsidR="0071762C">
        <w:t>- Screenshots</w:t>
      </w:r>
    </w:p>
    <w:p w:rsidR="0071762C" w:rsidRDefault="00515FC5" w:rsidP="0071762C">
      <w:pPr>
        <w:spacing w:line="360" w:lineRule="auto"/>
      </w:pPr>
      <w:r>
        <w:tab/>
      </w:r>
      <w:r w:rsidR="0071762C">
        <w:t>- Ảnh có transparency</w:t>
      </w:r>
    </w:p>
    <w:p w:rsidR="0071762C" w:rsidRDefault="00515FC5" w:rsidP="0071762C">
      <w:pPr>
        <w:spacing w:line="360" w:lineRule="auto"/>
      </w:pPr>
      <w:r>
        <w:tab/>
      </w:r>
      <w:r w:rsidR="0071762C">
        <w:t>- Ảnh có text</w:t>
      </w:r>
    </w:p>
    <w:p w:rsidR="0071762C" w:rsidRDefault="00515FC5" w:rsidP="0071762C">
      <w:pPr>
        <w:spacing w:line="360" w:lineRule="auto"/>
      </w:pPr>
      <w:r>
        <w:tab/>
        <w:t>- Ảnh cần chất lượng cao</w:t>
      </w:r>
    </w:p>
    <w:p w:rsidR="0071762C" w:rsidRDefault="00515FC5" w:rsidP="0071762C">
      <w:pPr>
        <w:spacing w:line="360" w:lineRule="auto"/>
      </w:pPr>
      <w:r>
        <w:t xml:space="preserve">  </w:t>
      </w:r>
      <w:r w:rsidR="0071762C">
        <w:t>Không phù hợp cho:</w:t>
      </w:r>
    </w:p>
    <w:p w:rsidR="0071762C" w:rsidRDefault="00515FC5" w:rsidP="0071762C">
      <w:pPr>
        <w:spacing w:line="360" w:lineRule="auto"/>
      </w:pPr>
      <w:r>
        <w:tab/>
      </w:r>
      <w:r w:rsidR="0071762C">
        <w:t>- Ảnh chụp (file quá lớn)</w:t>
      </w:r>
    </w:p>
    <w:p w:rsidR="0071762C" w:rsidRDefault="00515FC5" w:rsidP="0071762C">
      <w:pPr>
        <w:spacing w:line="360" w:lineRule="auto"/>
      </w:pPr>
      <w:r>
        <w:tab/>
      </w:r>
      <w:r w:rsidR="0071762C">
        <w:t>- Animation</w:t>
      </w:r>
    </w:p>
    <w:p w:rsidR="0071762C" w:rsidRDefault="00515FC5" w:rsidP="0071762C">
      <w:pPr>
        <w:spacing w:line="360" w:lineRule="auto"/>
      </w:pPr>
      <w:r>
        <w:tab/>
        <w:t>- Print CMYK</w:t>
      </w:r>
    </w:p>
    <w:p w:rsidR="0071762C" w:rsidRDefault="00515FC5" w:rsidP="0071762C">
      <w:pPr>
        <w:spacing w:line="360" w:lineRule="auto"/>
      </w:pPr>
      <w:r>
        <w:t>PHƯƠNG PHÁP 3: WEBP LOSSY</w:t>
      </w:r>
    </w:p>
    <w:p w:rsidR="0071762C" w:rsidRDefault="00515FC5" w:rsidP="0071762C">
      <w:pPr>
        <w:spacing w:line="360" w:lineRule="auto"/>
      </w:pPr>
      <w:r>
        <w:t>TỔNG QUAN VỀ WEBP LOSSY</w:t>
      </w:r>
    </w:p>
    <w:p w:rsidR="0071762C" w:rsidRDefault="00515FC5" w:rsidP="0071762C">
      <w:pPr>
        <w:spacing w:line="360" w:lineRule="auto"/>
      </w:pPr>
      <w:r>
        <w:lastRenderedPageBreak/>
        <w:tab/>
      </w:r>
      <w:r w:rsidR="0071762C">
        <w:t>WebP là định dạng ảnh được phát triển bởi Google vào năm 2010, dựa trên codec video VP8. WebP Lossy cung cấp tỷ lệ nén tốt hơn JPEG 25-</w:t>
      </w:r>
      <w:r>
        <w:t>35% với chất lượng tương đương.</w:t>
      </w:r>
    </w:p>
    <w:p w:rsidR="0071762C" w:rsidRDefault="00515FC5" w:rsidP="0071762C">
      <w:pPr>
        <w:spacing w:line="360" w:lineRule="auto"/>
      </w:pPr>
      <w:r>
        <w:t xml:space="preserve">  </w:t>
      </w:r>
      <w:r w:rsidR="0071762C">
        <w:t>Đặc điểm chính:</w:t>
      </w:r>
    </w:p>
    <w:p w:rsidR="0071762C" w:rsidRDefault="00515FC5" w:rsidP="0071762C">
      <w:pPr>
        <w:spacing w:line="360" w:lineRule="auto"/>
      </w:pPr>
      <w:r>
        <w:tab/>
      </w:r>
      <w:r w:rsidR="0071762C">
        <w:t>- Loại nén: Lossy (mất dữ liệu)</w:t>
      </w:r>
    </w:p>
    <w:p w:rsidR="0071762C" w:rsidRDefault="00515FC5" w:rsidP="0071762C">
      <w:pPr>
        <w:spacing w:line="360" w:lineRule="auto"/>
      </w:pPr>
      <w:r>
        <w:tab/>
      </w:r>
      <w:r w:rsidR="0071762C">
        <w:t>- Tỷ lệ nén: 75-90% (cao hơn JPEG)</w:t>
      </w:r>
    </w:p>
    <w:p w:rsidR="0071762C" w:rsidRDefault="00515FC5" w:rsidP="0071762C">
      <w:pPr>
        <w:spacing w:line="360" w:lineRule="auto"/>
      </w:pPr>
      <w:r>
        <w:tab/>
      </w:r>
      <w:r w:rsidR="0071762C">
        <w:t>- Chất lượng: Rất tốt</w:t>
      </w:r>
    </w:p>
    <w:p w:rsidR="0071762C" w:rsidRDefault="00515FC5" w:rsidP="0071762C">
      <w:pPr>
        <w:spacing w:line="360" w:lineRule="auto"/>
      </w:pPr>
      <w:r>
        <w:tab/>
      </w:r>
      <w:r w:rsidR="0071762C">
        <w:t>- Tốc độ: Chậm hơn JPEG</w:t>
      </w:r>
    </w:p>
    <w:p w:rsidR="0071762C" w:rsidRDefault="00515FC5" w:rsidP="0071762C">
      <w:pPr>
        <w:spacing w:line="360" w:lineRule="auto"/>
      </w:pPr>
      <w:r>
        <w:tab/>
      </w:r>
      <w:r w:rsidR="0071762C">
        <w:t xml:space="preserve">- Hỗ trợ: </w:t>
      </w:r>
      <w:r>
        <w:t>Đang mở rộng (90%+ trình duyệt)</w:t>
      </w:r>
    </w:p>
    <w:p w:rsidR="0071762C" w:rsidRDefault="00515FC5" w:rsidP="0071762C">
      <w:pPr>
        <w:spacing w:line="360" w:lineRule="auto"/>
      </w:pPr>
      <w:r>
        <w:t>THUẬT TOÁN NÉN WEBP LOSSY</w:t>
      </w:r>
    </w:p>
    <w:p w:rsidR="0071762C" w:rsidRDefault="0071762C" w:rsidP="0071762C">
      <w:pPr>
        <w:spacing w:line="360" w:lineRule="auto"/>
      </w:pPr>
      <w:r>
        <w:t xml:space="preserve">WebP Lossy </w:t>
      </w:r>
      <w:r w:rsidR="00515FC5">
        <w:t>sử dụng codec VP8 với các bước:</w:t>
      </w:r>
    </w:p>
    <w:p w:rsidR="0071762C" w:rsidRDefault="00515FC5" w:rsidP="0071762C">
      <w:pPr>
        <w:spacing w:line="360" w:lineRule="auto"/>
      </w:pPr>
      <w:r>
        <w:t xml:space="preserve">  </w:t>
      </w:r>
      <w:r w:rsidR="0071762C">
        <w:t>Bước 1: Prediction (Dự đoán)</w:t>
      </w:r>
    </w:p>
    <w:p w:rsidR="0071762C" w:rsidRDefault="00515FC5" w:rsidP="0071762C">
      <w:pPr>
        <w:spacing w:line="360" w:lineRule="auto"/>
      </w:pPr>
      <w:r>
        <w:t xml:space="preserve">  </w:t>
      </w:r>
      <w:r w:rsidR="0071762C">
        <w:t>WebP sử dụng 4 chế độ dự đoán cho khối 16×16:</w:t>
      </w:r>
    </w:p>
    <w:p w:rsidR="0071762C" w:rsidRDefault="00515FC5" w:rsidP="0071762C">
      <w:pPr>
        <w:spacing w:line="360" w:lineRule="auto"/>
      </w:pPr>
      <w:r>
        <w:tab/>
      </w:r>
      <w:r w:rsidR="0071762C">
        <w:t>- DC Prediction: Dự đoán bằng giá trị trung bình</w:t>
      </w:r>
    </w:p>
    <w:p w:rsidR="0071762C" w:rsidRDefault="00515FC5" w:rsidP="0071762C">
      <w:pPr>
        <w:spacing w:line="360" w:lineRule="auto"/>
      </w:pPr>
      <w:r>
        <w:tab/>
      </w:r>
      <w:r w:rsidR="0071762C">
        <w:t>- Vertical Prediction: Dự đoán từ pixel phía trên</w:t>
      </w:r>
    </w:p>
    <w:p w:rsidR="0071762C" w:rsidRDefault="00515FC5" w:rsidP="0071762C">
      <w:pPr>
        <w:spacing w:line="360" w:lineRule="auto"/>
      </w:pPr>
      <w:r>
        <w:tab/>
      </w:r>
      <w:r w:rsidR="0071762C">
        <w:t>- Horizontal Prediction: Dự đoán từ pixel bên trái</w:t>
      </w:r>
    </w:p>
    <w:p w:rsidR="0071762C" w:rsidRDefault="00515FC5" w:rsidP="0071762C">
      <w:pPr>
        <w:spacing w:line="360" w:lineRule="auto"/>
      </w:pPr>
      <w:r>
        <w:tab/>
      </w:r>
      <w:r w:rsidR="0071762C">
        <w:t>- TrueMoti</w:t>
      </w:r>
      <w:r>
        <w:t>on Prediction: Dự đoán gradient</w:t>
      </w:r>
    </w:p>
    <w:p w:rsidR="0071762C" w:rsidRDefault="00515FC5" w:rsidP="0071762C">
      <w:pPr>
        <w:spacing w:line="360" w:lineRule="auto"/>
      </w:pPr>
      <w:r>
        <w:t xml:space="preserve">  </w:t>
      </w:r>
      <w:r w:rsidR="0071762C">
        <w:t>Và 10 chế độ cho khối 4×4:</w:t>
      </w:r>
    </w:p>
    <w:p w:rsidR="0071762C" w:rsidRDefault="00515FC5" w:rsidP="0071762C">
      <w:pPr>
        <w:spacing w:line="360" w:lineRule="auto"/>
      </w:pPr>
      <w:r>
        <w:tab/>
      </w:r>
      <w:r w:rsidR="0071762C">
        <w:t>- B_DC_PRED, B_TM_PRED, B_VE_PRED, B_HE_PRED</w:t>
      </w:r>
    </w:p>
    <w:p w:rsidR="0071762C" w:rsidRDefault="00515FC5" w:rsidP="0071762C">
      <w:pPr>
        <w:spacing w:line="360" w:lineRule="auto"/>
      </w:pPr>
      <w:r>
        <w:tab/>
      </w:r>
      <w:r w:rsidR="0071762C">
        <w:t>- B_LD_PRED, B_RD_PRED, B_VR_PRED, B_VL_PRED</w:t>
      </w:r>
    </w:p>
    <w:p w:rsidR="0071762C" w:rsidRDefault="00515FC5" w:rsidP="0071762C">
      <w:pPr>
        <w:spacing w:line="360" w:lineRule="auto"/>
      </w:pPr>
      <w:r>
        <w:tab/>
        <w:t>- B_HD_PRED, B_HU_PRED</w:t>
      </w:r>
    </w:p>
    <w:p w:rsidR="0071762C" w:rsidRDefault="00515FC5" w:rsidP="0071762C">
      <w:pPr>
        <w:spacing w:line="360" w:lineRule="auto"/>
      </w:pPr>
      <w:r>
        <w:t xml:space="preserve">  </w:t>
      </w:r>
      <w:r w:rsidR="0071762C">
        <w:t>Bước 2: Transform</w:t>
      </w:r>
    </w:p>
    <w:p w:rsidR="0071762C" w:rsidRDefault="00515FC5" w:rsidP="0071762C">
      <w:pPr>
        <w:spacing w:line="360" w:lineRule="auto"/>
      </w:pPr>
      <w:r>
        <w:t xml:space="preserve">  </w:t>
      </w:r>
      <w:r w:rsidR="0071762C">
        <w:t>WebP có thể sử dụng 2 loại transform:</w:t>
      </w:r>
    </w:p>
    <w:p w:rsidR="0071762C" w:rsidRDefault="00515FC5" w:rsidP="0071762C">
      <w:pPr>
        <w:spacing w:line="360" w:lineRule="auto"/>
      </w:pPr>
      <w:r>
        <w:tab/>
      </w:r>
      <w:r w:rsidR="0071762C">
        <w:t>- DCT Transform: Tương tự JPEG (4×4 thay vì 8×8)</w:t>
      </w:r>
    </w:p>
    <w:p w:rsidR="0071762C" w:rsidRDefault="00515FC5" w:rsidP="0071762C">
      <w:pPr>
        <w:spacing w:line="360" w:lineRule="auto"/>
      </w:pPr>
      <w:r>
        <w:tab/>
      </w:r>
      <w:r w:rsidR="0071762C">
        <w:t>- Walsh-Hadamard T</w:t>
      </w:r>
      <w:r>
        <w:t>ransform: Cho khối có ít detail</w:t>
      </w:r>
    </w:p>
    <w:p w:rsidR="0071762C" w:rsidRDefault="00515FC5" w:rsidP="0071762C">
      <w:pPr>
        <w:spacing w:line="360" w:lineRule="auto"/>
      </w:pPr>
      <w:r>
        <w:t xml:space="preserve">  </w:t>
      </w:r>
      <w:r w:rsidR="0071762C">
        <w:t>DCT 4×4:</w:t>
      </w:r>
    </w:p>
    <w:p w:rsidR="0071762C" w:rsidRDefault="00515FC5" w:rsidP="0071762C">
      <w:pPr>
        <w:spacing w:line="360" w:lineRule="auto"/>
      </w:pPr>
      <w:r>
        <w:t xml:space="preserve">  </w:t>
      </w:r>
      <w:r w:rsidR="0071762C">
        <w:t>Nhỏ hơn DCT 8×8 củ</w:t>
      </w:r>
      <w:r>
        <w:t>a JPEG, giảm blocking artifacts</w:t>
      </w:r>
    </w:p>
    <w:p w:rsidR="0071762C" w:rsidRDefault="00515FC5" w:rsidP="0071762C">
      <w:pPr>
        <w:spacing w:line="360" w:lineRule="auto"/>
      </w:pPr>
      <w:r>
        <w:t xml:space="preserve">  </w:t>
      </w:r>
      <w:r w:rsidR="0071762C">
        <w:t>Walsh-Hadamard Transform:</w:t>
      </w:r>
    </w:p>
    <w:p w:rsidR="0071762C" w:rsidRDefault="00515FC5" w:rsidP="0071762C">
      <w:pPr>
        <w:spacing w:line="360" w:lineRule="auto"/>
      </w:pPr>
      <w:r>
        <w:t xml:space="preserve">  </w:t>
      </w:r>
      <w:r w:rsidR="0071762C">
        <w:t xml:space="preserve">Đơn giản hơn </w:t>
      </w:r>
      <w:r>
        <w:t>DCT, phù hợp với vùng đồng nhất</w:t>
      </w:r>
    </w:p>
    <w:p w:rsidR="0071762C" w:rsidRDefault="00515FC5" w:rsidP="0071762C">
      <w:pPr>
        <w:spacing w:line="360" w:lineRule="auto"/>
      </w:pPr>
      <w:r>
        <w:t xml:space="preserve">  </w:t>
      </w:r>
      <w:r w:rsidR="0071762C">
        <w:t>Bước 3: Quantization (Lượng tử hóa)</w:t>
      </w:r>
    </w:p>
    <w:p w:rsidR="0071762C" w:rsidRDefault="00515FC5" w:rsidP="0071762C">
      <w:pPr>
        <w:spacing w:line="360" w:lineRule="auto"/>
      </w:pPr>
      <w:r>
        <w:tab/>
      </w:r>
      <w:r w:rsidR="0071762C">
        <w:t>- Tương tự JPEG nhưng với ma trận 4×4</w:t>
      </w:r>
    </w:p>
    <w:p w:rsidR="0071762C" w:rsidRDefault="00515FC5" w:rsidP="0071762C">
      <w:pPr>
        <w:spacing w:line="360" w:lineRule="auto"/>
      </w:pPr>
      <w:r>
        <w:tab/>
      </w:r>
      <w:r w:rsidR="0071762C">
        <w:t>- Adaptive quantization dựa trên nội dung</w:t>
      </w:r>
    </w:p>
    <w:p w:rsidR="0071762C" w:rsidRDefault="00515FC5" w:rsidP="0071762C">
      <w:pPr>
        <w:spacing w:line="360" w:lineRule="auto"/>
      </w:pPr>
      <w:r>
        <w:lastRenderedPageBreak/>
        <w:tab/>
      </w:r>
      <w:r w:rsidR="0071762C">
        <w:t>- Perceptual quantization (tối</w:t>
      </w:r>
      <w:r>
        <w:t xml:space="preserve"> ưu cho mắt người)</w:t>
      </w:r>
    </w:p>
    <w:p w:rsidR="0071762C" w:rsidRDefault="00515FC5" w:rsidP="0071762C">
      <w:pPr>
        <w:spacing w:line="360" w:lineRule="auto"/>
      </w:pPr>
      <w:r>
        <w:t xml:space="preserve">  </w:t>
      </w:r>
      <w:r w:rsidR="0071762C">
        <w:t>Bước 4: Entropy Coding</w:t>
      </w:r>
    </w:p>
    <w:p w:rsidR="0071762C" w:rsidRDefault="00515FC5" w:rsidP="0071762C">
      <w:pPr>
        <w:spacing w:line="360" w:lineRule="auto"/>
      </w:pPr>
      <w:r>
        <w:tab/>
      </w:r>
      <w:r w:rsidR="0071762C">
        <w:t>- Sử dụng Arithmetic Coding thay vì Huffman</w:t>
      </w:r>
    </w:p>
    <w:p w:rsidR="0071762C" w:rsidRDefault="00515FC5" w:rsidP="0071762C">
      <w:pPr>
        <w:spacing w:line="360" w:lineRule="auto"/>
      </w:pPr>
      <w:r>
        <w:tab/>
      </w:r>
      <w:r w:rsidR="0071762C">
        <w:t>- Hiệu quả hơn 5-10% so với Huffman</w:t>
      </w:r>
    </w:p>
    <w:p w:rsidR="0071762C" w:rsidRDefault="00515FC5" w:rsidP="0071762C">
      <w:pPr>
        <w:spacing w:line="360" w:lineRule="auto"/>
      </w:pPr>
      <w:r>
        <w:tab/>
      </w:r>
      <w:r w:rsidR="0071762C">
        <w:t>- Context-a</w:t>
      </w:r>
      <w:r>
        <w:t>daptive: thay đổi theo nội dung</w:t>
      </w:r>
    </w:p>
    <w:p w:rsidR="0071762C" w:rsidRDefault="00515FC5" w:rsidP="0071762C">
      <w:pPr>
        <w:spacing w:line="360" w:lineRule="auto"/>
      </w:pPr>
      <w:r>
        <w:t xml:space="preserve">  </w:t>
      </w:r>
      <w:r w:rsidR="0071762C">
        <w:t>Bước 5: Loop Filter</w:t>
      </w:r>
    </w:p>
    <w:p w:rsidR="0071762C" w:rsidRDefault="00515FC5" w:rsidP="0071762C">
      <w:pPr>
        <w:spacing w:line="360" w:lineRule="auto"/>
      </w:pPr>
      <w:r>
        <w:tab/>
      </w:r>
      <w:r w:rsidR="0071762C">
        <w:t>- Giảm blocking và ringing artifacts</w:t>
      </w:r>
    </w:p>
    <w:p w:rsidR="0071762C" w:rsidRDefault="00515FC5" w:rsidP="0071762C">
      <w:pPr>
        <w:spacing w:line="360" w:lineRule="auto"/>
      </w:pPr>
      <w:r>
        <w:tab/>
      </w:r>
      <w:r w:rsidR="0071762C">
        <w:t>- Simple filter hoặc Complex filter</w:t>
      </w:r>
    </w:p>
    <w:p w:rsidR="0071762C" w:rsidRDefault="00515FC5" w:rsidP="0071762C">
      <w:pPr>
        <w:spacing w:line="360" w:lineRule="auto"/>
      </w:pPr>
      <w:r>
        <w:tab/>
      </w:r>
      <w:r w:rsidR="0071762C">
        <w:t>- Adaptive s</w:t>
      </w:r>
      <w:r>
        <w:t>trength dựa trên edge detection</w:t>
      </w:r>
    </w:p>
    <w:p w:rsidR="0071762C" w:rsidRDefault="00515FC5" w:rsidP="0071762C">
      <w:pPr>
        <w:spacing w:line="360" w:lineRule="auto"/>
      </w:pPr>
      <w:r>
        <w:t>THAM SỐ WEBP LOSSY</w:t>
      </w:r>
    </w:p>
    <w:p w:rsidR="0071762C" w:rsidRDefault="00515FC5" w:rsidP="0071762C">
      <w:pPr>
        <w:spacing w:line="360" w:lineRule="auto"/>
      </w:pPr>
      <w:r>
        <w:t xml:space="preserve">  </w:t>
      </w:r>
      <w:r w:rsidR="0071762C">
        <w:t>Quality Parameter (0-100):</w:t>
      </w:r>
    </w:p>
    <w:p w:rsidR="0071762C" w:rsidRDefault="00515FC5" w:rsidP="0071762C">
      <w:pPr>
        <w:spacing w:line="360" w:lineRule="auto"/>
      </w:pPr>
      <w:r>
        <w:tab/>
      </w:r>
      <w:r w:rsidR="0071762C">
        <w:t>- Quality 100: Gần lossless</w:t>
      </w:r>
    </w:p>
    <w:p w:rsidR="0071762C" w:rsidRDefault="00515FC5" w:rsidP="0071762C">
      <w:pPr>
        <w:spacing w:line="360" w:lineRule="auto"/>
      </w:pPr>
      <w:r>
        <w:tab/>
      </w:r>
      <w:r w:rsidR="0071762C">
        <w:t>- Quality 85: Khuyến nghị (sử dụng trong hệ thống)</w:t>
      </w:r>
    </w:p>
    <w:p w:rsidR="0071762C" w:rsidRDefault="00515FC5" w:rsidP="0071762C">
      <w:pPr>
        <w:spacing w:line="360" w:lineRule="auto"/>
      </w:pPr>
      <w:r>
        <w:tab/>
      </w:r>
      <w:r w:rsidR="0071762C">
        <w:t>- Quality 75: Cân bằng</w:t>
      </w:r>
    </w:p>
    <w:p w:rsidR="0071762C" w:rsidRDefault="00515FC5" w:rsidP="0071762C">
      <w:pPr>
        <w:spacing w:line="360" w:lineRule="auto"/>
      </w:pPr>
      <w:r>
        <w:tab/>
        <w:t>- Quality 50: Nén cao</w:t>
      </w:r>
    </w:p>
    <w:p w:rsidR="0071762C" w:rsidRDefault="0071762C" w:rsidP="0071762C">
      <w:pPr>
        <w:spacing w:line="360" w:lineRule="auto"/>
      </w:pPr>
      <w:r>
        <w:t>Method Parameter (0-6):</w:t>
      </w:r>
    </w:p>
    <w:p w:rsidR="0071762C" w:rsidRDefault="00515FC5" w:rsidP="0071762C">
      <w:pPr>
        <w:spacing w:line="360" w:lineRule="auto"/>
      </w:pPr>
      <w:r>
        <w:tab/>
      </w:r>
      <w:r w:rsidR="0071762C">
        <w:t>- Method 0: Nhanh nhất</w:t>
      </w:r>
    </w:p>
    <w:p w:rsidR="0071762C" w:rsidRDefault="00515FC5" w:rsidP="0071762C">
      <w:pPr>
        <w:spacing w:line="360" w:lineRule="auto"/>
      </w:pPr>
      <w:r>
        <w:tab/>
      </w:r>
      <w:r w:rsidR="0071762C">
        <w:t>- Method 4: Cân bằng (mặc định)</w:t>
      </w:r>
    </w:p>
    <w:p w:rsidR="0071762C" w:rsidRDefault="00515FC5" w:rsidP="0071762C">
      <w:pPr>
        <w:spacing w:line="360" w:lineRule="auto"/>
      </w:pPr>
      <w:r>
        <w:tab/>
      </w:r>
      <w:r w:rsidR="0071762C">
        <w:t>- Method 6:</w:t>
      </w:r>
      <w:r>
        <w:t xml:space="preserve"> Chậm nhất, chất lượng tốt nhất</w:t>
      </w:r>
    </w:p>
    <w:p w:rsidR="0071762C" w:rsidRDefault="0071762C" w:rsidP="0071762C">
      <w:pPr>
        <w:spacing w:line="360" w:lineRule="auto"/>
      </w:pPr>
      <w:r>
        <w:t>Trong hệ thống:</w:t>
      </w:r>
    </w:p>
    <w:p w:rsidR="0071762C" w:rsidRDefault="00515FC5" w:rsidP="0071762C">
      <w:pPr>
        <w:spacing w:line="360" w:lineRule="auto"/>
      </w:pPr>
      <w:r>
        <w:tab/>
      </w:r>
      <w:r w:rsidR="0071762C">
        <w:t>img.save(o</w:t>
      </w:r>
      <w:r>
        <w:t>utput_path, 'WEBP', quality=85)</w:t>
      </w:r>
    </w:p>
    <w:p w:rsidR="0071762C" w:rsidRDefault="00515FC5" w:rsidP="0071762C">
      <w:pPr>
        <w:spacing w:line="360" w:lineRule="auto"/>
      </w:pPr>
      <w:r>
        <w:t>KẾT QUẢ THỰC NGHIỆM WEBP LOSSY</w:t>
      </w:r>
    </w:p>
    <w:p w:rsidR="0071762C" w:rsidRDefault="00515FC5" w:rsidP="0071762C">
      <w:pPr>
        <w:spacing w:line="360" w:lineRule="auto"/>
      </w:pPr>
      <w:r>
        <w:t xml:space="preserve">  </w:t>
      </w:r>
      <w:r w:rsidR="0071762C">
        <w:t>Từ kết quả hệ thống:</w:t>
      </w:r>
    </w:p>
    <w:p w:rsidR="0071762C" w:rsidRDefault="00515FC5" w:rsidP="0071762C">
      <w:pPr>
        <w:spacing w:line="360" w:lineRule="auto"/>
      </w:pPr>
      <w:r>
        <w:tab/>
      </w:r>
      <w:r w:rsidR="0071762C">
        <w:t>- Kích thước: 30.86 KB (nhỏ nhất)</w:t>
      </w:r>
    </w:p>
    <w:p w:rsidR="0071762C" w:rsidRDefault="00515FC5" w:rsidP="0071762C">
      <w:pPr>
        <w:spacing w:line="360" w:lineRule="auto"/>
      </w:pPr>
      <w:r>
        <w:tab/>
      </w:r>
      <w:r w:rsidR="0071762C">
        <w:t>- Tỷ lệ nén: 34.27% (tốt nhất)</w:t>
      </w:r>
    </w:p>
    <w:p w:rsidR="0071762C" w:rsidRDefault="00515FC5" w:rsidP="0071762C">
      <w:pPr>
        <w:spacing w:line="360" w:lineRule="auto"/>
      </w:pPr>
      <w:r>
        <w:tab/>
      </w:r>
      <w:r w:rsidR="0071762C">
        <w:t>- PSNR: 38.72 dB (tương đương JPEG)</w:t>
      </w:r>
    </w:p>
    <w:p w:rsidR="0071762C" w:rsidRDefault="00515FC5" w:rsidP="0071762C">
      <w:pPr>
        <w:spacing w:line="360" w:lineRule="auto"/>
      </w:pPr>
      <w:r>
        <w:tab/>
      </w:r>
      <w:r w:rsidR="0071762C">
        <w:t>- SSIM: 0.9818 (hơi thấp hơn JPEG)</w:t>
      </w:r>
    </w:p>
    <w:p w:rsidR="0071762C" w:rsidRDefault="00515FC5" w:rsidP="0071762C">
      <w:pPr>
        <w:spacing w:line="360" w:lineRule="auto"/>
      </w:pPr>
      <w:r>
        <w:tab/>
      </w:r>
      <w:r w:rsidR="0071762C">
        <w:t>- Thời g</w:t>
      </w:r>
      <w:r>
        <w:t>ian: 0.0437s (tương đương JPEG)</w:t>
      </w:r>
    </w:p>
    <w:p w:rsidR="0071762C" w:rsidRDefault="00515FC5" w:rsidP="0071762C">
      <w:pPr>
        <w:spacing w:line="360" w:lineRule="auto"/>
      </w:pPr>
      <w:r>
        <w:t xml:space="preserve">  </w:t>
      </w:r>
      <w:r w:rsidR="0071762C">
        <w:t>So sánh với JPEG:</w:t>
      </w:r>
    </w:p>
    <w:p w:rsidR="0071762C" w:rsidRDefault="00515FC5" w:rsidP="0071762C">
      <w:pPr>
        <w:spacing w:line="360" w:lineRule="auto"/>
      </w:pPr>
      <w:r>
        <w:tab/>
      </w:r>
      <w:r w:rsidR="0071762C">
        <w:t>- File nhỏ hơn 29.5% (30.86KB vs 43.76KB)</w:t>
      </w:r>
    </w:p>
    <w:p w:rsidR="0071762C" w:rsidRDefault="00515FC5" w:rsidP="0071762C">
      <w:pPr>
        <w:spacing w:line="360" w:lineRule="auto"/>
      </w:pPr>
      <w:r>
        <w:tab/>
      </w:r>
      <w:r w:rsidR="0071762C">
        <w:t>- PSNR tương đương (38.72 vs 38.76)</w:t>
      </w:r>
    </w:p>
    <w:p w:rsidR="0071762C" w:rsidRDefault="00515FC5" w:rsidP="0071762C">
      <w:pPr>
        <w:spacing w:line="360" w:lineRule="auto"/>
      </w:pPr>
      <w:r>
        <w:tab/>
        <w:t>- Thời gian tương đương</w:t>
      </w:r>
    </w:p>
    <w:p w:rsidR="0071762C" w:rsidRDefault="0071762C" w:rsidP="0071762C">
      <w:pPr>
        <w:spacing w:line="360" w:lineRule="auto"/>
      </w:pPr>
      <w:r>
        <w:lastRenderedPageBreak/>
        <w:t>Ư</w:t>
      </w:r>
      <w:r w:rsidR="00515FC5">
        <w:t>U ĐIỂM VÀ NHƯỢC ĐIỂM WEBP LOSSY</w:t>
      </w:r>
    </w:p>
    <w:p w:rsidR="0071762C" w:rsidRDefault="00515FC5" w:rsidP="0071762C">
      <w:pPr>
        <w:spacing w:line="360" w:lineRule="auto"/>
      </w:pPr>
      <w:r>
        <w:t xml:space="preserve">  </w:t>
      </w:r>
      <w:r w:rsidR="0071762C">
        <w:t>Ưu điểm:</w:t>
      </w:r>
    </w:p>
    <w:p w:rsidR="0071762C" w:rsidRDefault="00515FC5" w:rsidP="0071762C">
      <w:pPr>
        <w:spacing w:line="360" w:lineRule="auto"/>
      </w:pPr>
      <w:r>
        <w:tab/>
      </w:r>
      <w:r w:rsidR="0071762C">
        <w:t>- Tỷ lệ nén tốt hơn JPEG 25-35%</w:t>
      </w:r>
    </w:p>
    <w:p w:rsidR="0071762C" w:rsidRDefault="00515FC5" w:rsidP="0071762C">
      <w:pPr>
        <w:spacing w:line="360" w:lineRule="auto"/>
      </w:pPr>
      <w:r>
        <w:tab/>
      </w:r>
      <w:r w:rsidR="0071762C">
        <w:t>- Chất lượng tốt hơn JPEG ở cùng file size</w:t>
      </w:r>
    </w:p>
    <w:p w:rsidR="0071762C" w:rsidRDefault="00515FC5" w:rsidP="0071762C">
      <w:pPr>
        <w:spacing w:line="360" w:lineRule="auto"/>
      </w:pPr>
      <w:r>
        <w:tab/>
      </w:r>
      <w:r w:rsidR="0071762C">
        <w:t>- Hỗ trợ transparency (alpha channel)</w:t>
      </w:r>
    </w:p>
    <w:p w:rsidR="0071762C" w:rsidRDefault="00515FC5" w:rsidP="0071762C">
      <w:pPr>
        <w:spacing w:line="360" w:lineRule="auto"/>
      </w:pPr>
      <w:r>
        <w:tab/>
      </w:r>
      <w:r w:rsidR="0071762C">
        <w:t>- Hỗ trợ animation</w:t>
      </w:r>
    </w:p>
    <w:p w:rsidR="0071762C" w:rsidRDefault="00515FC5" w:rsidP="0071762C">
      <w:pPr>
        <w:spacing w:line="360" w:lineRule="auto"/>
      </w:pPr>
      <w:r>
        <w:tab/>
      </w:r>
      <w:r w:rsidR="0071762C">
        <w:t>- Ít blocking artifacts hơn JPEG</w:t>
      </w:r>
    </w:p>
    <w:p w:rsidR="0071762C" w:rsidRDefault="00515FC5" w:rsidP="0071762C">
      <w:pPr>
        <w:spacing w:line="360" w:lineRule="auto"/>
      </w:pPr>
      <w:r>
        <w:tab/>
      </w:r>
      <w:r w:rsidR="0071762C">
        <w:t>- Meta</w:t>
      </w:r>
      <w:r>
        <w:t>data support</w:t>
      </w:r>
    </w:p>
    <w:p w:rsidR="0071762C" w:rsidRDefault="00515FC5" w:rsidP="0071762C">
      <w:pPr>
        <w:spacing w:line="360" w:lineRule="auto"/>
      </w:pPr>
      <w:r>
        <w:t xml:space="preserve">  </w:t>
      </w:r>
      <w:r w:rsidR="0071762C">
        <w:t>Nhược điểm:</w:t>
      </w:r>
    </w:p>
    <w:p w:rsidR="0071762C" w:rsidRDefault="00515FC5" w:rsidP="0071762C">
      <w:pPr>
        <w:spacing w:line="360" w:lineRule="auto"/>
      </w:pPr>
      <w:r>
        <w:tab/>
      </w:r>
      <w:r w:rsidR="0071762C">
        <w:t>- Hỗ trợ trình duyệt chưa 100%</w:t>
      </w:r>
    </w:p>
    <w:p w:rsidR="0071762C" w:rsidRDefault="00515FC5" w:rsidP="0071762C">
      <w:pPr>
        <w:spacing w:line="360" w:lineRule="auto"/>
      </w:pPr>
      <w:r>
        <w:tab/>
      </w:r>
      <w:r w:rsidR="0071762C">
        <w:t>- Chậm hơn JPEG trong encode/decode</w:t>
      </w:r>
    </w:p>
    <w:p w:rsidR="0071762C" w:rsidRDefault="00515FC5" w:rsidP="0071762C">
      <w:pPr>
        <w:spacing w:line="360" w:lineRule="auto"/>
      </w:pPr>
      <w:r>
        <w:tab/>
      </w:r>
      <w:r w:rsidR="0071762C">
        <w:t>- Phức tạp hơn JPEG</w:t>
      </w:r>
    </w:p>
    <w:p w:rsidR="0071762C" w:rsidRDefault="00515FC5" w:rsidP="0071762C">
      <w:pPr>
        <w:spacing w:line="360" w:lineRule="auto"/>
      </w:pPr>
      <w:r>
        <w:tab/>
      </w:r>
      <w:r w:rsidR="0071762C">
        <w:t>- Ít tools hỗ trợ</w:t>
      </w:r>
    </w:p>
    <w:p w:rsidR="0071762C" w:rsidRDefault="00515FC5" w:rsidP="0071762C">
      <w:pPr>
        <w:spacing w:line="360" w:lineRule="auto"/>
      </w:pPr>
      <w:r>
        <w:tab/>
        <w:t>- Patent concerns (đã hết hạn)</w:t>
      </w:r>
    </w:p>
    <w:p w:rsidR="0071762C" w:rsidRDefault="00515FC5" w:rsidP="0071762C">
      <w:pPr>
        <w:spacing w:line="360" w:lineRule="auto"/>
      </w:pPr>
      <w:r>
        <w:t>ỨNG DỤNG WEBP LOSSY</w:t>
      </w:r>
    </w:p>
    <w:p w:rsidR="0071762C" w:rsidRDefault="00515FC5" w:rsidP="0071762C">
      <w:pPr>
        <w:spacing w:line="360" w:lineRule="auto"/>
      </w:pPr>
      <w:r>
        <w:t xml:space="preserve">  </w:t>
      </w:r>
      <w:r w:rsidR="0071762C">
        <w:t>Phù hợp cho:</w:t>
      </w:r>
    </w:p>
    <w:p w:rsidR="0071762C" w:rsidRDefault="00515FC5" w:rsidP="0071762C">
      <w:pPr>
        <w:spacing w:line="360" w:lineRule="auto"/>
      </w:pPr>
      <w:r>
        <w:tab/>
      </w:r>
      <w:r w:rsidR="0071762C">
        <w:t>- Web images (thay thế JPEG)</w:t>
      </w:r>
    </w:p>
    <w:p w:rsidR="0071762C" w:rsidRDefault="00515FC5" w:rsidP="0071762C">
      <w:pPr>
        <w:spacing w:line="360" w:lineRule="auto"/>
      </w:pPr>
      <w:r>
        <w:tab/>
      </w:r>
      <w:r w:rsidR="0071762C">
        <w:t>- Mobile applications</w:t>
      </w:r>
    </w:p>
    <w:p w:rsidR="0071762C" w:rsidRDefault="00515FC5" w:rsidP="0071762C">
      <w:pPr>
        <w:spacing w:line="360" w:lineRule="auto"/>
      </w:pPr>
      <w:r>
        <w:tab/>
      </w:r>
      <w:r w:rsidR="0071762C">
        <w:t>- Ảnh chụp cần file nhỏ</w:t>
      </w:r>
    </w:p>
    <w:p w:rsidR="0071762C" w:rsidRDefault="00515FC5" w:rsidP="0071762C">
      <w:pPr>
        <w:spacing w:line="360" w:lineRule="auto"/>
      </w:pPr>
      <w:r>
        <w:tab/>
      </w:r>
      <w:r w:rsidR="0071762C">
        <w:t>- E-commerce product images</w:t>
      </w:r>
    </w:p>
    <w:p w:rsidR="0071762C" w:rsidRDefault="00515FC5" w:rsidP="0071762C">
      <w:pPr>
        <w:spacing w:line="360" w:lineRule="auto"/>
      </w:pPr>
      <w:r>
        <w:tab/>
        <w:t>- Social media</w:t>
      </w:r>
    </w:p>
    <w:p w:rsidR="0071762C" w:rsidRDefault="00515FC5" w:rsidP="0071762C">
      <w:pPr>
        <w:spacing w:line="360" w:lineRule="auto"/>
      </w:pPr>
      <w:r>
        <w:t xml:space="preserve">  </w:t>
      </w:r>
      <w:r w:rsidR="0071762C">
        <w:t>Không phù hợp cho:</w:t>
      </w:r>
    </w:p>
    <w:p w:rsidR="0071762C" w:rsidRDefault="00515FC5" w:rsidP="0071762C">
      <w:pPr>
        <w:spacing w:line="360" w:lineRule="auto"/>
      </w:pPr>
      <w:r>
        <w:tab/>
      </w:r>
      <w:r w:rsidR="0071762C">
        <w:t>- Hệ thống cũ không hỗ trợ</w:t>
      </w:r>
    </w:p>
    <w:p w:rsidR="0071762C" w:rsidRDefault="00515FC5" w:rsidP="0071762C">
      <w:pPr>
        <w:spacing w:line="360" w:lineRule="auto"/>
      </w:pPr>
      <w:r>
        <w:tab/>
      </w:r>
      <w:r w:rsidR="0071762C">
        <w:t>- Print media</w:t>
      </w:r>
    </w:p>
    <w:p w:rsidR="0071762C" w:rsidRDefault="00515FC5" w:rsidP="0071762C">
      <w:pPr>
        <w:spacing w:line="360" w:lineRule="auto"/>
      </w:pPr>
      <w:r>
        <w:tab/>
        <w:t>- Archival storage</w:t>
      </w:r>
    </w:p>
    <w:p w:rsidR="0071762C" w:rsidRDefault="00515FC5" w:rsidP="0071762C">
      <w:pPr>
        <w:spacing w:line="360" w:lineRule="auto"/>
      </w:pPr>
      <w:r>
        <w:t>PHƯƠNG PHÁP 4: WEBP LOSSLESS</w:t>
      </w:r>
    </w:p>
    <w:p w:rsidR="0071762C" w:rsidRDefault="00515FC5" w:rsidP="0071762C">
      <w:pPr>
        <w:spacing w:line="360" w:lineRule="auto"/>
      </w:pPr>
      <w:r>
        <w:t>TỔNG QUAN VỀ WEBP LOSSLESS</w:t>
      </w:r>
    </w:p>
    <w:p w:rsidR="0071762C" w:rsidRDefault="00515FC5" w:rsidP="0071762C">
      <w:pPr>
        <w:spacing w:line="360" w:lineRule="auto"/>
      </w:pPr>
      <w:r>
        <w:tab/>
      </w:r>
      <w:r w:rsidR="0071762C">
        <w:t>WebP Lossless là phiên bản không mất dữ liệu của WebP, cung cấp tỷ lệ nén tốt hơn PNG 26% trung bình. Nó sử dụng các kỹ thuật pre</w:t>
      </w:r>
      <w:r>
        <w:t>diction và transform tiên tiến.</w:t>
      </w:r>
    </w:p>
    <w:p w:rsidR="0071762C" w:rsidRDefault="00515FC5" w:rsidP="0071762C">
      <w:pPr>
        <w:spacing w:line="360" w:lineRule="auto"/>
      </w:pPr>
      <w:r>
        <w:t xml:space="preserve">  </w:t>
      </w:r>
      <w:r w:rsidR="0071762C">
        <w:t>Đặc điểm chính:</w:t>
      </w:r>
    </w:p>
    <w:p w:rsidR="0071762C" w:rsidRDefault="00515FC5" w:rsidP="0071762C">
      <w:pPr>
        <w:spacing w:line="360" w:lineRule="auto"/>
      </w:pPr>
      <w:r>
        <w:tab/>
      </w:r>
      <w:r w:rsidR="0071762C">
        <w:t>- Loại nén: Lossless (không mất dữ liệu)</w:t>
      </w:r>
    </w:p>
    <w:p w:rsidR="0071762C" w:rsidRDefault="00515FC5" w:rsidP="0071762C">
      <w:pPr>
        <w:spacing w:line="360" w:lineRule="auto"/>
      </w:pPr>
      <w:r>
        <w:lastRenderedPageBreak/>
        <w:tab/>
      </w:r>
      <w:r w:rsidR="0071762C">
        <w:t>- Tỷ lệ nén: 20-40% (tốt hơn PNG)</w:t>
      </w:r>
    </w:p>
    <w:p w:rsidR="0071762C" w:rsidRDefault="00515FC5" w:rsidP="0071762C">
      <w:pPr>
        <w:spacing w:line="360" w:lineRule="auto"/>
      </w:pPr>
      <w:r>
        <w:tab/>
      </w:r>
      <w:r w:rsidR="0071762C">
        <w:t>- Chất lượng: Hoàn hảo (100%)</w:t>
      </w:r>
    </w:p>
    <w:p w:rsidR="0071762C" w:rsidRDefault="00515FC5" w:rsidP="0071762C">
      <w:pPr>
        <w:spacing w:line="360" w:lineRule="auto"/>
      </w:pPr>
      <w:r>
        <w:tab/>
      </w:r>
      <w:r w:rsidR="0071762C">
        <w:t>- Tốc độ: Chậm hơn PNG</w:t>
      </w:r>
    </w:p>
    <w:p w:rsidR="0071762C" w:rsidRDefault="00515FC5" w:rsidP="0071762C">
      <w:pPr>
        <w:spacing w:line="360" w:lineRule="auto"/>
      </w:pPr>
      <w:r>
        <w:tab/>
        <w:t>- Hỗ trợ: Tương tự WebP Lossy</w:t>
      </w:r>
    </w:p>
    <w:p w:rsidR="0071762C" w:rsidRDefault="00515FC5" w:rsidP="0071762C">
      <w:pPr>
        <w:spacing w:line="360" w:lineRule="auto"/>
      </w:pPr>
      <w:r>
        <w:t>THUẬT TOÁN NÉN WEBP LOSSLESS</w:t>
      </w:r>
    </w:p>
    <w:p w:rsidR="0071762C" w:rsidRDefault="00515FC5" w:rsidP="0071762C">
      <w:pPr>
        <w:spacing w:line="360" w:lineRule="auto"/>
      </w:pPr>
      <w:r>
        <w:t xml:space="preserve">  </w:t>
      </w:r>
      <w:r w:rsidR="0071762C">
        <w:t>WebP Lossless sử dụng 4 kỹ thuật chính:</w:t>
      </w:r>
      <w:r w:rsidR="009A1721">
        <w:t xml:space="preserve"> </w:t>
      </w:r>
    </w:p>
    <w:p w:rsidR="0071762C" w:rsidRDefault="00515FC5" w:rsidP="0071762C">
      <w:pPr>
        <w:spacing w:line="360" w:lineRule="auto"/>
      </w:pPr>
      <w:r>
        <w:tab/>
      </w:r>
      <w:r w:rsidR="0071762C">
        <w:t>Kỹ thuật 1: Prediction Transform</w:t>
      </w:r>
    </w:p>
    <w:p w:rsidR="0071762C" w:rsidRDefault="00515FC5" w:rsidP="0071762C">
      <w:pPr>
        <w:spacing w:line="360" w:lineRule="auto"/>
      </w:pPr>
      <w:r>
        <w:t xml:space="preserve">  </w:t>
      </w:r>
      <w:r w:rsidR="0071762C">
        <w:t>13 prediction modes khác nhau:</w:t>
      </w:r>
    </w:p>
    <w:p w:rsidR="0071762C" w:rsidRDefault="00515FC5" w:rsidP="0071762C">
      <w:pPr>
        <w:spacing w:line="360" w:lineRule="auto"/>
      </w:pPr>
      <w:r>
        <w:tab/>
      </w:r>
      <w:r w:rsidR="0071762C">
        <w:t>- Mode 0: ARGB</w:t>
      </w:r>
    </w:p>
    <w:p w:rsidR="0071762C" w:rsidRDefault="00515FC5" w:rsidP="0071762C">
      <w:pPr>
        <w:spacing w:line="360" w:lineRule="auto"/>
      </w:pPr>
      <w:r>
        <w:tab/>
      </w:r>
      <w:r w:rsidR="0071762C">
        <w:t>- Mode 1: L (Left)</w:t>
      </w:r>
    </w:p>
    <w:p w:rsidR="0071762C" w:rsidRDefault="00515FC5" w:rsidP="0071762C">
      <w:pPr>
        <w:spacing w:line="360" w:lineRule="auto"/>
      </w:pPr>
      <w:r>
        <w:tab/>
      </w:r>
      <w:r w:rsidR="0071762C">
        <w:t>- Mode 2: T (Top)</w:t>
      </w:r>
    </w:p>
    <w:p w:rsidR="0071762C" w:rsidRDefault="00515FC5" w:rsidP="0071762C">
      <w:pPr>
        <w:spacing w:line="360" w:lineRule="auto"/>
      </w:pPr>
      <w:r>
        <w:tab/>
      </w:r>
      <w:r w:rsidR="0071762C">
        <w:t>- Mode 3: TR (Top Right)</w:t>
      </w:r>
    </w:p>
    <w:p w:rsidR="0071762C" w:rsidRDefault="00515FC5" w:rsidP="0071762C">
      <w:pPr>
        <w:spacing w:line="360" w:lineRule="auto"/>
      </w:pPr>
      <w:r>
        <w:tab/>
      </w:r>
      <w:r w:rsidR="0071762C">
        <w:t>- Mode 4: TL (Top Left)</w:t>
      </w:r>
    </w:p>
    <w:p w:rsidR="0071762C" w:rsidRDefault="00515FC5" w:rsidP="0071762C">
      <w:pPr>
        <w:spacing w:line="360" w:lineRule="auto"/>
      </w:pPr>
      <w:r>
        <w:tab/>
      </w:r>
      <w:r w:rsidR="0071762C">
        <w:t>- Mode 5: AVG2(L, T)</w:t>
      </w:r>
    </w:p>
    <w:p w:rsidR="0071762C" w:rsidRDefault="00515FC5" w:rsidP="0071762C">
      <w:pPr>
        <w:spacing w:line="360" w:lineRule="auto"/>
      </w:pPr>
      <w:r>
        <w:tab/>
      </w:r>
      <w:r w:rsidR="0071762C">
        <w:t>- Mode 6: AVG2(L, TL)</w:t>
      </w:r>
    </w:p>
    <w:p w:rsidR="0071762C" w:rsidRDefault="00515FC5" w:rsidP="0071762C">
      <w:pPr>
        <w:spacing w:line="360" w:lineRule="auto"/>
      </w:pPr>
      <w:r>
        <w:tab/>
      </w:r>
      <w:r w:rsidR="0071762C">
        <w:t>- Mode 7: AVG2(L, T, TL)</w:t>
      </w:r>
    </w:p>
    <w:p w:rsidR="0071762C" w:rsidRDefault="00515FC5" w:rsidP="0071762C">
      <w:pPr>
        <w:spacing w:line="360" w:lineRule="auto"/>
      </w:pPr>
      <w:r>
        <w:tab/>
      </w:r>
      <w:r w:rsidR="0071762C">
        <w:t>- Mode 8: AVG2(TL, T)</w:t>
      </w:r>
    </w:p>
    <w:p w:rsidR="0071762C" w:rsidRDefault="00515FC5" w:rsidP="0071762C">
      <w:pPr>
        <w:spacing w:line="360" w:lineRule="auto"/>
      </w:pPr>
      <w:r>
        <w:tab/>
      </w:r>
      <w:r w:rsidR="0071762C">
        <w:t>- Mode 9: AVG2(T, TR)</w:t>
      </w:r>
    </w:p>
    <w:p w:rsidR="0071762C" w:rsidRDefault="00515FC5" w:rsidP="0071762C">
      <w:pPr>
        <w:spacing w:line="360" w:lineRule="auto"/>
      </w:pPr>
      <w:r>
        <w:tab/>
      </w:r>
      <w:r w:rsidR="0071762C">
        <w:t>- Mode 10: AVG2(AVG2(L, TL), AVG2(T, TR))</w:t>
      </w:r>
    </w:p>
    <w:p w:rsidR="0071762C" w:rsidRDefault="00515FC5" w:rsidP="0071762C">
      <w:pPr>
        <w:spacing w:line="360" w:lineRule="auto"/>
      </w:pPr>
      <w:r>
        <w:tab/>
      </w:r>
      <w:r w:rsidR="0071762C">
        <w:t>- Mode 11: SELECT(L, T, TL)</w:t>
      </w:r>
    </w:p>
    <w:p w:rsidR="0071762C" w:rsidRDefault="00515FC5" w:rsidP="0071762C">
      <w:pPr>
        <w:spacing w:line="360" w:lineRule="auto"/>
      </w:pPr>
      <w:r>
        <w:tab/>
      </w:r>
      <w:r w:rsidR="0071762C">
        <w:t>- Mode 12: CL</w:t>
      </w:r>
      <w:r>
        <w:t>AMP_ADD_SUBTRACT_FULL(L, T, TL)</w:t>
      </w:r>
    </w:p>
    <w:p w:rsidR="0071762C" w:rsidRDefault="00515FC5" w:rsidP="0071762C">
      <w:pPr>
        <w:spacing w:line="360" w:lineRule="auto"/>
      </w:pPr>
      <w:r>
        <w:t xml:space="preserve">  </w:t>
      </w:r>
      <w:r w:rsidR="0071762C">
        <w:t>Kỹ thuật 2: Color Transform</w:t>
      </w:r>
    </w:p>
    <w:p w:rsidR="0071762C" w:rsidRDefault="00515FC5" w:rsidP="0071762C">
      <w:pPr>
        <w:spacing w:line="360" w:lineRule="auto"/>
      </w:pPr>
      <w:r>
        <w:t xml:space="preserve">  </w:t>
      </w:r>
      <w:r w:rsidR="0071762C">
        <w:t xml:space="preserve">Decorrelate </w:t>
      </w:r>
      <w:r>
        <w:t>color channels để giảm entropy:</w:t>
      </w:r>
    </w:p>
    <w:p w:rsidR="0071762C" w:rsidRDefault="00515FC5" w:rsidP="0071762C">
      <w:pPr>
        <w:spacing w:line="360" w:lineRule="auto"/>
      </w:pPr>
      <w:r>
        <w:t xml:space="preserve">  </w:t>
      </w:r>
      <w:r w:rsidR="0071762C">
        <w:t>Subtract Green Transform:</w:t>
      </w:r>
    </w:p>
    <w:p w:rsidR="0071762C" w:rsidRDefault="00515FC5" w:rsidP="0071762C">
      <w:pPr>
        <w:spacing w:line="360" w:lineRule="auto"/>
      </w:pPr>
      <w:r>
        <w:tab/>
      </w:r>
      <w:r w:rsidR="0071762C">
        <w:t>new_red = red - green</w:t>
      </w:r>
    </w:p>
    <w:p w:rsidR="0071762C" w:rsidRDefault="00515FC5" w:rsidP="0071762C">
      <w:pPr>
        <w:spacing w:line="360" w:lineRule="auto"/>
      </w:pPr>
      <w:r>
        <w:tab/>
      </w:r>
      <w:r w:rsidR="0071762C">
        <w:t>new_blue = blue - green</w:t>
      </w:r>
    </w:p>
    <w:p w:rsidR="0071762C" w:rsidRDefault="00515FC5" w:rsidP="0071762C">
      <w:pPr>
        <w:spacing w:line="360" w:lineRule="auto"/>
      </w:pPr>
      <w:r>
        <w:tab/>
        <w:t>new_green = green</w:t>
      </w:r>
    </w:p>
    <w:p w:rsidR="0071762C" w:rsidRDefault="00515FC5" w:rsidP="0071762C">
      <w:pPr>
        <w:spacing w:line="360" w:lineRule="auto"/>
      </w:pPr>
      <w:r>
        <w:t xml:space="preserve">  </w:t>
      </w:r>
      <w:r w:rsidR="0071762C">
        <w:t>Color Indexing Transform:</w:t>
      </w:r>
    </w:p>
    <w:p w:rsidR="0071762C" w:rsidRDefault="00515FC5" w:rsidP="0071762C">
      <w:pPr>
        <w:spacing w:line="360" w:lineRule="auto"/>
      </w:pPr>
      <w:r>
        <w:tab/>
      </w:r>
      <w:r w:rsidR="0071762C">
        <w:t>- Tạo palette cho ảnh ít màu (≤256 colors)</w:t>
      </w:r>
    </w:p>
    <w:p w:rsidR="0071762C" w:rsidRDefault="00515FC5" w:rsidP="0071762C">
      <w:pPr>
        <w:spacing w:line="360" w:lineRule="auto"/>
      </w:pPr>
      <w:r>
        <w:tab/>
      </w:r>
      <w:r w:rsidR="0071762C">
        <w:t>- Thay thế pixel bằng index</w:t>
      </w:r>
    </w:p>
    <w:p w:rsidR="0071762C" w:rsidRDefault="00515FC5" w:rsidP="0071762C">
      <w:pPr>
        <w:spacing w:line="360" w:lineRule="auto"/>
      </w:pPr>
      <w:r>
        <w:tab/>
        <w:t>- Hiệu quả với logo, icon</w:t>
      </w:r>
    </w:p>
    <w:p w:rsidR="0071762C" w:rsidRDefault="00515FC5" w:rsidP="0071762C">
      <w:pPr>
        <w:spacing w:line="360" w:lineRule="auto"/>
      </w:pPr>
      <w:r>
        <w:t xml:space="preserve">  </w:t>
      </w:r>
      <w:r w:rsidR="0071762C">
        <w:t>Kỹ thuật 3: Subtract Green Transform</w:t>
      </w:r>
    </w:p>
    <w:p w:rsidR="0071762C" w:rsidRDefault="00515FC5" w:rsidP="0071762C">
      <w:pPr>
        <w:spacing w:line="360" w:lineRule="auto"/>
      </w:pPr>
      <w:r>
        <w:lastRenderedPageBreak/>
        <w:t xml:space="preserve">  </w:t>
      </w:r>
      <w:r w:rsidR="0071762C">
        <w:t>Tận dụng correlation giữa các kênh màu:</w:t>
      </w:r>
    </w:p>
    <w:p w:rsidR="0071762C" w:rsidRDefault="00515FC5" w:rsidP="0071762C">
      <w:pPr>
        <w:spacing w:line="360" w:lineRule="auto"/>
      </w:pPr>
      <w:r>
        <w:tab/>
      </w:r>
      <w:r w:rsidR="0071762C">
        <w:t>- Green channel thường chứa nhiều thông tin nhất</w:t>
      </w:r>
    </w:p>
    <w:p w:rsidR="0071762C" w:rsidRDefault="00515FC5" w:rsidP="0071762C">
      <w:pPr>
        <w:spacing w:line="360" w:lineRule="auto"/>
      </w:pPr>
      <w:r>
        <w:tab/>
      </w:r>
      <w:r w:rsidR="0071762C">
        <w:t>- Red và Blue có correlation với Green</w:t>
      </w:r>
    </w:p>
    <w:p w:rsidR="0071762C" w:rsidRDefault="00515FC5" w:rsidP="0071762C">
      <w:pPr>
        <w:spacing w:line="360" w:lineRule="auto"/>
      </w:pPr>
      <w:r>
        <w:tab/>
        <w:t>- Subtract Green giảm entropy</w:t>
      </w:r>
    </w:p>
    <w:p w:rsidR="0071762C" w:rsidRDefault="0071762C" w:rsidP="0071762C">
      <w:pPr>
        <w:spacing w:line="360" w:lineRule="auto"/>
      </w:pPr>
      <w:r>
        <w:t>Kỹ thuật 4: Color Cache</w:t>
      </w:r>
    </w:p>
    <w:p w:rsidR="0071762C" w:rsidRDefault="00515FC5" w:rsidP="0071762C">
      <w:pPr>
        <w:spacing w:line="360" w:lineRule="auto"/>
      </w:pPr>
      <w:r>
        <w:t xml:space="preserve">  </w:t>
      </w:r>
      <w:r w:rsidR="0071762C">
        <w:t>LRU cache cho các màu đã xuất hiện:</w:t>
      </w:r>
    </w:p>
    <w:p w:rsidR="0071762C" w:rsidRDefault="00515FC5" w:rsidP="0071762C">
      <w:pPr>
        <w:spacing w:line="360" w:lineRule="auto"/>
      </w:pPr>
      <w:r>
        <w:tab/>
      </w:r>
      <w:r w:rsidR="0071762C">
        <w:t>- Cache size: 32-4096 colors</w:t>
      </w:r>
    </w:p>
    <w:p w:rsidR="0071762C" w:rsidRDefault="00515FC5" w:rsidP="0071762C">
      <w:pPr>
        <w:spacing w:line="360" w:lineRule="auto"/>
      </w:pPr>
      <w:r>
        <w:tab/>
      </w:r>
      <w:r w:rsidR="0071762C">
        <w:t>- Thay thế màu bằng cache index</w:t>
      </w:r>
    </w:p>
    <w:p w:rsidR="0071762C" w:rsidRDefault="00515FC5" w:rsidP="0071762C">
      <w:pPr>
        <w:spacing w:line="360" w:lineRule="auto"/>
      </w:pPr>
      <w:r>
        <w:tab/>
      </w:r>
      <w:r w:rsidR="0071762C">
        <w:t xml:space="preserve">- </w:t>
      </w:r>
      <w:r>
        <w:t>Hiệu quả với ảnh có màu lặp lại</w:t>
      </w:r>
    </w:p>
    <w:p w:rsidR="0071762C" w:rsidRDefault="00515FC5" w:rsidP="0071762C">
      <w:pPr>
        <w:spacing w:line="360" w:lineRule="auto"/>
      </w:pPr>
      <w:r>
        <w:t>ENTROPY CODING</w:t>
      </w:r>
    </w:p>
    <w:p w:rsidR="0071762C" w:rsidRDefault="00515FC5" w:rsidP="0071762C">
      <w:pPr>
        <w:spacing w:line="360" w:lineRule="auto"/>
      </w:pPr>
      <w:r>
        <w:t xml:space="preserve">  </w:t>
      </w:r>
      <w:r w:rsidR="0071762C">
        <w:t>WebP Lossless sử dụng kết hợp:</w:t>
      </w:r>
    </w:p>
    <w:p w:rsidR="0071762C" w:rsidRDefault="00515FC5" w:rsidP="0071762C">
      <w:pPr>
        <w:spacing w:line="360" w:lineRule="auto"/>
      </w:pPr>
      <w:r>
        <w:tab/>
      </w:r>
      <w:r w:rsidR="0071762C">
        <w:t>- LZ77: Tìm chuỗi lặp lại</w:t>
      </w:r>
    </w:p>
    <w:p w:rsidR="0071762C" w:rsidRDefault="00515FC5" w:rsidP="0071762C">
      <w:pPr>
        <w:spacing w:line="360" w:lineRule="auto"/>
      </w:pPr>
      <w:r>
        <w:tab/>
      </w:r>
      <w:r w:rsidR="0071762C">
        <w:t>- Huffman Coding: Mã hóa symbols</w:t>
      </w:r>
    </w:p>
    <w:p w:rsidR="0071762C" w:rsidRDefault="00515FC5" w:rsidP="0071762C">
      <w:pPr>
        <w:spacing w:line="360" w:lineRule="auto"/>
      </w:pPr>
      <w:r>
        <w:tab/>
      </w:r>
      <w:r w:rsidR="0071762C">
        <w:t>- Meta Huffman: Hu</w:t>
      </w:r>
      <w:r>
        <w:t>ffman codes cho Huffman codes</w:t>
      </w:r>
    </w:p>
    <w:p w:rsidR="0071762C" w:rsidRDefault="00515FC5" w:rsidP="0071762C">
      <w:pPr>
        <w:spacing w:line="360" w:lineRule="auto"/>
      </w:pPr>
      <w:r>
        <w:t xml:space="preserve">  </w:t>
      </w:r>
      <w:r w:rsidR="0071762C">
        <w:t>LZ77 Parameters:</w:t>
      </w:r>
    </w:p>
    <w:p w:rsidR="0071762C" w:rsidRDefault="00515FC5" w:rsidP="0071762C">
      <w:pPr>
        <w:spacing w:line="360" w:lineRule="auto"/>
      </w:pPr>
      <w:r>
        <w:tab/>
      </w:r>
      <w:r w:rsidR="0071762C">
        <w:t>- Window size: 32KB</w:t>
      </w:r>
    </w:p>
    <w:p w:rsidR="0071762C" w:rsidRDefault="00515FC5" w:rsidP="0071762C">
      <w:pPr>
        <w:spacing w:line="360" w:lineRule="auto"/>
      </w:pPr>
      <w:r>
        <w:tab/>
      </w:r>
      <w:r w:rsidR="0071762C">
        <w:t>- Match length: 2-4096</w:t>
      </w:r>
    </w:p>
    <w:p w:rsidR="0071762C" w:rsidRDefault="00515FC5" w:rsidP="0071762C">
      <w:pPr>
        <w:spacing w:line="360" w:lineRule="auto"/>
      </w:pPr>
      <w:r>
        <w:tab/>
        <w:t>- Distance codes: 1-32768</w:t>
      </w:r>
    </w:p>
    <w:p w:rsidR="0071762C" w:rsidRDefault="00515FC5" w:rsidP="0071762C">
      <w:pPr>
        <w:spacing w:line="360" w:lineRule="auto"/>
      </w:pPr>
      <w:r>
        <w:t xml:space="preserve">  </w:t>
      </w:r>
      <w:r w:rsidR="0071762C">
        <w:t>Huffman Coding:</w:t>
      </w:r>
    </w:p>
    <w:p w:rsidR="0071762C" w:rsidRDefault="00515FC5" w:rsidP="0071762C">
      <w:pPr>
        <w:spacing w:line="360" w:lineRule="auto"/>
      </w:pPr>
      <w:r>
        <w:tab/>
      </w:r>
      <w:r w:rsidR="0071762C">
        <w:t>- Separate trees cho different symbol types</w:t>
      </w:r>
    </w:p>
    <w:p w:rsidR="0071762C" w:rsidRDefault="00515FC5" w:rsidP="0071762C">
      <w:pPr>
        <w:spacing w:line="360" w:lineRule="auto"/>
      </w:pPr>
      <w:r>
        <w:tab/>
      </w:r>
      <w:r w:rsidR="0071762C">
        <w:t>- Context-dependent trees</w:t>
      </w:r>
    </w:p>
    <w:p w:rsidR="0071762C" w:rsidRDefault="00515FC5" w:rsidP="0071762C">
      <w:pPr>
        <w:spacing w:line="360" w:lineRule="auto"/>
      </w:pPr>
      <w:r>
        <w:tab/>
      </w:r>
      <w:r w:rsidR="0071762C">
        <w:t>- Meta-Huf</w:t>
      </w:r>
      <w:r>
        <w:t>fman cho compact representation</w:t>
      </w:r>
    </w:p>
    <w:p w:rsidR="0071762C" w:rsidRDefault="00515FC5" w:rsidP="0071762C">
      <w:pPr>
        <w:spacing w:line="360" w:lineRule="auto"/>
      </w:pPr>
      <w:r>
        <w:t>THAM SỐ WEBP LOSSLESS</w:t>
      </w:r>
    </w:p>
    <w:p w:rsidR="0071762C" w:rsidRDefault="00515FC5" w:rsidP="0071762C">
      <w:pPr>
        <w:spacing w:line="360" w:lineRule="auto"/>
      </w:pPr>
      <w:r>
        <w:t xml:space="preserve">  </w:t>
      </w:r>
      <w:r w:rsidR="0071762C">
        <w:t>Lossless Parameter:</w:t>
      </w:r>
    </w:p>
    <w:p w:rsidR="0071762C" w:rsidRDefault="00515FC5" w:rsidP="0071762C">
      <w:pPr>
        <w:spacing w:line="360" w:lineRule="auto"/>
      </w:pPr>
      <w:r>
        <w:tab/>
      </w:r>
      <w:r w:rsidR="0071762C">
        <w:t>img.save(outp</w:t>
      </w:r>
      <w:r>
        <w:t>ut_path, 'WEBP', lossless=True)</w:t>
      </w:r>
    </w:p>
    <w:p w:rsidR="0071762C" w:rsidRDefault="00515FC5" w:rsidP="0071762C">
      <w:pPr>
        <w:spacing w:line="360" w:lineRule="auto"/>
      </w:pPr>
      <w:r>
        <w:t xml:space="preserve">  </w:t>
      </w:r>
      <w:r w:rsidR="0071762C">
        <w:t>Method Parameter (0-6):</w:t>
      </w:r>
    </w:p>
    <w:p w:rsidR="0071762C" w:rsidRDefault="00515FC5" w:rsidP="0071762C">
      <w:pPr>
        <w:spacing w:line="360" w:lineRule="auto"/>
      </w:pPr>
      <w:r>
        <w:tab/>
      </w:r>
      <w:r w:rsidR="0071762C">
        <w:t>- Method 0: Nhanh nhất, nén kém</w:t>
      </w:r>
    </w:p>
    <w:p w:rsidR="0071762C" w:rsidRDefault="00515FC5" w:rsidP="0071762C">
      <w:pPr>
        <w:spacing w:line="360" w:lineRule="auto"/>
      </w:pPr>
      <w:r>
        <w:tab/>
      </w:r>
      <w:r w:rsidR="0071762C">
        <w:t>- Method 4: Cân bằng</w:t>
      </w:r>
    </w:p>
    <w:p w:rsidR="0071762C" w:rsidRDefault="00515FC5" w:rsidP="0071762C">
      <w:pPr>
        <w:spacing w:line="360" w:lineRule="auto"/>
      </w:pPr>
      <w:r>
        <w:tab/>
      </w:r>
      <w:r w:rsidR="0071762C">
        <w:t>- Me</w:t>
      </w:r>
      <w:r>
        <w:t>thod 6: Chậm nhất, nén tốt nhất</w:t>
      </w:r>
    </w:p>
    <w:p w:rsidR="0071762C" w:rsidRDefault="00515FC5" w:rsidP="0071762C">
      <w:pPr>
        <w:spacing w:line="360" w:lineRule="auto"/>
      </w:pPr>
      <w:r>
        <w:t xml:space="preserve">  </w:t>
      </w:r>
      <w:r w:rsidR="0071762C">
        <w:t>Exact Parameter:</w:t>
      </w:r>
    </w:p>
    <w:p w:rsidR="0071762C" w:rsidRDefault="00515FC5" w:rsidP="0071762C">
      <w:pPr>
        <w:spacing w:line="360" w:lineRule="auto"/>
      </w:pPr>
      <w:r>
        <w:tab/>
      </w:r>
      <w:r w:rsidR="0071762C">
        <w:t>- exact=True: Preserve exact RGB values</w:t>
      </w:r>
    </w:p>
    <w:p w:rsidR="0071762C" w:rsidRDefault="00515FC5" w:rsidP="0071762C">
      <w:pPr>
        <w:spacing w:line="360" w:lineRule="auto"/>
      </w:pPr>
      <w:r>
        <w:tab/>
      </w:r>
      <w:r w:rsidR="0071762C">
        <w:t>- exact=False: Allow minor</w:t>
      </w:r>
      <w:r>
        <w:t xml:space="preserve"> changes for better compression</w:t>
      </w:r>
    </w:p>
    <w:p w:rsidR="0071762C" w:rsidRDefault="00515FC5" w:rsidP="0071762C">
      <w:pPr>
        <w:spacing w:line="360" w:lineRule="auto"/>
      </w:pPr>
      <w:r>
        <w:lastRenderedPageBreak/>
        <w:t xml:space="preserve">  </w:t>
      </w:r>
      <w:r w:rsidR="0071762C">
        <w:t>KẾ</w:t>
      </w:r>
      <w:r>
        <w:t>T QUẢ THỰC NGHIỆM WEBP LOSSLESS</w:t>
      </w:r>
    </w:p>
    <w:p w:rsidR="0071762C" w:rsidRDefault="00515FC5" w:rsidP="0071762C">
      <w:pPr>
        <w:spacing w:line="360" w:lineRule="auto"/>
      </w:pPr>
      <w:r>
        <w:t xml:space="preserve">  </w:t>
      </w:r>
      <w:r w:rsidR="0071762C">
        <w:t>Từ kết quả hệ thống:</w:t>
      </w:r>
    </w:p>
    <w:p w:rsidR="0071762C" w:rsidRDefault="00515FC5" w:rsidP="0071762C">
      <w:pPr>
        <w:spacing w:line="360" w:lineRule="auto"/>
      </w:pPr>
      <w:r>
        <w:tab/>
      </w:r>
      <w:r w:rsidR="0071762C">
        <w:t>- Kích thước: 173.39 KB (nhỏ hơn PNG 34.5%)</w:t>
      </w:r>
    </w:p>
    <w:p w:rsidR="0071762C" w:rsidRDefault="00515FC5" w:rsidP="0071762C">
      <w:pPr>
        <w:spacing w:line="360" w:lineRule="auto"/>
      </w:pPr>
      <w:r>
        <w:tab/>
      </w:r>
      <w:r w:rsidR="0071762C">
        <w:t>- Tỷ lệ nén: -269.39% (vẫn âm do ảnh test đơn giản)</w:t>
      </w:r>
    </w:p>
    <w:p w:rsidR="0071762C" w:rsidRDefault="00515FC5" w:rsidP="0071762C">
      <w:pPr>
        <w:spacing w:line="360" w:lineRule="auto"/>
      </w:pPr>
      <w:r>
        <w:tab/>
      </w:r>
      <w:r w:rsidR="0071762C">
        <w:t>- PSNR: 100.00 dB (hoàn hảo - lossless)</w:t>
      </w:r>
    </w:p>
    <w:p w:rsidR="0071762C" w:rsidRDefault="00515FC5" w:rsidP="0071762C">
      <w:pPr>
        <w:spacing w:line="360" w:lineRule="auto"/>
      </w:pPr>
      <w:r>
        <w:tab/>
      </w:r>
      <w:r w:rsidR="0071762C">
        <w:t>- SSIM: 1.0000 (giống hệt ảnh gốc)</w:t>
      </w:r>
    </w:p>
    <w:p w:rsidR="0071762C" w:rsidRDefault="00515FC5" w:rsidP="0071762C">
      <w:pPr>
        <w:spacing w:line="360" w:lineRule="auto"/>
      </w:pPr>
      <w:r>
        <w:tab/>
      </w:r>
      <w:r w:rsidR="0071762C">
        <w:t>- Thời gian</w:t>
      </w:r>
      <w:r>
        <w:t>: 0.0806s (nhanh hơn PNG 47.4%)</w:t>
      </w:r>
    </w:p>
    <w:p w:rsidR="0071762C" w:rsidRDefault="00515FC5" w:rsidP="0071762C">
      <w:pPr>
        <w:spacing w:line="360" w:lineRule="auto"/>
      </w:pPr>
      <w:r>
        <w:t xml:space="preserve">  </w:t>
      </w:r>
      <w:r w:rsidR="0071762C">
        <w:t>So sánh với PNG:</w:t>
      </w:r>
    </w:p>
    <w:p w:rsidR="0071762C" w:rsidRDefault="00515FC5" w:rsidP="0071762C">
      <w:pPr>
        <w:spacing w:line="360" w:lineRule="auto"/>
      </w:pPr>
      <w:r>
        <w:tab/>
      </w:r>
      <w:r w:rsidR="0071762C">
        <w:t>- File nhỏ hơn 34.5% (173.39KB vs 264.83KB)</w:t>
      </w:r>
    </w:p>
    <w:p w:rsidR="0071762C" w:rsidRDefault="00515FC5" w:rsidP="0071762C">
      <w:pPr>
        <w:spacing w:line="360" w:lineRule="auto"/>
      </w:pPr>
      <w:r>
        <w:tab/>
      </w:r>
      <w:r w:rsidR="0071762C">
        <w:t>- Chất lượng giống hệt (lossless)</w:t>
      </w:r>
    </w:p>
    <w:p w:rsidR="0071762C" w:rsidRDefault="00515FC5" w:rsidP="0071762C">
      <w:pPr>
        <w:spacing w:line="360" w:lineRule="auto"/>
      </w:pPr>
      <w:r>
        <w:tab/>
      </w:r>
      <w:r w:rsidR="0071762C">
        <w:t>- Nhanh</w:t>
      </w:r>
      <w:r>
        <w:t xml:space="preserve"> hơn 47.4% (0.0806s vs 0.1531s)</w:t>
      </w:r>
    </w:p>
    <w:p w:rsidR="0071762C" w:rsidRDefault="0071762C" w:rsidP="0071762C">
      <w:pPr>
        <w:spacing w:line="360" w:lineRule="auto"/>
      </w:pPr>
      <w:r>
        <w:t>ƯU Đ</w:t>
      </w:r>
      <w:r w:rsidR="00515FC5">
        <w:t>IỂM VÀ NHƯỢC ĐIỂM WEBP LOSSLESS</w:t>
      </w:r>
    </w:p>
    <w:p w:rsidR="0071762C" w:rsidRDefault="00515FC5" w:rsidP="0071762C">
      <w:pPr>
        <w:spacing w:line="360" w:lineRule="auto"/>
      </w:pPr>
      <w:r>
        <w:t xml:space="preserve">  </w:t>
      </w:r>
      <w:r w:rsidR="0071762C">
        <w:t>Ưu điểm:</w:t>
      </w:r>
    </w:p>
    <w:p w:rsidR="0071762C" w:rsidRDefault="00515FC5" w:rsidP="0071762C">
      <w:pPr>
        <w:spacing w:line="360" w:lineRule="auto"/>
      </w:pPr>
      <w:r>
        <w:tab/>
      </w:r>
      <w:r w:rsidR="0071762C">
        <w:t>- Tỷ lệ nén tốt hơn PNG 26% trung bình</w:t>
      </w:r>
    </w:p>
    <w:p w:rsidR="0071762C" w:rsidRDefault="00515FC5" w:rsidP="0071762C">
      <w:pPr>
        <w:spacing w:line="360" w:lineRule="auto"/>
      </w:pPr>
      <w:r>
        <w:tab/>
      </w:r>
      <w:r w:rsidR="0071762C">
        <w:t>- Không mất dữ liệu (lossless)</w:t>
      </w:r>
    </w:p>
    <w:p w:rsidR="0071762C" w:rsidRDefault="00515FC5" w:rsidP="0071762C">
      <w:pPr>
        <w:spacing w:line="360" w:lineRule="auto"/>
      </w:pPr>
      <w:r>
        <w:tab/>
      </w:r>
      <w:r w:rsidR="0071762C">
        <w:t>- Nhanh hơn PNG trong encode/decode</w:t>
      </w:r>
    </w:p>
    <w:p w:rsidR="0071762C" w:rsidRDefault="00515FC5" w:rsidP="0071762C">
      <w:pPr>
        <w:spacing w:line="360" w:lineRule="auto"/>
      </w:pPr>
      <w:r>
        <w:tab/>
      </w:r>
      <w:r w:rsidR="0071762C">
        <w:t>- Hỗ trợ transparency</w:t>
      </w:r>
    </w:p>
    <w:p w:rsidR="0071762C" w:rsidRDefault="00515FC5" w:rsidP="0071762C">
      <w:pPr>
        <w:spacing w:line="360" w:lineRule="auto"/>
      </w:pPr>
      <w:r>
        <w:tab/>
      </w:r>
      <w:r w:rsidR="0071762C">
        <w:t>- Hỗ trợ animation</w:t>
      </w:r>
    </w:p>
    <w:p w:rsidR="0071762C" w:rsidRDefault="00515FC5" w:rsidP="0071762C">
      <w:pPr>
        <w:spacing w:line="360" w:lineRule="auto"/>
      </w:pPr>
      <w:r>
        <w:tab/>
        <w:t>- Metadata support</w:t>
      </w:r>
    </w:p>
    <w:p w:rsidR="0071762C" w:rsidRDefault="00515FC5" w:rsidP="0071762C">
      <w:pPr>
        <w:spacing w:line="360" w:lineRule="auto"/>
      </w:pPr>
      <w:r>
        <w:t xml:space="preserve">  </w:t>
      </w:r>
      <w:r w:rsidR="0071762C">
        <w:t>Nhược điểm:</w:t>
      </w:r>
    </w:p>
    <w:p w:rsidR="0071762C" w:rsidRDefault="00515FC5" w:rsidP="0071762C">
      <w:pPr>
        <w:spacing w:line="360" w:lineRule="auto"/>
      </w:pPr>
      <w:r>
        <w:tab/>
      </w:r>
      <w:r w:rsidR="0071762C">
        <w:t>- Hỗ trợ trình duyệt chưa 100%</w:t>
      </w:r>
    </w:p>
    <w:p w:rsidR="0071762C" w:rsidRDefault="00515FC5" w:rsidP="0071762C">
      <w:pPr>
        <w:spacing w:line="360" w:lineRule="auto"/>
      </w:pPr>
      <w:r>
        <w:tab/>
      </w:r>
      <w:r w:rsidR="0071762C">
        <w:t>- Phức tạp hơn PNG</w:t>
      </w:r>
    </w:p>
    <w:p w:rsidR="0071762C" w:rsidRDefault="00515FC5" w:rsidP="0071762C">
      <w:pPr>
        <w:spacing w:line="360" w:lineRule="auto"/>
      </w:pPr>
      <w:r>
        <w:tab/>
      </w:r>
      <w:r w:rsidR="0071762C">
        <w:t>- Ít tools hỗ trợ</w:t>
      </w:r>
    </w:p>
    <w:p w:rsidR="0071762C" w:rsidRDefault="00515FC5" w:rsidP="0071762C">
      <w:pPr>
        <w:spacing w:line="360" w:lineRule="auto"/>
      </w:pPr>
      <w:r>
        <w:tab/>
      </w:r>
      <w:r w:rsidR="0071762C">
        <w:t>- Không</w:t>
      </w:r>
      <w:r>
        <w:t xml:space="preserve"> phù hợp với ảnh có nhiều noise</w:t>
      </w:r>
    </w:p>
    <w:p w:rsidR="0071762C" w:rsidRDefault="00515FC5" w:rsidP="0071762C">
      <w:pPr>
        <w:spacing w:line="360" w:lineRule="auto"/>
      </w:pPr>
      <w:r>
        <w:t>ỨNG DỤNG WEBP LOSSLESS</w:t>
      </w:r>
    </w:p>
    <w:p w:rsidR="0071762C" w:rsidRDefault="00515FC5" w:rsidP="0071762C">
      <w:pPr>
        <w:spacing w:line="360" w:lineRule="auto"/>
      </w:pPr>
      <w:r>
        <w:t xml:space="preserve">  </w:t>
      </w:r>
      <w:r w:rsidR="0071762C">
        <w:t>Phù hợp cho:</w:t>
      </w:r>
    </w:p>
    <w:p w:rsidR="0071762C" w:rsidRDefault="00515FC5" w:rsidP="0071762C">
      <w:pPr>
        <w:spacing w:line="360" w:lineRule="auto"/>
      </w:pPr>
      <w:r>
        <w:tab/>
      </w:r>
      <w:r w:rsidR="0071762C">
        <w:t>- Web graphics (thay thế PNG)</w:t>
      </w:r>
    </w:p>
    <w:p w:rsidR="0071762C" w:rsidRDefault="00515FC5" w:rsidP="0071762C">
      <w:pPr>
        <w:spacing w:line="360" w:lineRule="auto"/>
      </w:pPr>
      <w:r>
        <w:tab/>
      </w:r>
      <w:r w:rsidR="0071762C">
        <w:t>- Logo và icons</w:t>
      </w:r>
    </w:p>
    <w:p w:rsidR="0071762C" w:rsidRDefault="00515FC5" w:rsidP="0071762C">
      <w:pPr>
        <w:spacing w:line="360" w:lineRule="auto"/>
      </w:pPr>
      <w:r>
        <w:tab/>
      </w:r>
      <w:r w:rsidR="0071762C">
        <w:t>- Screenshots</w:t>
      </w:r>
    </w:p>
    <w:p w:rsidR="0071762C" w:rsidRDefault="00515FC5" w:rsidP="0071762C">
      <w:pPr>
        <w:spacing w:line="360" w:lineRule="auto"/>
      </w:pPr>
      <w:r>
        <w:tab/>
      </w:r>
      <w:r w:rsidR="0071762C">
        <w:t>- Ảnh có transparency</w:t>
      </w:r>
    </w:p>
    <w:p w:rsidR="0071762C" w:rsidRDefault="00515FC5" w:rsidP="0071762C">
      <w:pPr>
        <w:spacing w:line="360" w:lineRule="auto"/>
      </w:pPr>
      <w:r>
        <w:tab/>
        <w:t>- Mobile applications</w:t>
      </w:r>
    </w:p>
    <w:p w:rsidR="0071762C" w:rsidRDefault="00515FC5" w:rsidP="0071762C">
      <w:pPr>
        <w:spacing w:line="360" w:lineRule="auto"/>
      </w:pPr>
      <w:r>
        <w:t xml:space="preserve">  </w:t>
      </w:r>
      <w:r w:rsidR="0071762C">
        <w:t>Không phù hợp cho:</w:t>
      </w:r>
    </w:p>
    <w:p w:rsidR="0071762C" w:rsidRDefault="00515FC5" w:rsidP="0071762C">
      <w:pPr>
        <w:spacing w:line="360" w:lineRule="auto"/>
      </w:pPr>
      <w:r>
        <w:lastRenderedPageBreak/>
        <w:tab/>
      </w:r>
      <w:r w:rsidR="0071762C">
        <w:t>- Hệ thống cũ không hỗ trợ</w:t>
      </w:r>
    </w:p>
    <w:p w:rsidR="0071762C" w:rsidRDefault="00515FC5" w:rsidP="0071762C">
      <w:pPr>
        <w:spacing w:line="360" w:lineRule="auto"/>
      </w:pPr>
      <w:r>
        <w:tab/>
      </w:r>
      <w:r w:rsidR="0071762C">
        <w:t>- Ảnh có nhiều noise</w:t>
      </w:r>
    </w:p>
    <w:p w:rsidR="005A2F6F" w:rsidRDefault="00515FC5" w:rsidP="0071762C">
      <w:pPr>
        <w:spacing w:line="360" w:lineRule="auto"/>
      </w:pPr>
      <w:r>
        <w:tab/>
      </w:r>
      <w:r w:rsidR="0071762C">
        <w:t>- Print media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7"/>
        <w:gridCol w:w="1857"/>
        <w:gridCol w:w="1858"/>
        <w:gridCol w:w="1858"/>
        <w:gridCol w:w="1858"/>
      </w:tblGrid>
      <w:tr w:rsidR="005A2F6F" w:rsidTr="00B8733A">
        <w:tc>
          <w:tcPr>
            <w:tcW w:w="1857" w:type="dxa"/>
            <w:vAlign w:val="center"/>
          </w:tcPr>
          <w:p w:rsidR="005A2F6F" w:rsidRDefault="005A2F6F">
            <w:pPr>
              <w:rPr>
                <w:color w:val="1F1F1F"/>
                <w:sz w:val="24"/>
                <w:szCs w:val="24"/>
              </w:rPr>
            </w:pPr>
            <w:r>
              <w:rPr>
                <w:rStyle w:val="Strong"/>
                <w:color w:val="1F1F1F"/>
                <w:bdr w:val="none" w:sz="0" w:space="0" w:color="auto" w:frame="1"/>
              </w:rPr>
              <w:t>Tiêu chí</w:t>
            </w:r>
          </w:p>
        </w:tc>
        <w:tc>
          <w:tcPr>
            <w:tcW w:w="1857" w:type="dxa"/>
            <w:vAlign w:val="center"/>
          </w:tcPr>
          <w:p w:rsidR="005A2F6F" w:rsidRDefault="005A2F6F">
            <w:pPr>
              <w:rPr>
                <w:color w:val="1F1F1F"/>
                <w:sz w:val="24"/>
                <w:szCs w:val="24"/>
              </w:rPr>
            </w:pPr>
            <w:r>
              <w:rPr>
                <w:rStyle w:val="Strong"/>
                <w:color w:val="1F1F1F"/>
                <w:bdr w:val="none" w:sz="0" w:space="0" w:color="auto" w:frame="1"/>
              </w:rPr>
              <w:t>JPEG</w:t>
            </w:r>
          </w:p>
        </w:tc>
        <w:tc>
          <w:tcPr>
            <w:tcW w:w="1858" w:type="dxa"/>
            <w:vAlign w:val="center"/>
          </w:tcPr>
          <w:p w:rsidR="005A2F6F" w:rsidRDefault="005A2F6F">
            <w:pPr>
              <w:rPr>
                <w:color w:val="1F1F1F"/>
                <w:sz w:val="24"/>
                <w:szCs w:val="24"/>
              </w:rPr>
            </w:pPr>
            <w:r>
              <w:rPr>
                <w:rStyle w:val="Strong"/>
                <w:color w:val="1F1F1F"/>
                <w:bdr w:val="none" w:sz="0" w:space="0" w:color="auto" w:frame="1"/>
              </w:rPr>
              <w:t>PNG</w:t>
            </w:r>
          </w:p>
        </w:tc>
        <w:tc>
          <w:tcPr>
            <w:tcW w:w="1858" w:type="dxa"/>
            <w:vAlign w:val="center"/>
          </w:tcPr>
          <w:p w:rsidR="005A2F6F" w:rsidRDefault="005A2F6F">
            <w:pPr>
              <w:rPr>
                <w:color w:val="1F1F1F"/>
                <w:sz w:val="24"/>
                <w:szCs w:val="24"/>
              </w:rPr>
            </w:pPr>
            <w:r>
              <w:rPr>
                <w:rStyle w:val="Strong"/>
                <w:color w:val="1F1F1F"/>
                <w:bdr w:val="none" w:sz="0" w:space="0" w:color="auto" w:frame="1"/>
              </w:rPr>
              <w:t>WebP Lossy</w:t>
            </w:r>
          </w:p>
        </w:tc>
        <w:tc>
          <w:tcPr>
            <w:tcW w:w="1858" w:type="dxa"/>
            <w:vAlign w:val="center"/>
          </w:tcPr>
          <w:p w:rsidR="005A2F6F" w:rsidRDefault="005A2F6F">
            <w:pPr>
              <w:rPr>
                <w:color w:val="1F1F1F"/>
                <w:sz w:val="24"/>
                <w:szCs w:val="24"/>
              </w:rPr>
            </w:pPr>
            <w:r>
              <w:rPr>
                <w:rStyle w:val="Strong"/>
                <w:color w:val="1F1F1F"/>
                <w:bdr w:val="none" w:sz="0" w:space="0" w:color="auto" w:frame="1"/>
              </w:rPr>
              <w:t>WebP Lossless</w:t>
            </w:r>
          </w:p>
        </w:tc>
      </w:tr>
      <w:tr w:rsidR="005A2F6F" w:rsidTr="00B8733A">
        <w:tc>
          <w:tcPr>
            <w:tcW w:w="1857" w:type="dxa"/>
            <w:vAlign w:val="center"/>
          </w:tcPr>
          <w:p w:rsidR="005A2F6F" w:rsidRDefault="005A2F6F">
            <w:pPr>
              <w:rPr>
                <w:color w:val="1F1F1F"/>
                <w:sz w:val="24"/>
                <w:szCs w:val="24"/>
              </w:rPr>
            </w:pPr>
            <w:r>
              <w:rPr>
                <w:b/>
                <w:bCs/>
                <w:color w:val="1F1F1F"/>
                <w:bdr w:val="none" w:sz="0" w:space="0" w:color="auto" w:frame="1"/>
              </w:rPr>
              <w:t>File Size</w:t>
            </w:r>
          </w:p>
        </w:tc>
        <w:tc>
          <w:tcPr>
            <w:tcW w:w="1857" w:type="dxa"/>
            <w:vAlign w:val="center"/>
          </w:tcPr>
          <w:p w:rsidR="005A2F6F" w:rsidRDefault="005A2F6F">
            <w:pPr>
              <w:rPr>
                <w:color w:val="1F1F1F"/>
                <w:sz w:val="24"/>
                <w:szCs w:val="24"/>
              </w:rPr>
            </w:pPr>
            <w:r>
              <w:rPr>
                <w:color w:val="1F1F1F"/>
                <w:bdr w:val="none" w:sz="0" w:space="0" w:color="auto" w:frame="1"/>
              </w:rPr>
              <w:t>43.76 KB</w:t>
            </w:r>
          </w:p>
        </w:tc>
        <w:tc>
          <w:tcPr>
            <w:tcW w:w="1858" w:type="dxa"/>
            <w:vAlign w:val="center"/>
          </w:tcPr>
          <w:p w:rsidR="005A2F6F" w:rsidRDefault="005A2F6F">
            <w:pPr>
              <w:rPr>
                <w:color w:val="1F1F1F"/>
                <w:sz w:val="24"/>
                <w:szCs w:val="24"/>
              </w:rPr>
            </w:pPr>
            <w:r>
              <w:rPr>
                <w:color w:val="1F1F1F"/>
                <w:bdr w:val="none" w:sz="0" w:space="0" w:color="auto" w:frame="1"/>
              </w:rPr>
              <w:t>264.83 KB</w:t>
            </w:r>
          </w:p>
        </w:tc>
        <w:tc>
          <w:tcPr>
            <w:tcW w:w="1858" w:type="dxa"/>
            <w:vAlign w:val="center"/>
          </w:tcPr>
          <w:p w:rsidR="005A2F6F" w:rsidRDefault="005A2F6F">
            <w:pPr>
              <w:rPr>
                <w:color w:val="1F1F1F"/>
                <w:sz w:val="24"/>
                <w:szCs w:val="24"/>
              </w:rPr>
            </w:pPr>
            <w:r>
              <w:rPr>
                <w:color w:val="1F1F1F"/>
                <w:bdr w:val="none" w:sz="0" w:space="0" w:color="auto" w:frame="1"/>
              </w:rPr>
              <w:t>30.86 KB</w:t>
            </w:r>
          </w:p>
        </w:tc>
        <w:tc>
          <w:tcPr>
            <w:tcW w:w="1858" w:type="dxa"/>
            <w:vAlign w:val="center"/>
          </w:tcPr>
          <w:p w:rsidR="005A2F6F" w:rsidRDefault="005A2F6F">
            <w:pPr>
              <w:rPr>
                <w:color w:val="1F1F1F"/>
                <w:sz w:val="24"/>
                <w:szCs w:val="24"/>
              </w:rPr>
            </w:pPr>
            <w:r>
              <w:rPr>
                <w:color w:val="1F1F1F"/>
                <w:bdr w:val="none" w:sz="0" w:space="0" w:color="auto" w:frame="1"/>
              </w:rPr>
              <w:t>173.39 KB</w:t>
            </w:r>
          </w:p>
        </w:tc>
      </w:tr>
      <w:tr w:rsidR="005A2F6F" w:rsidTr="00B8733A">
        <w:tc>
          <w:tcPr>
            <w:tcW w:w="1857" w:type="dxa"/>
            <w:vAlign w:val="center"/>
          </w:tcPr>
          <w:p w:rsidR="005A2F6F" w:rsidRDefault="005A2F6F">
            <w:pPr>
              <w:rPr>
                <w:color w:val="1F1F1F"/>
                <w:sz w:val="24"/>
                <w:szCs w:val="24"/>
              </w:rPr>
            </w:pPr>
            <w:r>
              <w:rPr>
                <w:b/>
                <w:bCs/>
                <w:color w:val="1F1F1F"/>
                <w:bdr w:val="none" w:sz="0" w:space="0" w:color="auto" w:frame="1"/>
              </w:rPr>
              <w:t>Compression Ratio</w:t>
            </w:r>
          </w:p>
        </w:tc>
        <w:tc>
          <w:tcPr>
            <w:tcW w:w="1857" w:type="dxa"/>
            <w:vAlign w:val="center"/>
          </w:tcPr>
          <w:p w:rsidR="005A2F6F" w:rsidRDefault="005A2F6F">
            <w:pPr>
              <w:rPr>
                <w:color w:val="1F1F1F"/>
                <w:sz w:val="24"/>
                <w:szCs w:val="24"/>
              </w:rPr>
            </w:pPr>
            <w:r>
              <w:rPr>
                <w:color w:val="1F1F1F"/>
                <w:bdr w:val="none" w:sz="0" w:space="0" w:color="auto" w:frame="1"/>
              </w:rPr>
              <w:t>6.77%</w:t>
            </w:r>
          </w:p>
        </w:tc>
        <w:tc>
          <w:tcPr>
            <w:tcW w:w="1858" w:type="dxa"/>
            <w:vAlign w:val="center"/>
          </w:tcPr>
          <w:p w:rsidR="005A2F6F" w:rsidRDefault="005A2F6F">
            <w:pPr>
              <w:rPr>
                <w:color w:val="1F1F1F"/>
                <w:sz w:val="24"/>
                <w:szCs w:val="24"/>
              </w:rPr>
            </w:pPr>
            <w:r>
              <w:rPr>
                <w:color w:val="1F1F1F"/>
                <w:bdr w:val="none" w:sz="0" w:space="0" w:color="auto" w:frame="1"/>
              </w:rPr>
              <w:t>-464.18%</w:t>
            </w:r>
          </w:p>
        </w:tc>
        <w:tc>
          <w:tcPr>
            <w:tcW w:w="1858" w:type="dxa"/>
            <w:vAlign w:val="center"/>
          </w:tcPr>
          <w:p w:rsidR="005A2F6F" w:rsidRDefault="005A2F6F">
            <w:pPr>
              <w:rPr>
                <w:color w:val="1F1F1F"/>
                <w:sz w:val="24"/>
                <w:szCs w:val="24"/>
              </w:rPr>
            </w:pPr>
            <w:r>
              <w:rPr>
                <w:color w:val="1F1F1F"/>
                <w:bdr w:val="none" w:sz="0" w:space="0" w:color="auto" w:frame="1"/>
              </w:rPr>
              <w:t>34.27%</w:t>
            </w:r>
          </w:p>
        </w:tc>
        <w:tc>
          <w:tcPr>
            <w:tcW w:w="1858" w:type="dxa"/>
            <w:vAlign w:val="center"/>
          </w:tcPr>
          <w:p w:rsidR="005A2F6F" w:rsidRDefault="005A2F6F">
            <w:pPr>
              <w:rPr>
                <w:color w:val="1F1F1F"/>
                <w:sz w:val="24"/>
                <w:szCs w:val="24"/>
              </w:rPr>
            </w:pPr>
            <w:r>
              <w:rPr>
                <w:color w:val="1F1F1F"/>
                <w:bdr w:val="none" w:sz="0" w:space="0" w:color="auto" w:frame="1"/>
              </w:rPr>
              <w:t>-269.39%</w:t>
            </w:r>
          </w:p>
        </w:tc>
      </w:tr>
      <w:tr w:rsidR="005A2F6F" w:rsidTr="00B8733A">
        <w:tc>
          <w:tcPr>
            <w:tcW w:w="1857" w:type="dxa"/>
            <w:vAlign w:val="center"/>
          </w:tcPr>
          <w:p w:rsidR="005A2F6F" w:rsidRDefault="005A2F6F">
            <w:pPr>
              <w:rPr>
                <w:color w:val="1F1F1F"/>
                <w:sz w:val="24"/>
                <w:szCs w:val="24"/>
              </w:rPr>
            </w:pPr>
            <w:r>
              <w:rPr>
                <w:b/>
                <w:bCs/>
                <w:color w:val="1F1F1F"/>
                <w:bdr w:val="none" w:sz="0" w:space="0" w:color="auto" w:frame="1"/>
              </w:rPr>
              <w:t>PSNR</w:t>
            </w:r>
          </w:p>
        </w:tc>
        <w:tc>
          <w:tcPr>
            <w:tcW w:w="1857" w:type="dxa"/>
            <w:vAlign w:val="center"/>
          </w:tcPr>
          <w:p w:rsidR="005A2F6F" w:rsidRDefault="005A2F6F">
            <w:pPr>
              <w:rPr>
                <w:color w:val="1F1F1F"/>
                <w:sz w:val="24"/>
                <w:szCs w:val="24"/>
              </w:rPr>
            </w:pPr>
            <w:r>
              <w:rPr>
                <w:color w:val="1F1F1F"/>
                <w:bdr w:val="none" w:sz="0" w:space="0" w:color="auto" w:frame="1"/>
              </w:rPr>
              <w:t>38.76 dB</w:t>
            </w:r>
          </w:p>
        </w:tc>
        <w:tc>
          <w:tcPr>
            <w:tcW w:w="1858" w:type="dxa"/>
            <w:vAlign w:val="center"/>
          </w:tcPr>
          <w:p w:rsidR="005A2F6F" w:rsidRDefault="005A2F6F">
            <w:pPr>
              <w:rPr>
                <w:color w:val="1F1F1F"/>
                <w:sz w:val="24"/>
                <w:szCs w:val="24"/>
              </w:rPr>
            </w:pPr>
            <w:r>
              <w:rPr>
                <w:color w:val="1F1F1F"/>
                <w:bdr w:val="none" w:sz="0" w:space="0" w:color="auto" w:frame="1"/>
              </w:rPr>
              <w:t>100.00 dB</w:t>
            </w:r>
          </w:p>
        </w:tc>
        <w:tc>
          <w:tcPr>
            <w:tcW w:w="1858" w:type="dxa"/>
            <w:vAlign w:val="center"/>
          </w:tcPr>
          <w:p w:rsidR="005A2F6F" w:rsidRDefault="005A2F6F">
            <w:pPr>
              <w:rPr>
                <w:color w:val="1F1F1F"/>
                <w:sz w:val="24"/>
                <w:szCs w:val="24"/>
              </w:rPr>
            </w:pPr>
            <w:r>
              <w:rPr>
                <w:color w:val="1F1F1F"/>
                <w:bdr w:val="none" w:sz="0" w:space="0" w:color="auto" w:frame="1"/>
              </w:rPr>
              <w:t>38.72 dB</w:t>
            </w:r>
          </w:p>
        </w:tc>
        <w:tc>
          <w:tcPr>
            <w:tcW w:w="1858" w:type="dxa"/>
            <w:vAlign w:val="center"/>
          </w:tcPr>
          <w:p w:rsidR="005A2F6F" w:rsidRDefault="005A2F6F">
            <w:pPr>
              <w:rPr>
                <w:color w:val="1F1F1F"/>
                <w:sz w:val="24"/>
                <w:szCs w:val="24"/>
              </w:rPr>
            </w:pPr>
            <w:r>
              <w:rPr>
                <w:color w:val="1F1F1F"/>
                <w:bdr w:val="none" w:sz="0" w:space="0" w:color="auto" w:frame="1"/>
              </w:rPr>
              <w:t>100.00 dB</w:t>
            </w:r>
          </w:p>
        </w:tc>
      </w:tr>
      <w:tr w:rsidR="005A2F6F" w:rsidTr="00B8733A">
        <w:tc>
          <w:tcPr>
            <w:tcW w:w="1857" w:type="dxa"/>
            <w:vAlign w:val="center"/>
          </w:tcPr>
          <w:p w:rsidR="005A2F6F" w:rsidRDefault="005A2F6F">
            <w:pPr>
              <w:rPr>
                <w:color w:val="1F1F1F"/>
                <w:sz w:val="24"/>
                <w:szCs w:val="24"/>
              </w:rPr>
            </w:pPr>
            <w:r>
              <w:rPr>
                <w:b/>
                <w:bCs/>
                <w:color w:val="1F1F1F"/>
                <w:bdr w:val="none" w:sz="0" w:space="0" w:color="auto" w:frame="1"/>
              </w:rPr>
              <w:t>SSIM</w:t>
            </w:r>
          </w:p>
        </w:tc>
        <w:tc>
          <w:tcPr>
            <w:tcW w:w="1857" w:type="dxa"/>
            <w:vAlign w:val="center"/>
          </w:tcPr>
          <w:p w:rsidR="005A2F6F" w:rsidRDefault="005A2F6F">
            <w:pPr>
              <w:rPr>
                <w:color w:val="1F1F1F"/>
                <w:sz w:val="24"/>
                <w:szCs w:val="24"/>
              </w:rPr>
            </w:pPr>
            <w:r>
              <w:rPr>
                <w:color w:val="1F1F1F"/>
                <w:bdr w:val="none" w:sz="0" w:space="0" w:color="auto" w:frame="1"/>
              </w:rPr>
              <w:t>0.9901</w:t>
            </w:r>
          </w:p>
        </w:tc>
        <w:tc>
          <w:tcPr>
            <w:tcW w:w="1858" w:type="dxa"/>
            <w:vAlign w:val="center"/>
          </w:tcPr>
          <w:p w:rsidR="005A2F6F" w:rsidRDefault="005A2F6F">
            <w:pPr>
              <w:rPr>
                <w:color w:val="1F1F1F"/>
                <w:sz w:val="24"/>
                <w:szCs w:val="24"/>
              </w:rPr>
            </w:pPr>
            <w:r>
              <w:rPr>
                <w:color w:val="1F1F1F"/>
                <w:bdr w:val="none" w:sz="0" w:space="0" w:color="auto" w:frame="1"/>
              </w:rPr>
              <w:t>1.0000</w:t>
            </w:r>
          </w:p>
        </w:tc>
        <w:tc>
          <w:tcPr>
            <w:tcW w:w="1858" w:type="dxa"/>
            <w:vAlign w:val="center"/>
          </w:tcPr>
          <w:p w:rsidR="005A2F6F" w:rsidRDefault="005A2F6F">
            <w:pPr>
              <w:rPr>
                <w:color w:val="1F1F1F"/>
                <w:sz w:val="24"/>
                <w:szCs w:val="24"/>
              </w:rPr>
            </w:pPr>
            <w:r>
              <w:rPr>
                <w:color w:val="1F1F1F"/>
                <w:bdr w:val="none" w:sz="0" w:space="0" w:color="auto" w:frame="1"/>
              </w:rPr>
              <w:t>0.9818</w:t>
            </w:r>
          </w:p>
        </w:tc>
        <w:tc>
          <w:tcPr>
            <w:tcW w:w="1858" w:type="dxa"/>
            <w:vAlign w:val="center"/>
          </w:tcPr>
          <w:p w:rsidR="005A2F6F" w:rsidRDefault="005A2F6F">
            <w:pPr>
              <w:rPr>
                <w:color w:val="1F1F1F"/>
                <w:sz w:val="24"/>
                <w:szCs w:val="24"/>
              </w:rPr>
            </w:pPr>
            <w:r>
              <w:rPr>
                <w:color w:val="1F1F1F"/>
                <w:bdr w:val="none" w:sz="0" w:space="0" w:color="auto" w:frame="1"/>
              </w:rPr>
              <w:t>1.0000</w:t>
            </w:r>
          </w:p>
        </w:tc>
      </w:tr>
      <w:tr w:rsidR="005A2F6F" w:rsidTr="00B8733A">
        <w:tc>
          <w:tcPr>
            <w:tcW w:w="1857" w:type="dxa"/>
            <w:vAlign w:val="center"/>
          </w:tcPr>
          <w:p w:rsidR="005A2F6F" w:rsidRDefault="005A2F6F">
            <w:pPr>
              <w:rPr>
                <w:color w:val="1F1F1F"/>
                <w:sz w:val="24"/>
                <w:szCs w:val="24"/>
              </w:rPr>
            </w:pPr>
            <w:r>
              <w:rPr>
                <w:b/>
                <w:bCs/>
                <w:color w:val="1F1F1F"/>
                <w:bdr w:val="none" w:sz="0" w:space="0" w:color="auto" w:frame="1"/>
              </w:rPr>
              <w:t>Processing Time</w:t>
            </w:r>
          </w:p>
        </w:tc>
        <w:tc>
          <w:tcPr>
            <w:tcW w:w="1857" w:type="dxa"/>
            <w:vAlign w:val="center"/>
          </w:tcPr>
          <w:p w:rsidR="005A2F6F" w:rsidRDefault="005A2F6F">
            <w:pPr>
              <w:rPr>
                <w:color w:val="1F1F1F"/>
                <w:sz w:val="24"/>
                <w:szCs w:val="24"/>
              </w:rPr>
            </w:pPr>
            <w:r>
              <w:rPr>
                <w:color w:val="1F1F1F"/>
                <w:bdr w:val="none" w:sz="0" w:space="0" w:color="auto" w:frame="1"/>
              </w:rPr>
              <w:t>0.0434s</w:t>
            </w:r>
          </w:p>
        </w:tc>
        <w:tc>
          <w:tcPr>
            <w:tcW w:w="1858" w:type="dxa"/>
            <w:vAlign w:val="center"/>
          </w:tcPr>
          <w:p w:rsidR="005A2F6F" w:rsidRDefault="005A2F6F">
            <w:pPr>
              <w:rPr>
                <w:color w:val="1F1F1F"/>
                <w:sz w:val="24"/>
                <w:szCs w:val="24"/>
              </w:rPr>
            </w:pPr>
            <w:r>
              <w:rPr>
                <w:color w:val="1F1F1F"/>
                <w:bdr w:val="none" w:sz="0" w:space="0" w:color="auto" w:frame="1"/>
              </w:rPr>
              <w:t>0.1531s</w:t>
            </w:r>
          </w:p>
        </w:tc>
        <w:tc>
          <w:tcPr>
            <w:tcW w:w="1858" w:type="dxa"/>
            <w:vAlign w:val="center"/>
          </w:tcPr>
          <w:p w:rsidR="005A2F6F" w:rsidRDefault="005A2F6F">
            <w:pPr>
              <w:rPr>
                <w:color w:val="1F1F1F"/>
                <w:sz w:val="24"/>
                <w:szCs w:val="24"/>
              </w:rPr>
            </w:pPr>
            <w:r>
              <w:rPr>
                <w:color w:val="1F1F1F"/>
                <w:bdr w:val="none" w:sz="0" w:space="0" w:color="auto" w:frame="1"/>
              </w:rPr>
              <w:t>0.0437s</w:t>
            </w:r>
          </w:p>
        </w:tc>
        <w:tc>
          <w:tcPr>
            <w:tcW w:w="1858" w:type="dxa"/>
            <w:vAlign w:val="center"/>
          </w:tcPr>
          <w:p w:rsidR="005A2F6F" w:rsidRDefault="005A2F6F">
            <w:pPr>
              <w:rPr>
                <w:color w:val="1F1F1F"/>
                <w:sz w:val="24"/>
                <w:szCs w:val="24"/>
              </w:rPr>
            </w:pPr>
            <w:r>
              <w:rPr>
                <w:color w:val="1F1F1F"/>
                <w:bdr w:val="none" w:sz="0" w:space="0" w:color="auto" w:frame="1"/>
              </w:rPr>
              <w:t>0.0806s</w:t>
            </w:r>
          </w:p>
        </w:tc>
      </w:tr>
      <w:tr w:rsidR="005A2F6F" w:rsidTr="00B8733A">
        <w:tc>
          <w:tcPr>
            <w:tcW w:w="1857" w:type="dxa"/>
            <w:vAlign w:val="center"/>
          </w:tcPr>
          <w:p w:rsidR="005A2F6F" w:rsidRDefault="005A2F6F">
            <w:pPr>
              <w:rPr>
                <w:color w:val="1F1F1F"/>
                <w:sz w:val="24"/>
                <w:szCs w:val="24"/>
              </w:rPr>
            </w:pPr>
            <w:r>
              <w:rPr>
                <w:b/>
                <w:bCs/>
                <w:color w:val="1F1F1F"/>
                <w:bdr w:val="none" w:sz="0" w:space="0" w:color="auto" w:frame="1"/>
              </w:rPr>
              <w:t>Quality Loss</w:t>
            </w:r>
          </w:p>
        </w:tc>
        <w:tc>
          <w:tcPr>
            <w:tcW w:w="1857" w:type="dxa"/>
            <w:vAlign w:val="center"/>
          </w:tcPr>
          <w:p w:rsidR="005A2F6F" w:rsidRDefault="005A2F6F">
            <w:pPr>
              <w:rPr>
                <w:color w:val="1F1F1F"/>
                <w:sz w:val="24"/>
                <w:szCs w:val="24"/>
              </w:rPr>
            </w:pPr>
            <w:r>
              <w:rPr>
                <w:color w:val="1F1F1F"/>
                <w:bdr w:val="none" w:sz="0" w:space="0" w:color="auto" w:frame="1"/>
              </w:rPr>
              <w:t>Yes</w:t>
            </w:r>
          </w:p>
        </w:tc>
        <w:tc>
          <w:tcPr>
            <w:tcW w:w="1858" w:type="dxa"/>
            <w:vAlign w:val="center"/>
          </w:tcPr>
          <w:p w:rsidR="005A2F6F" w:rsidRDefault="005A2F6F">
            <w:pPr>
              <w:rPr>
                <w:color w:val="1F1F1F"/>
                <w:sz w:val="24"/>
                <w:szCs w:val="24"/>
              </w:rPr>
            </w:pPr>
            <w:r>
              <w:rPr>
                <w:color w:val="1F1F1F"/>
                <w:bdr w:val="none" w:sz="0" w:space="0" w:color="auto" w:frame="1"/>
              </w:rPr>
              <w:t>No</w:t>
            </w:r>
          </w:p>
        </w:tc>
        <w:tc>
          <w:tcPr>
            <w:tcW w:w="1858" w:type="dxa"/>
            <w:vAlign w:val="center"/>
          </w:tcPr>
          <w:p w:rsidR="005A2F6F" w:rsidRDefault="005A2F6F">
            <w:pPr>
              <w:rPr>
                <w:color w:val="1F1F1F"/>
                <w:sz w:val="24"/>
                <w:szCs w:val="24"/>
              </w:rPr>
            </w:pPr>
            <w:r>
              <w:rPr>
                <w:color w:val="1F1F1F"/>
                <w:bdr w:val="none" w:sz="0" w:space="0" w:color="auto" w:frame="1"/>
              </w:rPr>
              <w:t>Yes</w:t>
            </w:r>
          </w:p>
        </w:tc>
        <w:tc>
          <w:tcPr>
            <w:tcW w:w="1858" w:type="dxa"/>
            <w:vAlign w:val="center"/>
          </w:tcPr>
          <w:p w:rsidR="005A2F6F" w:rsidRDefault="005A2F6F">
            <w:pPr>
              <w:rPr>
                <w:color w:val="1F1F1F"/>
                <w:sz w:val="24"/>
                <w:szCs w:val="24"/>
              </w:rPr>
            </w:pPr>
            <w:r>
              <w:rPr>
                <w:color w:val="1F1F1F"/>
                <w:bdr w:val="none" w:sz="0" w:space="0" w:color="auto" w:frame="1"/>
              </w:rPr>
              <w:t>No</w:t>
            </w:r>
          </w:p>
        </w:tc>
      </w:tr>
      <w:tr w:rsidR="005A2F6F" w:rsidTr="00B8733A">
        <w:tc>
          <w:tcPr>
            <w:tcW w:w="1857" w:type="dxa"/>
            <w:vAlign w:val="center"/>
          </w:tcPr>
          <w:p w:rsidR="005A2F6F" w:rsidRDefault="005A2F6F">
            <w:pPr>
              <w:rPr>
                <w:color w:val="1F1F1F"/>
                <w:sz w:val="24"/>
                <w:szCs w:val="24"/>
              </w:rPr>
            </w:pPr>
            <w:r>
              <w:rPr>
                <w:b/>
                <w:bCs/>
                <w:color w:val="1F1F1F"/>
                <w:bdr w:val="none" w:sz="0" w:space="0" w:color="auto" w:frame="1"/>
              </w:rPr>
              <w:t>Transparency</w:t>
            </w:r>
          </w:p>
        </w:tc>
        <w:tc>
          <w:tcPr>
            <w:tcW w:w="1857" w:type="dxa"/>
            <w:vAlign w:val="center"/>
          </w:tcPr>
          <w:p w:rsidR="005A2F6F" w:rsidRDefault="005A2F6F">
            <w:pPr>
              <w:rPr>
                <w:color w:val="1F1F1F"/>
                <w:sz w:val="24"/>
                <w:szCs w:val="24"/>
              </w:rPr>
            </w:pPr>
            <w:r>
              <w:rPr>
                <w:color w:val="1F1F1F"/>
                <w:bdr w:val="none" w:sz="0" w:space="0" w:color="auto" w:frame="1"/>
              </w:rPr>
              <w:t>No</w:t>
            </w:r>
          </w:p>
        </w:tc>
        <w:tc>
          <w:tcPr>
            <w:tcW w:w="1858" w:type="dxa"/>
            <w:vAlign w:val="center"/>
          </w:tcPr>
          <w:p w:rsidR="005A2F6F" w:rsidRDefault="005A2F6F">
            <w:pPr>
              <w:rPr>
                <w:color w:val="1F1F1F"/>
                <w:sz w:val="24"/>
                <w:szCs w:val="24"/>
              </w:rPr>
            </w:pPr>
            <w:r>
              <w:rPr>
                <w:color w:val="1F1F1F"/>
                <w:bdr w:val="none" w:sz="0" w:space="0" w:color="auto" w:frame="1"/>
              </w:rPr>
              <w:t>Yes</w:t>
            </w:r>
          </w:p>
        </w:tc>
        <w:tc>
          <w:tcPr>
            <w:tcW w:w="1858" w:type="dxa"/>
            <w:vAlign w:val="center"/>
          </w:tcPr>
          <w:p w:rsidR="005A2F6F" w:rsidRDefault="005A2F6F">
            <w:pPr>
              <w:rPr>
                <w:color w:val="1F1F1F"/>
                <w:sz w:val="24"/>
                <w:szCs w:val="24"/>
              </w:rPr>
            </w:pPr>
            <w:r>
              <w:rPr>
                <w:color w:val="1F1F1F"/>
                <w:bdr w:val="none" w:sz="0" w:space="0" w:color="auto" w:frame="1"/>
              </w:rPr>
              <w:t>Yes</w:t>
            </w:r>
          </w:p>
        </w:tc>
        <w:tc>
          <w:tcPr>
            <w:tcW w:w="1858" w:type="dxa"/>
            <w:vAlign w:val="center"/>
          </w:tcPr>
          <w:p w:rsidR="005A2F6F" w:rsidRDefault="005A2F6F">
            <w:pPr>
              <w:rPr>
                <w:color w:val="1F1F1F"/>
                <w:sz w:val="24"/>
                <w:szCs w:val="24"/>
              </w:rPr>
            </w:pPr>
            <w:r>
              <w:rPr>
                <w:color w:val="1F1F1F"/>
                <w:bdr w:val="none" w:sz="0" w:space="0" w:color="auto" w:frame="1"/>
              </w:rPr>
              <w:t>Yes</w:t>
            </w:r>
          </w:p>
        </w:tc>
      </w:tr>
      <w:tr w:rsidR="005A2F6F" w:rsidTr="00B8733A">
        <w:tc>
          <w:tcPr>
            <w:tcW w:w="1857" w:type="dxa"/>
            <w:vAlign w:val="center"/>
          </w:tcPr>
          <w:p w:rsidR="005A2F6F" w:rsidRDefault="005A2F6F">
            <w:pPr>
              <w:rPr>
                <w:color w:val="1F1F1F"/>
                <w:sz w:val="24"/>
                <w:szCs w:val="24"/>
              </w:rPr>
            </w:pPr>
            <w:r>
              <w:rPr>
                <w:b/>
                <w:bCs/>
                <w:color w:val="1F1F1F"/>
                <w:bdr w:val="none" w:sz="0" w:space="0" w:color="auto" w:frame="1"/>
              </w:rPr>
              <w:t>Animation</w:t>
            </w:r>
          </w:p>
        </w:tc>
        <w:tc>
          <w:tcPr>
            <w:tcW w:w="1857" w:type="dxa"/>
            <w:vAlign w:val="center"/>
          </w:tcPr>
          <w:p w:rsidR="005A2F6F" w:rsidRDefault="005A2F6F">
            <w:pPr>
              <w:rPr>
                <w:color w:val="1F1F1F"/>
                <w:sz w:val="24"/>
                <w:szCs w:val="24"/>
              </w:rPr>
            </w:pPr>
            <w:r>
              <w:rPr>
                <w:color w:val="1F1F1F"/>
                <w:bdr w:val="none" w:sz="0" w:space="0" w:color="auto" w:frame="1"/>
              </w:rPr>
              <w:t>No</w:t>
            </w:r>
          </w:p>
        </w:tc>
        <w:tc>
          <w:tcPr>
            <w:tcW w:w="1858" w:type="dxa"/>
            <w:vAlign w:val="center"/>
          </w:tcPr>
          <w:p w:rsidR="005A2F6F" w:rsidRDefault="005A2F6F">
            <w:pPr>
              <w:rPr>
                <w:color w:val="1F1F1F"/>
                <w:sz w:val="24"/>
                <w:szCs w:val="24"/>
              </w:rPr>
            </w:pPr>
            <w:r>
              <w:rPr>
                <w:color w:val="1F1F1F"/>
                <w:bdr w:val="none" w:sz="0" w:space="0" w:color="auto" w:frame="1"/>
              </w:rPr>
              <w:t>No</w:t>
            </w:r>
          </w:p>
        </w:tc>
        <w:tc>
          <w:tcPr>
            <w:tcW w:w="1858" w:type="dxa"/>
            <w:vAlign w:val="center"/>
          </w:tcPr>
          <w:p w:rsidR="005A2F6F" w:rsidRDefault="005A2F6F">
            <w:pPr>
              <w:rPr>
                <w:color w:val="1F1F1F"/>
                <w:sz w:val="24"/>
                <w:szCs w:val="24"/>
              </w:rPr>
            </w:pPr>
            <w:r>
              <w:rPr>
                <w:color w:val="1F1F1F"/>
                <w:bdr w:val="none" w:sz="0" w:space="0" w:color="auto" w:frame="1"/>
              </w:rPr>
              <w:t>Yes</w:t>
            </w:r>
          </w:p>
        </w:tc>
        <w:tc>
          <w:tcPr>
            <w:tcW w:w="1858" w:type="dxa"/>
            <w:vAlign w:val="center"/>
          </w:tcPr>
          <w:p w:rsidR="005A2F6F" w:rsidRDefault="005A2F6F">
            <w:pPr>
              <w:rPr>
                <w:color w:val="1F1F1F"/>
                <w:sz w:val="24"/>
                <w:szCs w:val="24"/>
              </w:rPr>
            </w:pPr>
            <w:r>
              <w:rPr>
                <w:color w:val="1F1F1F"/>
                <w:bdr w:val="none" w:sz="0" w:space="0" w:color="auto" w:frame="1"/>
              </w:rPr>
              <w:t>Yes</w:t>
            </w:r>
          </w:p>
        </w:tc>
      </w:tr>
      <w:tr w:rsidR="005A2F6F" w:rsidTr="00B8733A">
        <w:tc>
          <w:tcPr>
            <w:tcW w:w="1857" w:type="dxa"/>
            <w:vAlign w:val="center"/>
          </w:tcPr>
          <w:p w:rsidR="005A2F6F" w:rsidRDefault="005A2F6F">
            <w:pPr>
              <w:rPr>
                <w:color w:val="1F1F1F"/>
                <w:sz w:val="24"/>
                <w:szCs w:val="24"/>
              </w:rPr>
            </w:pPr>
            <w:r>
              <w:rPr>
                <w:b/>
                <w:bCs/>
                <w:color w:val="1F1F1F"/>
                <w:bdr w:val="none" w:sz="0" w:space="0" w:color="auto" w:frame="1"/>
              </w:rPr>
              <w:t>Browser Support</w:t>
            </w:r>
          </w:p>
        </w:tc>
        <w:tc>
          <w:tcPr>
            <w:tcW w:w="1857" w:type="dxa"/>
            <w:vAlign w:val="center"/>
          </w:tcPr>
          <w:p w:rsidR="005A2F6F" w:rsidRDefault="005A2F6F">
            <w:pPr>
              <w:rPr>
                <w:color w:val="1F1F1F"/>
                <w:sz w:val="24"/>
                <w:szCs w:val="24"/>
              </w:rPr>
            </w:pPr>
            <w:r>
              <w:rPr>
                <w:color w:val="1F1F1F"/>
                <w:bdr w:val="none" w:sz="0" w:space="0" w:color="auto" w:frame="1"/>
              </w:rPr>
              <w:t>100%</w:t>
            </w:r>
          </w:p>
        </w:tc>
        <w:tc>
          <w:tcPr>
            <w:tcW w:w="1858" w:type="dxa"/>
            <w:vAlign w:val="center"/>
          </w:tcPr>
          <w:p w:rsidR="005A2F6F" w:rsidRDefault="005A2F6F">
            <w:pPr>
              <w:rPr>
                <w:color w:val="1F1F1F"/>
                <w:sz w:val="24"/>
                <w:szCs w:val="24"/>
              </w:rPr>
            </w:pPr>
            <w:r>
              <w:rPr>
                <w:color w:val="1F1F1F"/>
                <w:bdr w:val="none" w:sz="0" w:space="0" w:color="auto" w:frame="1"/>
              </w:rPr>
              <w:t>100%</w:t>
            </w:r>
          </w:p>
        </w:tc>
        <w:tc>
          <w:tcPr>
            <w:tcW w:w="1858" w:type="dxa"/>
            <w:vAlign w:val="center"/>
          </w:tcPr>
          <w:p w:rsidR="005A2F6F" w:rsidRDefault="005A2F6F">
            <w:pPr>
              <w:rPr>
                <w:color w:val="1F1F1F"/>
                <w:sz w:val="24"/>
                <w:szCs w:val="24"/>
              </w:rPr>
            </w:pPr>
            <w:r>
              <w:rPr>
                <w:color w:val="1F1F1F"/>
                <w:bdr w:val="none" w:sz="0" w:space="0" w:color="auto" w:frame="1"/>
              </w:rPr>
              <w:t>95%</w:t>
            </w:r>
          </w:p>
        </w:tc>
        <w:tc>
          <w:tcPr>
            <w:tcW w:w="1858" w:type="dxa"/>
            <w:vAlign w:val="center"/>
          </w:tcPr>
          <w:p w:rsidR="005A2F6F" w:rsidRDefault="005A2F6F">
            <w:pPr>
              <w:rPr>
                <w:color w:val="1F1F1F"/>
                <w:sz w:val="24"/>
                <w:szCs w:val="24"/>
              </w:rPr>
            </w:pPr>
            <w:r>
              <w:rPr>
                <w:color w:val="1F1F1F"/>
                <w:bdr w:val="none" w:sz="0" w:space="0" w:color="auto" w:frame="1"/>
              </w:rPr>
              <w:t>95%</w:t>
            </w:r>
          </w:p>
        </w:tc>
      </w:tr>
    </w:tbl>
    <w:p w:rsidR="005A2F6F" w:rsidRPr="0072151C" w:rsidRDefault="0072151C" w:rsidP="0072151C">
      <w:pPr>
        <w:pStyle w:val="Caption"/>
        <w:jc w:val="center"/>
        <w:rPr>
          <w:color w:val="000000" w:themeColor="text1"/>
          <w:sz w:val="26"/>
          <w:szCs w:val="26"/>
        </w:rPr>
      </w:pPr>
      <w:r w:rsidRPr="0072151C">
        <w:rPr>
          <w:color w:val="000000" w:themeColor="text1"/>
          <w:sz w:val="26"/>
          <w:szCs w:val="26"/>
        </w:rPr>
        <w:t xml:space="preserve">Bảng </w:t>
      </w:r>
      <w:r w:rsidR="005A2F6F" w:rsidRPr="0072151C">
        <w:rPr>
          <w:color w:val="000000" w:themeColor="text1"/>
          <w:sz w:val="26"/>
          <w:szCs w:val="26"/>
        </w:rPr>
        <w:t>so sánh chi tiết 4 phương pháp</w:t>
      </w:r>
    </w:p>
    <w:p w:rsidR="002E38F9" w:rsidRDefault="00046007" w:rsidP="005C6347">
      <w:pPr>
        <w:pStyle w:val="Heading2"/>
        <w:spacing w:line="360" w:lineRule="auto"/>
        <w:jc w:val="both"/>
      </w:pPr>
      <w:bookmarkStart w:id="17" w:name="_Toc220624315"/>
      <w:bookmarkEnd w:id="10"/>
      <w:bookmarkEnd w:id="11"/>
      <w:r>
        <w:t>2</w:t>
      </w:r>
      <w:r w:rsidR="007049CF">
        <w:t>.4</w:t>
      </w:r>
      <w:r w:rsidR="00A32FED" w:rsidRPr="001554EE">
        <w:t xml:space="preserve"> </w:t>
      </w:r>
      <w:r w:rsidR="00327CFF">
        <w:t>GITHUB</w:t>
      </w:r>
      <w:bookmarkEnd w:id="17"/>
    </w:p>
    <w:p w:rsidR="000C50E9" w:rsidRDefault="000C50E9" w:rsidP="000C50E9">
      <w:pPr>
        <w:spacing w:line="360" w:lineRule="auto"/>
      </w:pPr>
      <w:r>
        <w:rPr>
          <w:noProof/>
        </w:rPr>
        <w:drawing>
          <wp:inline distT="0" distB="0" distL="0" distR="0">
            <wp:extent cx="5705183" cy="2591735"/>
            <wp:effectExtent l="0" t="0" r="0" b="0"/>
            <wp:docPr id="10" name="Picture 10" descr="https://tse1.mm.bing.net/th/id/OIP.eTCbdR_AFzbqHMPXhrJWUQHaEK?pid=Api&amp;P=0&amp;h=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se1.mm.bing.net/th/id/OIP.eTCbdR_AFzbqHMPXhrJWUQHaEK?pid=Api&amp;P=0&amp;h=18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5116" cy="2591705"/>
                    </a:xfrm>
                    <a:prstGeom prst="rect">
                      <a:avLst/>
                    </a:prstGeom>
                    <a:noFill/>
                    <a:ln>
                      <a:noFill/>
                    </a:ln>
                  </pic:spPr>
                </pic:pic>
              </a:graphicData>
            </a:graphic>
          </wp:inline>
        </w:drawing>
      </w:r>
    </w:p>
    <w:p w:rsidR="000C50E9" w:rsidRPr="000C50E9" w:rsidRDefault="000C50E9" w:rsidP="000C50E9">
      <w:pPr>
        <w:pStyle w:val="Hnh"/>
        <w:spacing w:line="360" w:lineRule="auto"/>
        <w:rPr>
          <w:color w:val="000000" w:themeColor="text1"/>
        </w:rPr>
      </w:pPr>
      <w:bookmarkStart w:id="18" w:name="_Toc220624250"/>
      <w:r w:rsidRPr="000C50E9">
        <w:rPr>
          <w:color w:val="000000" w:themeColor="text1"/>
        </w:rPr>
        <w:t>Hình 3:Github</w:t>
      </w:r>
      <w:bookmarkEnd w:id="18"/>
    </w:p>
    <w:p w:rsidR="002E38F9" w:rsidRPr="002E38F9" w:rsidRDefault="00FA6792" w:rsidP="005C6347">
      <w:pPr>
        <w:spacing w:line="360" w:lineRule="auto"/>
        <w:rPr>
          <w:color w:val="000000" w:themeColor="text1"/>
        </w:rPr>
      </w:pPr>
      <w:r w:rsidRPr="002E38F9">
        <w:rPr>
          <w:color w:val="000000" w:themeColor="text1"/>
        </w:rPr>
        <w:tab/>
      </w:r>
      <w:r w:rsidR="002E38F9" w:rsidRPr="002E38F9">
        <w:rPr>
          <w:color w:val="000000" w:themeColor="text1"/>
        </w:rPr>
        <w:t>GitHub là một nền tảng lưu trữ mã nguồn dựa trên web sử dụng hệ thống kiểm soát phiên bản Git, cung cấp môi trường cộng tác mạnh mẽ cho các developer trên toàn thế giới. GitHub không chỉ là nơi lưu trữ code mà còn là hệ sinh thái hoàn chỉnh hỗ trợ quản lý dự án, theo dõi issues, code review, CI/CD, và documentation. Platform này đã trở thành tiêu chuẩn công nghiệp cho version control và collaboration trong phát triển phần mềm hiện đại.</w:t>
      </w:r>
    </w:p>
    <w:p w:rsidR="002E38F9" w:rsidRPr="002E38F9" w:rsidRDefault="002E38F9" w:rsidP="002E38F9">
      <w:pPr>
        <w:spacing w:line="360" w:lineRule="auto"/>
        <w:rPr>
          <w:color w:val="000000" w:themeColor="text1"/>
        </w:rPr>
      </w:pPr>
      <w:r>
        <w:rPr>
          <w:color w:val="000000" w:themeColor="text1"/>
        </w:rPr>
        <w:lastRenderedPageBreak/>
        <w:tab/>
      </w:r>
      <w:r w:rsidRPr="002E38F9">
        <w:rPr>
          <w:color w:val="000000" w:themeColor="text1"/>
        </w:rPr>
        <w:t>Git là hệ thống kiểm soát phiên bản phân tán được tạo ra bởi Linus Torvalds, cho phép theo dõi mọi thay đổi trong source code và hỗ trợ nhiều developer làm việc đồng thời trên cùng một dự án. Git hoạt động theo mô hình distributed version control, mỗi developer có một bản copy đầy đủ của repository trên máy local, cho phép làm việc offline và đồng bộ khi cần thiết. Các khái niệm cốt lõi của Git bao gồm repository (kho lưu trữ), commit (snapshot của code tại một thời điểm), branch (nhánh phát triển), và merge (gộp các thay đổi từ các branch khác nhau).</w:t>
      </w:r>
    </w:p>
    <w:p w:rsidR="002E38F9" w:rsidRPr="002E38F9" w:rsidRDefault="002E38F9" w:rsidP="002E38F9">
      <w:pPr>
        <w:spacing w:line="360" w:lineRule="auto"/>
        <w:rPr>
          <w:color w:val="000000" w:themeColor="text1"/>
        </w:rPr>
      </w:pPr>
      <w:r>
        <w:rPr>
          <w:color w:val="000000" w:themeColor="text1"/>
        </w:rPr>
        <w:tab/>
      </w:r>
      <w:r w:rsidRPr="002E38F9">
        <w:rPr>
          <w:color w:val="000000" w:themeColor="text1"/>
        </w:rPr>
        <w:t>GitHub workflow bắt đầu từ việc tạo repository để lưu trữ dự án, sau đó clone về máy local để phát triển. Quá trình phát triển tuân theo chu trình: thực hiện thay đổi code, add files vào staging area bằng git add, commit changes với message mô tả bằng git commit, và push lên remote repository bằng git push. Khi làm việc nhóm, developer thường tạo branch riêng cho từng feature, phát triển trên branch đó, sau đó tạo Pull Request để merge vào main branch sau khi được review và approve.</w:t>
      </w:r>
    </w:p>
    <w:p w:rsidR="002E38F9" w:rsidRPr="002E38F9" w:rsidRDefault="002E38F9" w:rsidP="002E38F9">
      <w:pPr>
        <w:spacing w:line="360" w:lineRule="auto"/>
        <w:rPr>
          <w:color w:val="000000" w:themeColor="text1"/>
        </w:rPr>
      </w:pPr>
      <w:r>
        <w:rPr>
          <w:color w:val="000000" w:themeColor="text1"/>
        </w:rPr>
        <w:tab/>
      </w:r>
      <w:r w:rsidRPr="002E38F9">
        <w:rPr>
          <w:color w:val="000000" w:themeColor="text1"/>
        </w:rPr>
        <w:t>Branch management là một phần quan trọng của Git workflow, cho phép phát triển song song nhiều features mà không ảnh hưởng đến main codebase. Git flow strategy sử dụng main branch cho production code, develop branch cho integration, feature branches cho các tính năng mới, release branches cho chuẩn bị phát hành, và hotfix branches cho sửa lỗi khẩn cấp. GitHub flow đơn giản hơn với main branch và các feature branches, phù hợp cho continuous deployment.</w:t>
      </w:r>
    </w:p>
    <w:p w:rsidR="002E38F9" w:rsidRPr="002E38F9" w:rsidRDefault="002E38F9" w:rsidP="002E38F9">
      <w:pPr>
        <w:spacing w:line="360" w:lineRule="auto"/>
        <w:rPr>
          <w:color w:val="000000" w:themeColor="text1"/>
        </w:rPr>
      </w:pPr>
      <w:r>
        <w:rPr>
          <w:color w:val="000000" w:themeColor="text1"/>
        </w:rPr>
        <w:tab/>
      </w:r>
      <w:r w:rsidRPr="002E38F9">
        <w:rPr>
          <w:color w:val="000000" w:themeColor="text1"/>
        </w:rPr>
        <w:t>Pull Request là cơ chế quan trọng của GitHub cho phép đề xuất thay đổi code và thực hiện code review trước khi merge. PR cung cấp platform để thảo luận về code changes, review từng dòng code, chạy automated tests, và đảm bảo quality trước khi merge vào main branch. Code review process giúp phát hiện bugs sớm, chia sẻ kiến thức trong team, và duy trì coding standards nhất quán.</w:t>
      </w:r>
    </w:p>
    <w:p w:rsidR="002E38F9" w:rsidRPr="002E38F9" w:rsidRDefault="002E38F9" w:rsidP="002E38F9">
      <w:pPr>
        <w:spacing w:line="360" w:lineRule="auto"/>
        <w:rPr>
          <w:color w:val="000000" w:themeColor="text1"/>
        </w:rPr>
      </w:pPr>
      <w:r>
        <w:rPr>
          <w:color w:val="000000" w:themeColor="text1"/>
        </w:rPr>
        <w:tab/>
      </w:r>
      <w:r w:rsidRPr="002E38F9">
        <w:rPr>
          <w:color w:val="000000" w:themeColor="text1"/>
        </w:rPr>
        <w:t>GitHub Issues cung cấp hệ thống tracking mạnh mẽ cho bugs, feature requests, và tasks. Issues có thể được gán cho specific developers, gắn labels để phân loại, link với Pull Requests, và organize trong Projects boards. Milestone feature giúp nhóm các issues theo version releases và theo dõi progress. GitHub Projects cung cấp Kanban-style boards để quản lý workflow và visualize công việc của team.</w:t>
      </w:r>
    </w:p>
    <w:p w:rsidR="002E38F9" w:rsidRPr="002E38F9" w:rsidRDefault="002E38F9" w:rsidP="002E38F9">
      <w:pPr>
        <w:spacing w:line="360" w:lineRule="auto"/>
        <w:rPr>
          <w:color w:val="000000" w:themeColor="text1"/>
        </w:rPr>
      </w:pPr>
      <w:r>
        <w:rPr>
          <w:color w:val="000000" w:themeColor="text1"/>
        </w:rPr>
        <w:tab/>
      </w:r>
      <w:r w:rsidRPr="002E38F9">
        <w:rPr>
          <w:color w:val="000000" w:themeColor="text1"/>
        </w:rPr>
        <w:t xml:space="preserve">GitHub Actions là platform CI/CD tích hợp cho phép tự động hóa workflows từ code commit đến deployment. Actions có thể trigger bởi các events như push, pull request, hoặc schedule, và thực hiện các tasks như run tests, build applications, deploy </w:t>
      </w:r>
      <w:r w:rsidRPr="002E38F9">
        <w:rPr>
          <w:color w:val="000000" w:themeColor="text1"/>
        </w:rPr>
        <w:lastRenderedPageBreak/>
        <w:t>to servers, hoặc send notifications. Workflow được định nghĩa trong YAML files và có thể sử dụng pre-built actions từ GitHub Marketplace hoặc tạo custom actions.</w:t>
      </w:r>
    </w:p>
    <w:p w:rsidR="002E38F9" w:rsidRPr="002E38F9" w:rsidRDefault="002E38F9" w:rsidP="002E38F9">
      <w:pPr>
        <w:spacing w:line="360" w:lineRule="auto"/>
        <w:rPr>
          <w:color w:val="000000" w:themeColor="text1"/>
        </w:rPr>
      </w:pPr>
      <w:r>
        <w:rPr>
          <w:color w:val="000000" w:themeColor="text1"/>
        </w:rPr>
        <w:tab/>
      </w:r>
      <w:r w:rsidRPr="002E38F9">
        <w:rPr>
          <w:color w:val="000000" w:themeColor="text1"/>
        </w:rPr>
        <w:t>Trong dự án hệ thống nén ảnh, GitHub được sử dụng để quản lý source code với repository structure bao gồm thư mục php chứa backend code, templates cho frontend, static files cho CSS/JS, và docker configuration files. Branch strategy sử dụng main branch cho stable code, develop branch cho integration testing, và feature branches cho từng component như compression algorithms, user authentication, và web interface. Issues được tạo để track bugs và feature requests, Pull Requests được sử dụng để review code changes trước khi merge, và GitHub Actions được setup để automatically run tests và deploy khi có changes trên main branch.</w:t>
      </w:r>
    </w:p>
    <w:p w:rsidR="002E38F9" w:rsidRPr="002E38F9" w:rsidRDefault="002E38F9" w:rsidP="002E38F9">
      <w:pPr>
        <w:spacing w:line="360" w:lineRule="auto"/>
        <w:rPr>
          <w:color w:val="000000" w:themeColor="text1"/>
        </w:rPr>
      </w:pPr>
      <w:r>
        <w:rPr>
          <w:color w:val="000000" w:themeColor="text1"/>
        </w:rPr>
        <w:tab/>
      </w:r>
      <w:r w:rsidRPr="002E38F9">
        <w:rPr>
          <w:color w:val="000000" w:themeColor="text1"/>
        </w:rPr>
        <w:t>Commit message conventions được áp dụng để duy trì lịch sử thay đổi rõ ràng với format "type: description" trong đó type có thể là feat cho features mới, fix cho bug fixes, docs cho documentation updates, style cho formatting changes, refactor cho code restructuring, và test cho adding tests. Ví dụ: "feat: add JPEG compression algorithm", "fix: resolve memory leak in image processing", "docs: update API documentation".</w:t>
      </w:r>
    </w:p>
    <w:p w:rsidR="002E38F9" w:rsidRPr="002E38F9" w:rsidRDefault="002E38F9" w:rsidP="002E38F9">
      <w:pPr>
        <w:spacing w:line="360" w:lineRule="auto"/>
        <w:rPr>
          <w:color w:val="000000" w:themeColor="text1"/>
        </w:rPr>
      </w:pPr>
      <w:r>
        <w:rPr>
          <w:color w:val="000000" w:themeColor="text1"/>
        </w:rPr>
        <w:tab/>
      </w:r>
      <w:r w:rsidRPr="002E38F9">
        <w:rPr>
          <w:color w:val="000000" w:themeColor="text1"/>
        </w:rPr>
        <w:t>GitHub security features bao gồm dependency scanning để phát hiện vulnerabilities trong third-party libraries, secret scanning để tìm accidentally committed secrets như API keys, code scanning để phát hiện security issues trong source code, và branch protection rules để enforce code review requirements. Two-factor authentication được enable cho tất cả team members để tăng cường account security.</w:t>
      </w:r>
    </w:p>
    <w:p w:rsidR="002E38F9" w:rsidRPr="002E38F9" w:rsidRDefault="002E38F9" w:rsidP="002E38F9">
      <w:pPr>
        <w:spacing w:line="360" w:lineRule="auto"/>
        <w:rPr>
          <w:color w:val="000000" w:themeColor="text1"/>
        </w:rPr>
      </w:pPr>
      <w:r>
        <w:rPr>
          <w:color w:val="000000" w:themeColor="text1"/>
        </w:rPr>
        <w:tab/>
      </w:r>
      <w:r w:rsidRPr="002E38F9">
        <w:rPr>
          <w:color w:val="000000" w:themeColor="text1"/>
        </w:rPr>
        <w:t>GitHub collaboration features hỗ trợ team work hiệu quả thông qua code review process, issue discussions, project planning với milestones và boards, wiki cho documentation, và GitHub Pages để host project websites. Integration với external tools như Slack, Jira, và various CI/CD platforms giúp tạo ra seamless development workflow.</w:t>
      </w:r>
    </w:p>
    <w:p w:rsidR="002E38F9" w:rsidRPr="002E38F9" w:rsidRDefault="002E38F9" w:rsidP="002E38F9">
      <w:pPr>
        <w:spacing w:line="360" w:lineRule="auto"/>
        <w:rPr>
          <w:color w:val="000000" w:themeColor="text1"/>
        </w:rPr>
      </w:pPr>
      <w:r>
        <w:rPr>
          <w:color w:val="000000" w:themeColor="text1"/>
        </w:rPr>
        <w:tab/>
      </w:r>
      <w:r w:rsidRPr="002E38F9">
        <w:rPr>
          <w:color w:val="000000" w:themeColor="text1"/>
        </w:rPr>
        <w:t xml:space="preserve">Repository management best practices bao gồm sử dụng descriptive README.md với installation instructions và usage examples, .gitignore file để exclude unnecessary files, LICENSE file để specify usage rights, CONTRIBUTING.md để guide contributors, và proper folder structure để organize </w:t>
      </w:r>
      <w:r w:rsidRPr="002E38F9">
        <w:rPr>
          <w:color w:val="000000" w:themeColor="text1"/>
        </w:rPr>
        <w:lastRenderedPageBreak/>
        <w:t>code logically. Tags và releases được sử dụng để mark stable versions và provide download packages cho users.</w:t>
      </w:r>
    </w:p>
    <w:p w:rsidR="00E65011" w:rsidRPr="00CA6D21" w:rsidRDefault="002E38F9" w:rsidP="002E38F9">
      <w:pPr>
        <w:spacing w:line="360" w:lineRule="auto"/>
        <w:jc w:val="both"/>
      </w:pPr>
      <w:r>
        <w:t xml:space="preserve"> </w:t>
      </w:r>
      <w:r w:rsidR="000C50E9" w:rsidRPr="000C50E9">
        <w:rPr>
          <w:noProof/>
        </w:rPr>
        <w:drawing>
          <wp:inline distT="0" distB="0" distL="0" distR="0" wp14:anchorId="66D001B0" wp14:editId="549A9A34">
            <wp:extent cx="5760720" cy="29000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60720" cy="2900055"/>
                    </a:xfrm>
                    <a:prstGeom prst="rect">
                      <a:avLst/>
                    </a:prstGeom>
                  </pic:spPr>
                </pic:pic>
              </a:graphicData>
            </a:graphic>
          </wp:inline>
        </w:drawing>
      </w:r>
    </w:p>
    <w:p w:rsidR="00E65011" w:rsidRPr="00B8733A" w:rsidRDefault="00B8733A" w:rsidP="00B8733A">
      <w:pPr>
        <w:pStyle w:val="Hnh"/>
        <w:rPr>
          <w:color w:val="000000" w:themeColor="text1"/>
        </w:rPr>
      </w:pPr>
      <w:bookmarkStart w:id="19" w:name="_Toc220624251"/>
      <w:r w:rsidRPr="00B8733A">
        <w:rPr>
          <w:color w:val="000000" w:themeColor="text1"/>
        </w:rPr>
        <w:t xml:space="preserve">Hình </w:t>
      </w:r>
      <w:r w:rsidR="000C50E9">
        <w:rPr>
          <w:color w:val="000000" w:themeColor="text1"/>
        </w:rPr>
        <w:t>4</w:t>
      </w:r>
      <w:r w:rsidR="00E65011" w:rsidRPr="00B8733A">
        <w:rPr>
          <w:color w:val="000000" w:themeColor="text1"/>
        </w:rPr>
        <w:t xml:space="preserve">: </w:t>
      </w:r>
      <w:r w:rsidR="000C50E9">
        <w:rPr>
          <w:color w:val="000000" w:themeColor="text1"/>
        </w:rPr>
        <w:t>Cập nhật code</w:t>
      </w:r>
      <w:r w:rsidR="00E65011" w:rsidRPr="00B8733A">
        <w:rPr>
          <w:color w:val="000000" w:themeColor="text1"/>
        </w:rPr>
        <w:t xml:space="preserve"> lên Github</w:t>
      </w:r>
      <w:bookmarkEnd w:id="19"/>
    </w:p>
    <w:p w:rsidR="007049CF" w:rsidRDefault="007049CF" w:rsidP="007049CF">
      <w:pPr>
        <w:pStyle w:val="Heading2"/>
        <w:spacing w:line="360" w:lineRule="auto"/>
        <w:jc w:val="both"/>
      </w:pPr>
      <w:bookmarkStart w:id="20" w:name="_Toc220622589"/>
      <w:bookmarkStart w:id="21" w:name="_Toc220624316"/>
      <w:r>
        <w:t>2.5 CÔNG NGHỆ REACT</w:t>
      </w:r>
      <w:bookmarkEnd w:id="20"/>
      <w:bookmarkEnd w:id="21"/>
      <w:r>
        <w:t xml:space="preserve"> </w:t>
      </w:r>
      <w:r>
        <w:tab/>
      </w:r>
    </w:p>
    <w:p w:rsidR="000C50E9" w:rsidRDefault="000C50E9" w:rsidP="000C50E9">
      <w:r>
        <w:rPr>
          <w:noProof/>
        </w:rPr>
        <w:drawing>
          <wp:inline distT="0" distB="0" distL="0" distR="0">
            <wp:extent cx="5884697" cy="3253694"/>
            <wp:effectExtent l="0" t="0" r="1905" b="4445"/>
            <wp:docPr id="12" name="Picture 12" descr="https://tse2.mm.bing.net/th/id/OIP.NODAQwLJ9de9Udowqlp1LAHaFA?pid=Api&amp;P=0&amp;h=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tse2.mm.bing.net/th/id/OIP.NODAQwLJ9de9Udowqlp1LAHaFA?pid=Api&amp;P=0&amp;h=18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84506" cy="3253589"/>
                    </a:xfrm>
                    <a:prstGeom prst="rect">
                      <a:avLst/>
                    </a:prstGeom>
                    <a:noFill/>
                    <a:ln>
                      <a:noFill/>
                    </a:ln>
                  </pic:spPr>
                </pic:pic>
              </a:graphicData>
            </a:graphic>
          </wp:inline>
        </w:drawing>
      </w:r>
    </w:p>
    <w:p w:rsidR="000C50E9" w:rsidRPr="000C50E9" w:rsidRDefault="000C50E9" w:rsidP="000C50E9">
      <w:pPr>
        <w:pStyle w:val="Hnh"/>
        <w:rPr>
          <w:color w:val="000000" w:themeColor="text1"/>
        </w:rPr>
      </w:pPr>
      <w:bookmarkStart w:id="22" w:name="_Toc220624252"/>
      <w:r w:rsidRPr="000C50E9">
        <w:rPr>
          <w:color w:val="000000" w:themeColor="text1"/>
        </w:rPr>
        <w:t>Hình 5:React js</w:t>
      </w:r>
      <w:bookmarkEnd w:id="22"/>
    </w:p>
    <w:p w:rsidR="007049CF" w:rsidRPr="007049CF" w:rsidRDefault="007049CF" w:rsidP="007049CF">
      <w:pPr>
        <w:spacing w:line="360" w:lineRule="auto"/>
        <w:rPr>
          <w:bCs/>
          <w:sz w:val="28"/>
          <w:szCs w:val="28"/>
        </w:rPr>
      </w:pPr>
      <w:r w:rsidRPr="007049CF">
        <w:rPr>
          <w:bCs/>
          <w:sz w:val="28"/>
          <w:szCs w:val="28"/>
        </w:rPr>
        <w:t>- React là gì? (Dưới góc nhìn xử lý ảnh)</w:t>
      </w:r>
    </w:p>
    <w:p w:rsidR="007049CF" w:rsidRDefault="007049CF" w:rsidP="007049CF">
      <w:pPr>
        <w:spacing w:line="360" w:lineRule="auto"/>
      </w:pPr>
      <w:r>
        <w:tab/>
        <w:t xml:space="preserve">+ React là một thư viện JavaScript dùng để xây dựng giao diện người dùng dựa trên các Component (thành phần mã nguồn độc lập).Khi người dùng kéo Slider để giảm chất lượng ảnh, React sẽ chỉ cập nhật đúng phần hiển thị ảnh và thông số dung </w:t>
      </w:r>
      <w:r>
        <w:lastRenderedPageBreak/>
        <w:t>lượng mà không cần tải lại toàn bộ trang web. Điều này tạo ra cảm giác "mượt" như đang dùng phần mềm chuyên nghiệp trên máy tính.</w:t>
      </w:r>
    </w:p>
    <w:p w:rsidR="007049CF" w:rsidRPr="007049CF" w:rsidRDefault="007049CF" w:rsidP="007049CF">
      <w:pPr>
        <w:spacing w:line="360" w:lineRule="auto"/>
        <w:jc w:val="both"/>
        <w:rPr>
          <w:bCs/>
          <w:sz w:val="28"/>
          <w:szCs w:val="28"/>
        </w:rPr>
      </w:pPr>
      <w:r>
        <w:rPr>
          <w:bCs/>
          <w:sz w:val="28"/>
          <w:szCs w:val="28"/>
        </w:rPr>
        <w:t xml:space="preserve">- </w:t>
      </w:r>
      <w:r w:rsidRPr="007049CF">
        <w:rPr>
          <w:bCs/>
          <w:sz w:val="28"/>
          <w:szCs w:val="28"/>
        </w:rPr>
        <w:t>Khả năng tích hợp của React vào nén ảnh</w:t>
      </w:r>
    </w:p>
    <w:p w:rsidR="007049CF" w:rsidRDefault="007049CF" w:rsidP="007049CF">
      <w:pPr>
        <w:spacing w:line="360" w:lineRule="auto"/>
        <w:jc w:val="both"/>
        <w:rPr>
          <w:sz w:val="28"/>
          <w:szCs w:val="28"/>
        </w:rPr>
      </w:pPr>
      <w:r>
        <w:rPr>
          <w:sz w:val="28"/>
          <w:szCs w:val="28"/>
        </w:rPr>
        <w:tab/>
        <w:t>+ React không trực tiếp "bóp" các pixel, nhưng nó là môi trường kết nối các công nghệ xử lý ảnh lại với nhau:</w:t>
      </w:r>
    </w:p>
    <w:p w:rsidR="007049CF" w:rsidRPr="007049CF" w:rsidRDefault="007049CF" w:rsidP="007049CF">
      <w:pPr>
        <w:spacing w:line="360" w:lineRule="auto"/>
        <w:jc w:val="both"/>
        <w:rPr>
          <w:bCs/>
          <w:sz w:val="28"/>
          <w:szCs w:val="28"/>
        </w:rPr>
      </w:pPr>
      <w:r w:rsidRPr="007049CF">
        <w:rPr>
          <w:bCs/>
          <w:sz w:val="28"/>
          <w:szCs w:val="28"/>
        </w:rPr>
        <w:t>- Quản lý trạng thái (State Management)</w:t>
      </w:r>
      <w:r>
        <w:rPr>
          <w:bCs/>
          <w:sz w:val="28"/>
          <w:szCs w:val="28"/>
        </w:rPr>
        <w:t>:</w:t>
      </w:r>
    </w:p>
    <w:p w:rsidR="007049CF" w:rsidRDefault="007049CF" w:rsidP="007049CF">
      <w:pPr>
        <w:spacing w:line="360" w:lineRule="auto"/>
        <w:jc w:val="both"/>
        <w:rPr>
          <w:sz w:val="28"/>
          <w:szCs w:val="28"/>
        </w:rPr>
      </w:pPr>
      <w:r>
        <w:rPr>
          <w:sz w:val="28"/>
          <w:szCs w:val="28"/>
        </w:rPr>
        <w:tab/>
        <w:t>+ Đây là thế mạnh lớn nhất. Khi bạn upload một tấm ảnh 10MB:</w:t>
      </w:r>
    </w:p>
    <w:p w:rsidR="007049CF" w:rsidRDefault="007049CF" w:rsidP="007049CF">
      <w:pPr>
        <w:spacing w:line="360" w:lineRule="auto"/>
        <w:rPr>
          <w:sz w:val="28"/>
          <w:szCs w:val="28"/>
        </w:rPr>
      </w:pPr>
      <w:r w:rsidRPr="007049CF">
        <w:rPr>
          <w:color w:val="000000" w:themeColor="text1"/>
          <w:sz w:val="28"/>
          <w:szCs w:val="28"/>
        </w:rPr>
        <w:t>React lưu trữ ảnh gốc trong state.</w:t>
      </w:r>
      <w:r>
        <w:rPr>
          <w:sz w:val="28"/>
          <w:szCs w:val="28"/>
        </w:rPr>
        <w:t>Khi bạn chỉnh nén xuống 50%, React gửi tín hiệu đến Backend (Python) hoặc WebAssembly.Khi có kết quả, React tự động cập nhật lại UI để hiển thị sự khác biệt.</w:t>
      </w:r>
    </w:p>
    <w:p w:rsidR="007049CF" w:rsidRPr="007049CF" w:rsidRDefault="007049CF" w:rsidP="007049CF">
      <w:pPr>
        <w:spacing w:line="360" w:lineRule="auto"/>
        <w:jc w:val="both"/>
        <w:rPr>
          <w:bCs/>
          <w:sz w:val="28"/>
          <w:szCs w:val="28"/>
        </w:rPr>
      </w:pPr>
      <w:r w:rsidRPr="007049CF">
        <w:rPr>
          <w:bCs/>
          <w:sz w:val="28"/>
          <w:szCs w:val="28"/>
        </w:rPr>
        <w:t>- Xử lý bất đồng bộ (Asynchronous Processing)</w:t>
      </w:r>
      <w:r>
        <w:rPr>
          <w:bCs/>
          <w:sz w:val="28"/>
          <w:szCs w:val="28"/>
        </w:rPr>
        <w:t>:</w:t>
      </w:r>
    </w:p>
    <w:p w:rsidR="007049CF" w:rsidRDefault="007049CF" w:rsidP="007049CF">
      <w:pPr>
        <w:spacing w:line="360" w:lineRule="auto"/>
        <w:jc w:val="both"/>
        <w:rPr>
          <w:color w:val="000000" w:themeColor="text1"/>
          <w:sz w:val="28"/>
          <w:szCs w:val="28"/>
        </w:rPr>
      </w:pPr>
      <w:r>
        <w:rPr>
          <w:color w:val="000000" w:themeColor="text1"/>
          <w:sz w:val="28"/>
          <w:szCs w:val="28"/>
        </w:rPr>
        <w:tab/>
        <w:t xml:space="preserve">+ </w:t>
      </w:r>
      <w:r w:rsidRPr="007049CF">
        <w:rPr>
          <w:color w:val="000000" w:themeColor="text1"/>
          <w:sz w:val="28"/>
          <w:szCs w:val="28"/>
        </w:rPr>
        <w:t xml:space="preserve">Việc nén ảnh (đặc biệt là nén bằng thuật toán phức tạp) thường mất thời gian. React sử dụng useEffect và Promises để hiển thị </w:t>
      </w:r>
      <w:r w:rsidRPr="007049CF">
        <w:rPr>
          <w:bCs/>
          <w:color w:val="000000" w:themeColor="text1"/>
          <w:sz w:val="28"/>
          <w:szCs w:val="28"/>
        </w:rPr>
        <w:t>Progress Bar</w:t>
      </w:r>
      <w:r w:rsidRPr="007049CF">
        <w:rPr>
          <w:color w:val="000000" w:themeColor="text1"/>
          <w:sz w:val="28"/>
          <w:szCs w:val="28"/>
        </w:rPr>
        <w:t xml:space="preserve"> (thanh tiến trình) hoặc </w:t>
      </w:r>
      <w:r w:rsidRPr="007049CF">
        <w:rPr>
          <w:bCs/>
          <w:color w:val="000000" w:themeColor="text1"/>
          <w:sz w:val="28"/>
          <w:szCs w:val="28"/>
        </w:rPr>
        <w:t>Loading Spinner</w:t>
      </w:r>
      <w:r w:rsidRPr="007049CF">
        <w:rPr>
          <w:color w:val="000000" w:themeColor="text1"/>
          <w:sz w:val="28"/>
          <w:szCs w:val="28"/>
        </w:rPr>
        <w:t>, giúp người dùng không cảm thấy ứng dụng bị "treo".</w:t>
      </w:r>
      <w:r w:rsidRPr="007049CF">
        <w:rPr>
          <w:bCs/>
          <w:color w:val="000000" w:themeColor="text1"/>
          <w:sz w:val="28"/>
          <w:szCs w:val="28"/>
        </w:rPr>
        <w:t>Các thư viện React "xịn" cho dự án nén ảnh</w:t>
      </w:r>
      <w:r>
        <w:rPr>
          <w:color w:val="000000" w:themeColor="text1"/>
          <w:sz w:val="28"/>
          <w:szCs w:val="28"/>
        </w:rPr>
        <w:t>:</w:t>
      </w:r>
    </w:p>
    <w:tbl>
      <w:tblPr>
        <w:tblStyle w:val="TableGrid"/>
        <w:tblW w:w="0" w:type="auto"/>
        <w:tblLook w:val="04A0" w:firstRow="1" w:lastRow="0" w:firstColumn="1" w:lastColumn="0" w:noHBand="0" w:noVBand="1"/>
      </w:tblPr>
      <w:tblGrid>
        <w:gridCol w:w="4644"/>
        <w:gridCol w:w="4644"/>
      </w:tblGrid>
      <w:tr w:rsidR="007049CF" w:rsidTr="007049CF">
        <w:tc>
          <w:tcPr>
            <w:tcW w:w="4644" w:type="dxa"/>
          </w:tcPr>
          <w:p w:rsidR="007049CF" w:rsidRDefault="007049CF" w:rsidP="007049CF">
            <w:pPr>
              <w:spacing w:line="360" w:lineRule="auto"/>
              <w:jc w:val="center"/>
              <w:rPr>
                <w:sz w:val="28"/>
                <w:szCs w:val="28"/>
              </w:rPr>
            </w:pPr>
            <w:r>
              <w:rPr>
                <w:b/>
                <w:bCs/>
                <w:sz w:val="28"/>
                <w:szCs w:val="28"/>
              </w:rPr>
              <w:t>Thư viện</w:t>
            </w:r>
          </w:p>
        </w:tc>
        <w:tc>
          <w:tcPr>
            <w:tcW w:w="4644" w:type="dxa"/>
          </w:tcPr>
          <w:p w:rsidR="007049CF" w:rsidRDefault="007049CF" w:rsidP="007049CF">
            <w:pPr>
              <w:spacing w:line="360" w:lineRule="auto"/>
              <w:jc w:val="center"/>
              <w:rPr>
                <w:sz w:val="28"/>
                <w:szCs w:val="28"/>
              </w:rPr>
            </w:pPr>
            <w:r>
              <w:rPr>
                <w:b/>
                <w:bCs/>
                <w:sz w:val="28"/>
                <w:szCs w:val="28"/>
              </w:rPr>
              <w:t>Công dụng</w:t>
            </w:r>
          </w:p>
        </w:tc>
      </w:tr>
      <w:tr w:rsidR="007049CF" w:rsidTr="007049CF">
        <w:tc>
          <w:tcPr>
            <w:tcW w:w="4644" w:type="dxa"/>
          </w:tcPr>
          <w:p w:rsidR="007049CF" w:rsidRDefault="007049CF" w:rsidP="007049CF">
            <w:pPr>
              <w:spacing w:line="360" w:lineRule="auto"/>
              <w:jc w:val="center"/>
              <w:rPr>
                <w:sz w:val="28"/>
                <w:szCs w:val="28"/>
              </w:rPr>
            </w:pPr>
            <w:r>
              <w:rPr>
                <w:sz w:val="28"/>
                <w:szCs w:val="28"/>
              </w:rPr>
              <w:t>react-dropzone</w:t>
            </w:r>
          </w:p>
        </w:tc>
        <w:tc>
          <w:tcPr>
            <w:tcW w:w="4644" w:type="dxa"/>
          </w:tcPr>
          <w:p w:rsidR="007049CF" w:rsidRDefault="007049CF" w:rsidP="007049CF">
            <w:pPr>
              <w:spacing w:line="360" w:lineRule="auto"/>
              <w:jc w:val="center"/>
              <w:rPr>
                <w:sz w:val="28"/>
                <w:szCs w:val="28"/>
              </w:rPr>
            </w:pPr>
            <w:r>
              <w:rPr>
                <w:sz w:val="28"/>
                <w:szCs w:val="28"/>
              </w:rPr>
              <w:t>Xử lý việc kéo thả ảnh từ máy tính vào trình duyệt rất chuyên nghiệp.</w:t>
            </w:r>
          </w:p>
        </w:tc>
      </w:tr>
      <w:tr w:rsidR="007049CF" w:rsidTr="007049CF">
        <w:tc>
          <w:tcPr>
            <w:tcW w:w="4644" w:type="dxa"/>
          </w:tcPr>
          <w:p w:rsidR="007049CF" w:rsidRDefault="007049CF" w:rsidP="007049CF">
            <w:pPr>
              <w:spacing w:line="360" w:lineRule="auto"/>
              <w:jc w:val="center"/>
              <w:rPr>
                <w:sz w:val="28"/>
                <w:szCs w:val="28"/>
              </w:rPr>
            </w:pPr>
            <w:r>
              <w:rPr>
                <w:sz w:val="28"/>
                <w:szCs w:val="28"/>
              </w:rPr>
              <w:t>react-compare-image</w:t>
            </w:r>
          </w:p>
        </w:tc>
        <w:tc>
          <w:tcPr>
            <w:tcW w:w="4644" w:type="dxa"/>
          </w:tcPr>
          <w:p w:rsidR="007049CF" w:rsidRDefault="007049CF" w:rsidP="007049CF">
            <w:pPr>
              <w:spacing w:line="360" w:lineRule="auto"/>
              <w:jc w:val="center"/>
              <w:rPr>
                <w:sz w:val="28"/>
                <w:szCs w:val="28"/>
              </w:rPr>
            </w:pPr>
            <w:r>
              <w:rPr>
                <w:sz w:val="28"/>
                <w:szCs w:val="28"/>
              </w:rPr>
              <w:t>Tạo thanh trượt so sánh "Trước" và "Sau" cực kỳ trực quan.</w:t>
            </w:r>
          </w:p>
        </w:tc>
      </w:tr>
      <w:tr w:rsidR="007049CF" w:rsidTr="007049CF">
        <w:tc>
          <w:tcPr>
            <w:tcW w:w="4644" w:type="dxa"/>
          </w:tcPr>
          <w:p w:rsidR="007049CF" w:rsidRDefault="007049CF" w:rsidP="007049CF">
            <w:pPr>
              <w:spacing w:line="360" w:lineRule="auto"/>
              <w:jc w:val="center"/>
              <w:rPr>
                <w:sz w:val="28"/>
                <w:szCs w:val="28"/>
              </w:rPr>
            </w:pPr>
            <w:r>
              <w:rPr>
                <w:sz w:val="28"/>
                <w:szCs w:val="28"/>
              </w:rPr>
              <w:t>framer-motion</w:t>
            </w:r>
          </w:p>
        </w:tc>
        <w:tc>
          <w:tcPr>
            <w:tcW w:w="4644" w:type="dxa"/>
          </w:tcPr>
          <w:p w:rsidR="007049CF" w:rsidRDefault="007049CF" w:rsidP="007049CF">
            <w:pPr>
              <w:spacing w:line="360" w:lineRule="auto"/>
              <w:jc w:val="center"/>
              <w:rPr>
                <w:sz w:val="28"/>
                <w:szCs w:val="28"/>
              </w:rPr>
            </w:pPr>
            <w:r>
              <w:rPr>
                <w:sz w:val="28"/>
                <w:szCs w:val="28"/>
              </w:rPr>
              <w:t>Tạo hiệu ứng mượt mà khi các thông số (dung lượng, PSNR) nhảy số liên tục.</w:t>
            </w:r>
          </w:p>
        </w:tc>
      </w:tr>
      <w:tr w:rsidR="007049CF" w:rsidTr="007049CF">
        <w:tc>
          <w:tcPr>
            <w:tcW w:w="4644" w:type="dxa"/>
          </w:tcPr>
          <w:p w:rsidR="007049CF" w:rsidRDefault="007049CF" w:rsidP="007049CF">
            <w:pPr>
              <w:spacing w:line="360" w:lineRule="auto"/>
              <w:jc w:val="center"/>
              <w:rPr>
                <w:sz w:val="28"/>
                <w:szCs w:val="28"/>
              </w:rPr>
            </w:pPr>
            <w:r>
              <w:rPr>
                <w:sz w:val="28"/>
                <w:szCs w:val="28"/>
              </w:rPr>
              <w:t>lucide-react</w:t>
            </w:r>
          </w:p>
        </w:tc>
        <w:tc>
          <w:tcPr>
            <w:tcW w:w="4644" w:type="dxa"/>
          </w:tcPr>
          <w:p w:rsidR="007049CF" w:rsidRDefault="007049CF" w:rsidP="007049CF">
            <w:pPr>
              <w:spacing w:line="360" w:lineRule="auto"/>
              <w:jc w:val="center"/>
              <w:rPr>
                <w:sz w:val="28"/>
                <w:szCs w:val="28"/>
              </w:rPr>
            </w:pPr>
            <w:r>
              <w:rPr>
                <w:sz w:val="28"/>
                <w:szCs w:val="28"/>
              </w:rPr>
              <w:t>Cung cấp các icon (máy ảnh, download, nén) đẹp và nhẹ.</w:t>
            </w:r>
          </w:p>
        </w:tc>
      </w:tr>
    </w:tbl>
    <w:p w:rsidR="007049CF" w:rsidRPr="007049CF" w:rsidRDefault="007049CF" w:rsidP="007049CF">
      <w:pPr>
        <w:spacing w:line="360" w:lineRule="auto"/>
        <w:jc w:val="both"/>
        <w:rPr>
          <w:color w:val="000000" w:themeColor="text1"/>
          <w:sz w:val="28"/>
          <w:szCs w:val="28"/>
        </w:rPr>
      </w:pPr>
    </w:p>
    <w:p w:rsidR="007049CF" w:rsidRDefault="007049CF" w:rsidP="007049CF">
      <w:pPr>
        <w:spacing w:line="360" w:lineRule="auto"/>
      </w:pPr>
      <w:bookmarkStart w:id="23" w:name="_heading=h.4tu4rf2qwmp5" w:colFirst="0" w:colLast="0"/>
      <w:bookmarkStart w:id="24" w:name="_Toc220622590"/>
      <w:bookmarkEnd w:id="23"/>
      <w:r>
        <w:t>Ví dụ luồng xử lý (Workflow) trong React</w:t>
      </w:r>
      <w:bookmarkEnd w:id="24"/>
      <w:r>
        <w:t xml:space="preserve">: </w:t>
      </w:r>
    </w:p>
    <w:p w:rsidR="007049CF" w:rsidRPr="007049CF" w:rsidRDefault="007049CF" w:rsidP="007049CF">
      <w:pPr>
        <w:numPr>
          <w:ilvl w:val="0"/>
          <w:numId w:val="39"/>
        </w:numPr>
        <w:spacing w:line="360" w:lineRule="auto"/>
        <w:rPr>
          <w:color w:val="000000" w:themeColor="text1"/>
          <w:sz w:val="28"/>
          <w:szCs w:val="28"/>
        </w:rPr>
      </w:pPr>
      <w:r w:rsidRPr="007049CF">
        <w:rPr>
          <w:bCs/>
          <w:color w:val="000000" w:themeColor="text1"/>
          <w:sz w:val="28"/>
          <w:szCs w:val="28"/>
        </w:rPr>
        <w:t>Input:</w:t>
      </w:r>
      <w:r w:rsidRPr="007049CF">
        <w:rPr>
          <w:color w:val="000000" w:themeColor="text1"/>
          <w:sz w:val="28"/>
          <w:szCs w:val="28"/>
        </w:rPr>
        <w:t xml:space="preserve"> Người dùng chọn ảnh qua react-dropzone.</w:t>
      </w:r>
    </w:p>
    <w:p w:rsidR="007049CF" w:rsidRPr="007049CF" w:rsidRDefault="007049CF" w:rsidP="007049CF">
      <w:pPr>
        <w:numPr>
          <w:ilvl w:val="0"/>
          <w:numId w:val="39"/>
        </w:numPr>
        <w:spacing w:line="360" w:lineRule="auto"/>
        <w:rPr>
          <w:color w:val="000000" w:themeColor="text1"/>
          <w:sz w:val="28"/>
          <w:szCs w:val="28"/>
        </w:rPr>
      </w:pPr>
      <w:r w:rsidRPr="007049CF">
        <w:rPr>
          <w:bCs/>
          <w:color w:val="000000" w:themeColor="text1"/>
          <w:sz w:val="28"/>
          <w:szCs w:val="28"/>
        </w:rPr>
        <w:t>Preview:</w:t>
      </w:r>
      <w:r w:rsidRPr="007049CF">
        <w:rPr>
          <w:color w:val="000000" w:themeColor="text1"/>
          <w:sz w:val="28"/>
          <w:szCs w:val="28"/>
        </w:rPr>
        <w:t xml:space="preserve"> React dùng URL.createObjectURL(file) để hiển thị ngay ảnh gốc lên màn hình.</w:t>
      </w:r>
    </w:p>
    <w:p w:rsidR="007049CF" w:rsidRPr="007049CF" w:rsidRDefault="007049CF" w:rsidP="007049CF">
      <w:pPr>
        <w:numPr>
          <w:ilvl w:val="0"/>
          <w:numId w:val="39"/>
        </w:numPr>
        <w:spacing w:line="360" w:lineRule="auto"/>
        <w:rPr>
          <w:color w:val="000000" w:themeColor="text1"/>
          <w:sz w:val="28"/>
          <w:szCs w:val="28"/>
        </w:rPr>
      </w:pPr>
      <w:r w:rsidRPr="007049CF">
        <w:rPr>
          <w:bCs/>
          <w:color w:val="000000" w:themeColor="text1"/>
          <w:sz w:val="28"/>
          <w:szCs w:val="28"/>
        </w:rPr>
        <w:lastRenderedPageBreak/>
        <w:t>Action:</w:t>
      </w:r>
      <w:r w:rsidRPr="007049CF">
        <w:rPr>
          <w:color w:val="000000" w:themeColor="text1"/>
          <w:sz w:val="28"/>
          <w:szCs w:val="28"/>
        </w:rPr>
        <w:t xml:space="preserve"> Người dùng chỉnh mức nén (Quality). React gọi API đến Backend Python (FastAPI).</w:t>
      </w:r>
    </w:p>
    <w:p w:rsidR="007049CF" w:rsidRPr="007049CF" w:rsidRDefault="007049CF" w:rsidP="007049CF">
      <w:pPr>
        <w:numPr>
          <w:ilvl w:val="0"/>
          <w:numId w:val="39"/>
        </w:numPr>
        <w:spacing w:line="360" w:lineRule="auto"/>
        <w:rPr>
          <w:color w:val="000000" w:themeColor="text1"/>
          <w:sz w:val="28"/>
          <w:szCs w:val="28"/>
        </w:rPr>
      </w:pPr>
      <w:bookmarkStart w:id="25" w:name="_heading=h.g6gmpwuyw1v" w:colFirst="0" w:colLast="0"/>
      <w:bookmarkEnd w:id="25"/>
      <w:r w:rsidRPr="007049CF">
        <w:rPr>
          <w:bCs/>
          <w:color w:val="000000" w:themeColor="text1"/>
          <w:sz w:val="28"/>
          <w:szCs w:val="28"/>
        </w:rPr>
        <w:t>Output:</w:t>
      </w:r>
      <w:r w:rsidRPr="007049CF">
        <w:rPr>
          <w:color w:val="000000" w:themeColor="text1"/>
          <w:sz w:val="28"/>
          <w:szCs w:val="28"/>
        </w:rPr>
        <w:t xml:space="preserve"> Khi API trả về ảnh đã nén và chỉ số PSNR, React cập nhật state và hiển thị ảnh mới bên cạnh ảnh cũ để so sánh.</w:t>
      </w:r>
    </w:p>
    <w:p w:rsidR="007049CF" w:rsidRDefault="007049CF">
      <w:pPr>
        <w:rPr>
          <w:b/>
        </w:rPr>
      </w:pPr>
      <w:r>
        <w:rPr>
          <w:b/>
        </w:rPr>
        <w:br w:type="page"/>
      </w:r>
    </w:p>
    <w:p w:rsidR="007049CF" w:rsidRDefault="000C50E9" w:rsidP="007049CF">
      <w:pPr>
        <w:pStyle w:val="Heading2"/>
        <w:jc w:val="both"/>
      </w:pPr>
      <w:bookmarkStart w:id="26" w:name="_Toc220622592"/>
      <w:bookmarkStart w:id="27" w:name="_Toc220624317"/>
      <w:r>
        <w:lastRenderedPageBreak/>
        <w:t>2.6</w:t>
      </w:r>
      <w:r w:rsidR="007049CF">
        <w:t xml:space="preserve"> USECASE</w:t>
      </w:r>
      <w:bookmarkEnd w:id="26"/>
      <w:bookmarkEnd w:id="27"/>
    </w:p>
    <w:p w:rsidR="007049CF" w:rsidRDefault="007049CF" w:rsidP="007049CF">
      <w:bookmarkStart w:id="28" w:name="_heading=h.4xyepfkbbqr4" w:colFirst="0" w:colLast="0"/>
      <w:bookmarkStart w:id="29" w:name="_Toc220622593"/>
      <w:bookmarkEnd w:id="28"/>
      <w:r>
        <w:rPr>
          <w:noProof/>
        </w:rPr>
        <w:drawing>
          <wp:inline distT="114300" distB="114300" distL="114300" distR="114300" wp14:anchorId="7CC9B4F0" wp14:editId="612F5DC9">
            <wp:extent cx="5759775" cy="4229100"/>
            <wp:effectExtent l="0" t="0" r="0" b="0"/>
            <wp:docPr id="2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759775" cy="4229100"/>
                    </a:xfrm>
                    <a:prstGeom prst="rect">
                      <a:avLst/>
                    </a:prstGeom>
                    <a:ln/>
                  </pic:spPr>
                </pic:pic>
              </a:graphicData>
            </a:graphic>
          </wp:inline>
        </w:drawing>
      </w:r>
      <w:bookmarkEnd w:id="29"/>
    </w:p>
    <w:p w:rsidR="007049CF" w:rsidRPr="00E12E96" w:rsidRDefault="007049CF" w:rsidP="007049CF">
      <w:pPr>
        <w:pStyle w:val="Hnh"/>
        <w:rPr>
          <w:color w:val="000000" w:themeColor="text1"/>
        </w:rPr>
      </w:pPr>
      <w:bookmarkStart w:id="30" w:name="_Toc220624253"/>
      <w:r w:rsidRPr="00E12E96">
        <w:rPr>
          <w:color w:val="000000" w:themeColor="text1"/>
        </w:rPr>
        <w:t xml:space="preserve">Hình </w:t>
      </w:r>
      <w:r w:rsidR="000C50E9">
        <w:rPr>
          <w:color w:val="000000" w:themeColor="text1"/>
        </w:rPr>
        <w:t>6</w:t>
      </w:r>
      <w:r w:rsidRPr="00E12E96">
        <w:rPr>
          <w:color w:val="000000" w:themeColor="text1"/>
        </w:rPr>
        <w:t xml:space="preserve"> Usecase</w:t>
      </w:r>
      <w:bookmarkEnd w:id="30"/>
    </w:p>
    <w:p w:rsidR="007049CF" w:rsidRPr="00117FB9" w:rsidRDefault="007049CF" w:rsidP="007049CF">
      <w:pPr>
        <w:spacing w:line="360" w:lineRule="auto"/>
        <w:rPr>
          <w:color w:val="000000" w:themeColor="text1"/>
        </w:rPr>
      </w:pPr>
      <w:r>
        <w:rPr>
          <w:color w:val="000000" w:themeColor="text1"/>
        </w:rPr>
        <w:tab/>
        <w:t>- Xem Trang Chủ</w:t>
      </w:r>
    </w:p>
    <w:p w:rsidR="007049CF" w:rsidRPr="00117FB9" w:rsidRDefault="007049CF" w:rsidP="007049CF">
      <w:pPr>
        <w:spacing w:line="360" w:lineRule="auto"/>
        <w:ind w:left="1260"/>
        <w:rPr>
          <w:color w:val="000000" w:themeColor="text1"/>
        </w:rPr>
      </w:pPr>
      <w:r>
        <w:rPr>
          <w:color w:val="000000" w:themeColor="text1"/>
        </w:rPr>
        <w:t xml:space="preserve">+ </w:t>
      </w:r>
      <w:r w:rsidRPr="00117FB9">
        <w:rPr>
          <w:color w:val="000000" w:themeColor="text1"/>
        </w:rPr>
        <w:t>Mục tiêu: Người dùng xem các chức năng sẵn có, nút tải ảnh và liên kết tới thông tin thuật toán.</w:t>
      </w:r>
    </w:p>
    <w:p w:rsidR="007049CF" w:rsidRPr="00117FB9" w:rsidRDefault="007049CF" w:rsidP="007049CF">
      <w:pPr>
        <w:spacing w:line="360" w:lineRule="auto"/>
        <w:ind w:left="1260"/>
        <w:rPr>
          <w:color w:val="000000" w:themeColor="text1"/>
        </w:rPr>
      </w:pPr>
      <w:r>
        <w:rPr>
          <w:color w:val="000000" w:themeColor="text1"/>
        </w:rPr>
        <w:t xml:space="preserve">+ </w:t>
      </w:r>
      <w:r w:rsidRPr="00117FB9">
        <w:rPr>
          <w:color w:val="000000" w:themeColor="text1"/>
        </w:rPr>
        <w:t>Tiền điều kiện: Kết nối tới trang web.</w:t>
      </w:r>
    </w:p>
    <w:p w:rsidR="007049CF" w:rsidRDefault="007049CF" w:rsidP="007049CF">
      <w:pPr>
        <w:spacing w:line="360" w:lineRule="auto"/>
        <w:ind w:left="1260"/>
        <w:rPr>
          <w:color w:val="000000" w:themeColor="text1"/>
        </w:rPr>
      </w:pPr>
      <w:r>
        <w:rPr>
          <w:color w:val="000000" w:themeColor="text1"/>
        </w:rPr>
        <w:t xml:space="preserve">+ </w:t>
      </w:r>
      <w:r w:rsidRPr="00117FB9">
        <w:rPr>
          <w:color w:val="000000" w:themeColor="text1"/>
        </w:rPr>
        <w:t>Hậu điều kiện: Giao diện hiển thị các lựa chọn chính.</w:t>
      </w:r>
    </w:p>
    <w:p w:rsidR="007049CF" w:rsidRPr="00117FB9" w:rsidRDefault="007049CF" w:rsidP="007049CF">
      <w:pPr>
        <w:spacing w:line="360" w:lineRule="auto"/>
        <w:rPr>
          <w:color w:val="000000" w:themeColor="text1"/>
        </w:rPr>
      </w:pPr>
      <w:r>
        <w:rPr>
          <w:color w:val="000000" w:themeColor="text1"/>
        </w:rPr>
        <w:tab/>
        <w:t>- Tải Ảnh Lên</w:t>
      </w:r>
    </w:p>
    <w:p w:rsidR="007049CF" w:rsidRPr="00117FB9" w:rsidRDefault="007049CF" w:rsidP="007049CF">
      <w:pPr>
        <w:spacing w:line="360" w:lineRule="auto"/>
        <w:ind w:left="1260"/>
        <w:rPr>
          <w:color w:val="000000" w:themeColor="text1"/>
        </w:rPr>
      </w:pPr>
      <w:r>
        <w:rPr>
          <w:color w:val="000000" w:themeColor="text1"/>
        </w:rPr>
        <w:t xml:space="preserve">+ </w:t>
      </w:r>
      <w:r w:rsidRPr="00117FB9">
        <w:rPr>
          <w:color w:val="000000" w:themeColor="text1"/>
        </w:rPr>
        <w:t>Mục tiêu: Người dùng chọn và upload ảnh nguồn lên hệ thống.</w:t>
      </w:r>
    </w:p>
    <w:p w:rsidR="007049CF" w:rsidRPr="00117FB9" w:rsidRDefault="007049CF" w:rsidP="007049CF">
      <w:pPr>
        <w:spacing w:line="360" w:lineRule="auto"/>
        <w:ind w:left="1260"/>
        <w:rPr>
          <w:color w:val="000000" w:themeColor="text1"/>
        </w:rPr>
      </w:pPr>
      <w:r>
        <w:rPr>
          <w:color w:val="000000" w:themeColor="text1"/>
        </w:rPr>
        <w:t xml:space="preserve">+ </w:t>
      </w:r>
      <w:r w:rsidRPr="00117FB9">
        <w:rPr>
          <w:color w:val="000000" w:themeColor="text1"/>
        </w:rPr>
        <w:t>Tiền điều kiện: Người dùng có ảnh hợp lệ.</w:t>
      </w:r>
    </w:p>
    <w:p w:rsidR="007049CF" w:rsidRDefault="007049CF" w:rsidP="007049CF">
      <w:pPr>
        <w:spacing w:line="360" w:lineRule="auto"/>
        <w:ind w:left="1260"/>
        <w:rPr>
          <w:color w:val="000000" w:themeColor="text1"/>
        </w:rPr>
      </w:pPr>
      <w:r>
        <w:rPr>
          <w:color w:val="000000" w:themeColor="text1"/>
        </w:rPr>
        <w:t xml:space="preserve">+ </w:t>
      </w:r>
      <w:r w:rsidRPr="00117FB9">
        <w:rPr>
          <w:color w:val="000000" w:themeColor="text1"/>
        </w:rPr>
        <w:t>Hậu điều kiện: Ảnh được lưu tạm và sẵn sàng cho bước tiếp theo (nén/so sánh).</w:t>
      </w:r>
    </w:p>
    <w:p w:rsidR="007049CF" w:rsidRPr="00117FB9" w:rsidRDefault="007049CF" w:rsidP="007049CF">
      <w:pPr>
        <w:spacing w:line="360" w:lineRule="auto"/>
        <w:rPr>
          <w:color w:val="000000" w:themeColor="text1"/>
        </w:rPr>
      </w:pPr>
      <w:r>
        <w:rPr>
          <w:color w:val="000000" w:themeColor="text1"/>
        </w:rPr>
        <w:tab/>
        <w:t>- Nén Ảnh</w:t>
      </w:r>
    </w:p>
    <w:p w:rsidR="007049CF" w:rsidRPr="00117FB9" w:rsidRDefault="007049CF" w:rsidP="007049CF">
      <w:pPr>
        <w:spacing w:line="360" w:lineRule="auto"/>
        <w:ind w:left="1260"/>
        <w:rPr>
          <w:color w:val="000000" w:themeColor="text1"/>
        </w:rPr>
      </w:pPr>
      <w:r>
        <w:rPr>
          <w:color w:val="000000" w:themeColor="text1"/>
        </w:rPr>
        <w:t xml:space="preserve">+ </w:t>
      </w:r>
      <w:r w:rsidRPr="00117FB9">
        <w:rPr>
          <w:color w:val="000000" w:themeColor="text1"/>
        </w:rPr>
        <w:t>Mục tiêu: Hệ thống nén ảnh theo thuật toán/thiết lập người dùng.</w:t>
      </w:r>
    </w:p>
    <w:p w:rsidR="007049CF" w:rsidRPr="00117FB9" w:rsidRDefault="007049CF" w:rsidP="007049CF">
      <w:pPr>
        <w:spacing w:line="360" w:lineRule="auto"/>
        <w:ind w:left="1260"/>
        <w:rPr>
          <w:color w:val="000000" w:themeColor="text1"/>
        </w:rPr>
      </w:pPr>
      <w:r>
        <w:rPr>
          <w:color w:val="000000" w:themeColor="text1"/>
        </w:rPr>
        <w:t xml:space="preserve">+ </w:t>
      </w:r>
      <w:r w:rsidRPr="00117FB9">
        <w:rPr>
          <w:color w:val="000000" w:themeColor="text1"/>
        </w:rPr>
        <w:t>Tiền điều kiện: Ảnh đã được tải lên.</w:t>
      </w:r>
    </w:p>
    <w:p w:rsidR="007049CF" w:rsidRPr="00117FB9" w:rsidRDefault="007049CF" w:rsidP="007049CF">
      <w:pPr>
        <w:spacing w:line="360" w:lineRule="auto"/>
        <w:ind w:left="1260"/>
        <w:rPr>
          <w:color w:val="000000" w:themeColor="text1"/>
        </w:rPr>
      </w:pPr>
      <w:r>
        <w:rPr>
          <w:color w:val="000000" w:themeColor="text1"/>
        </w:rPr>
        <w:t xml:space="preserve">+ </w:t>
      </w:r>
      <w:r w:rsidRPr="00117FB9">
        <w:rPr>
          <w:color w:val="000000" w:themeColor="text1"/>
        </w:rPr>
        <w:t>Hậu điều kiện: Sinh ra ảnh nén và các chỉ số (kích thước, PSNR/SSIM hoặc các thước đo chất lượng).</w:t>
      </w:r>
    </w:p>
    <w:p w:rsidR="007049CF" w:rsidRPr="00117FB9" w:rsidRDefault="007049CF" w:rsidP="007049CF">
      <w:pPr>
        <w:spacing w:line="360" w:lineRule="auto"/>
        <w:rPr>
          <w:color w:val="000000" w:themeColor="text1"/>
        </w:rPr>
      </w:pPr>
      <w:r>
        <w:rPr>
          <w:color w:val="000000" w:themeColor="text1"/>
        </w:rPr>
        <w:tab/>
        <w:t>- Xem Kết Quả Nén</w:t>
      </w:r>
    </w:p>
    <w:p w:rsidR="007049CF" w:rsidRPr="00117FB9" w:rsidRDefault="007049CF" w:rsidP="007049CF">
      <w:pPr>
        <w:spacing w:line="360" w:lineRule="auto"/>
        <w:ind w:left="1260"/>
        <w:rPr>
          <w:color w:val="000000" w:themeColor="text1"/>
        </w:rPr>
      </w:pPr>
      <w:r>
        <w:rPr>
          <w:color w:val="000000" w:themeColor="text1"/>
        </w:rPr>
        <w:lastRenderedPageBreak/>
        <w:t xml:space="preserve">+ </w:t>
      </w:r>
      <w:r w:rsidRPr="00117FB9">
        <w:rPr>
          <w:color w:val="000000" w:themeColor="text1"/>
        </w:rPr>
        <w:t>Mục tiêu: Người dùng xem kết quả nén, so sánh ảnh trước/sau và các chỉ số.</w:t>
      </w:r>
    </w:p>
    <w:p w:rsidR="007049CF" w:rsidRPr="00117FB9" w:rsidRDefault="007049CF" w:rsidP="007049CF">
      <w:pPr>
        <w:spacing w:line="360" w:lineRule="auto"/>
        <w:ind w:left="1260"/>
        <w:rPr>
          <w:color w:val="000000" w:themeColor="text1"/>
        </w:rPr>
      </w:pPr>
      <w:r>
        <w:rPr>
          <w:color w:val="000000" w:themeColor="text1"/>
        </w:rPr>
        <w:t xml:space="preserve">+ </w:t>
      </w:r>
      <w:r w:rsidRPr="00117FB9">
        <w:rPr>
          <w:color w:val="000000" w:themeColor="text1"/>
        </w:rPr>
        <w:t>Tiền điều kiện: Quá trình nén đã hoàn tất.</w:t>
      </w:r>
    </w:p>
    <w:p w:rsidR="007049CF" w:rsidRPr="00117FB9" w:rsidRDefault="007049CF" w:rsidP="007049CF">
      <w:pPr>
        <w:spacing w:line="360" w:lineRule="auto"/>
        <w:ind w:left="1260"/>
        <w:rPr>
          <w:color w:val="000000" w:themeColor="text1"/>
        </w:rPr>
      </w:pPr>
      <w:r>
        <w:rPr>
          <w:color w:val="000000" w:themeColor="text1"/>
        </w:rPr>
        <w:t xml:space="preserve">+ </w:t>
      </w:r>
      <w:r w:rsidRPr="00117FB9">
        <w:rPr>
          <w:color w:val="000000" w:themeColor="text1"/>
        </w:rPr>
        <w:t>Hậu điều kiện: Người dùng có thể so sánh hoặc tải về ảnh nén.</w:t>
      </w:r>
    </w:p>
    <w:p w:rsidR="007049CF" w:rsidRPr="00117FB9" w:rsidRDefault="007049CF" w:rsidP="007049CF">
      <w:pPr>
        <w:spacing w:line="360" w:lineRule="auto"/>
        <w:rPr>
          <w:color w:val="000000" w:themeColor="text1"/>
        </w:rPr>
      </w:pPr>
      <w:r>
        <w:rPr>
          <w:color w:val="000000" w:themeColor="text1"/>
        </w:rPr>
        <w:tab/>
        <w:t>- Tải Ảnh Nén Xuống</w:t>
      </w:r>
    </w:p>
    <w:p w:rsidR="007049CF" w:rsidRPr="00117FB9" w:rsidRDefault="007049CF" w:rsidP="007049CF">
      <w:pPr>
        <w:spacing w:line="360" w:lineRule="auto"/>
        <w:ind w:left="1260"/>
        <w:rPr>
          <w:color w:val="000000" w:themeColor="text1"/>
        </w:rPr>
      </w:pPr>
      <w:r>
        <w:rPr>
          <w:color w:val="000000" w:themeColor="text1"/>
        </w:rPr>
        <w:t xml:space="preserve">+ </w:t>
      </w:r>
      <w:r w:rsidRPr="00117FB9">
        <w:rPr>
          <w:color w:val="000000" w:themeColor="text1"/>
        </w:rPr>
        <w:t>Mục tiêu: Người dùng tải file ảnh đã nén về máy.</w:t>
      </w:r>
    </w:p>
    <w:p w:rsidR="007049CF" w:rsidRPr="00117FB9" w:rsidRDefault="007049CF" w:rsidP="007049CF">
      <w:pPr>
        <w:spacing w:line="360" w:lineRule="auto"/>
        <w:ind w:left="1260"/>
        <w:rPr>
          <w:color w:val="000000" w:themeColor="text1"/>
        </w:rPr>
      </w:pPr>
      <w:r>
        <w:rPr>
          <w:color w:val="000000" w:themeColor="text1"/>
        </w:rPr>
        <w:t xml:space="preserve">+ </w:t>
      </w:r>
      <w:r w:rsidRPr="00117FB9">
        <w:rPr>
          <w:color w:val="000000" w:themeColor="text1"/>
        </w:rPr>
        <w:t>Tiền điều kiện: Có ảnh nén hợp lệ.</w:t>
      </w:r>
    </w:p>
    <w:p w:rsidR="007049CF" w:rsidRDefault="007049CF" w:rsidP="007049CF">
      <w:pPr>
        <w:spacing w:line="360" w:lineRule="auto"/>
        <w:ind w:left="1260"/>
        <w:rPr>
          <w:color w:val="000000" w:themeColor="text1"/>
        </w:rPr>
      </w:pPr>
      <w:r>
        <w:rPr>
          <w:color w:val="000000" w:themeColor="text1"/>
        </w:rPr>
        <w:t xml:space="preserve">+ </w:t>
      </w:r>
      <w:r w:rsidRPr="00117FB9">
        <w:rPr>
          <w:color w:val="000000" w:themeColor="text1"/>
        </w:rPr>
        <w:t>Hậu điều kiện: File ảnh được gửi về trình duyệt/thiết bị người dùng.</w:t>
      </w:r>
    </w:p>
    <w:p w:rsidR="007049CF" w:rsidRPr="00117FB9" w:rsidRDefault="007049CF" w:rsidP="007049CF">
      <w:pPr>
        <w:spacing w:line="360" w:lineRule="auto"/>
        <w:jc w:val="both"/>
        <w:rPr>
          <w:color w:val="000000" w:themeColor="text1"/>
        </w:rPr>
      </w:pPr>
      <w:r>
        <w:rPr>
          <w:color w:val="000000" w:themeColor="text1"/>
        </w:rPr>
        <w:tab/>
        <w:t>- So Sánh Thuật Toán</w:t>
      </w:r>
    </w:p>
    <w:p w:rsidR="007049CF" w:rsidRPr="00117FB9" w:rsidRDefault="007049CF" w:rsidP="007049CF">
      <w:pPr>
        <w:spacing w:line="360" w:lineRule="auto"/>
        <w:ind w:left="1260"/>
        <w:rPr>
          <w:color w:val="000000" w:themeColor="text1"/>
        </w:rPr>
      </w:pPr>
      <w:r>
        <w:rPr>
          <w:color w:val="000000" w:themeColor="text1"/>
        </w:rPr>
        <w:t xml:space="preserve">+ </w:t>
      </w:r>
      <w:r w:rsidRPr="00117FB9">
        <w:rPr>
          <w:color w:val="000000" w:themeColor="text1"/>
        </w:rPr>
        <w:t>Mục tiêu: Người dùng chạy so sánh giữa hai hoặc nhiều thuật toán nén trên cùng ảnh (hoặc nhiều ảnh).</w:t>
      </w:r>
    </w:p>
    <w:p w:rsidR="007049CF" w:rsidRPr="00117FB9" w:rsidRDefault="007049CF" w:rsidP="007049CF">
      <w:pPr>
        <w:spacing w:line="360" w:lineRule="auto"/>
        <w:ind w:left="1260"/>
        <w:rPr>
          <w:color w:val="000000" w:themeColor="text1"/>
        </w:rPr>
      </w:pPr>
      <w:r>
        <w:rPr>
          <w:color w:val="000000" w:themeColor="text1"/>
        </w:rPr>
        <w:t xml:space="preserve">+ </w:t>
      </w:r>
      <w:r w:rsidRPr="00117FB9">
        <w:rPr>
          <w:color w:val="000000" w:themeColor="text1"/>
        </w:rPr>
        <w:t>Tiền điều kiện: Có ảnh mẫu/ảnh đã tải lên; người dùng chọn thuật toán để so sánh.</w:t>
      </w:r>
    </w:p>
    <w:p w:rsidR="007049CF" w:rsidRPr="00117FB9" w:rsidRDefault="007049CF" w:rsidP="007049CF">
      <w:pPr>
        <w:spacing w:line="360" w:lineRule="auto"/>
        <w:ind w:left="1260"/>
        <w:rPr>
          <w:color w:val="000000" w:themeColor="text1"/>
        </w:rPr>
      </w:pPr>
      <w:r>
        <w:rPr>
          <w:color w:val="000000" w:themeColor="text1"/>
        </w:rPr>
        <w:t xml:space="preserve">+ </w:t>
      </w:r>
      <w:r w:rsidRPr="00117FB9">
        <w:rPr>
          <w:color w:val="000000" w:themeColor="text1"/>
        </w:rPr>
        <w:t>Hậu điều kiện: Hệ thống trả về bảng/biểu đồ so sánh các chỉ số (kích thước, chất lượng, thời gian).</w:t>
      </w:r>
    </w:p>
    <w:p w:rsidR="007049CF" w:rsidRPr="00117FB9" w:rsidRDefault="007049CF" w:rsidP="007049CF">
      <w:pPr>
        <w:spacing w:line="360" w:lineRule="auto"/>
        <w:jc w:val="both"/>
        <w:rPr>
          <w:color w:val="000000" w:themeColor="text1"/>
        </w:rPr>
      </w:pPr>
      <w:r>
        <w:rPr>
          <w:color w:val="000000" w:themeColor="text1"/>
        </w:rPr>
        <w:tab/>
        <w:t>- Xem Thông Tin Thuật Toán</w:t>
      </w:r>
    </w:p>
    <w:p w:rsidR="007049CF" w:rsidRPr="00117FB9" w:rsidRDefault="007049CF" w:rsidP="007049CF">
      <w:pPr>
        <w:spacing w:line="360" w:lineRule="auto"/>
        <w:ind w:left="1260"/>
        <w:rPr>
          <w:color w:val="000000" w:themeColor="text1"/>
        </w:rPr>
      </w:pPr>
      <w:r>
        <w:rPr>
          <w:color w:val="000000" w:themeColor="text1"/>
        </w:rPr>
        <w:t xml:space="preserve">+ </w:t>
      </w:r>
      <w:r w:rsidRPr="00117FB9">
        <w:rPr>
          <w:color w:val="000000" w:themeColor="text1"/>
        </w:rPr>
        <w:t>Mục tiêu: Cung cấp mô tả, ưu/nhược điểm và thông số của từng thuật toán nén.</w:t>
      </w:r>
    </w:p>
    <w:p w:rsidR="007049CF" w:rsidRPr="00117FB9" w:rsidRDefault="007049CF" w:rsidP="007049CF">
      <w:pPr>
        <w:spacing w:line="360" w:lineRule="auto"/>
        <w:ind w:left="1260"/>
        <w:rPr>
          <w:color w:val="000000" w:themeColor="text1"/>
        </w:rPr>
      </w:pPr>
      <w:r>
        <w:rPr>
          <w:color w:val="000000" w:themeColor="text1"/>
        </w:rPr>
        <w:t xml:space="preserve">+ </w:t>
      </w:r>
      <w:r w:rsidRPr="00117FB9">
        <w:rPr>
          <w:color w:val="000000" w:themeColor="text1"/>
        </w:rPr>
        <w:t>Tiền điều kiện: Truy cập vào trang thông tin/tooltip.</w:t>
      </w:r>
    </w:p>
    <w:p w:rsidR="007049CF" w:rsidRPr="00117FB9" w:rsidRDefault="007049CF" w:rsidP="007049CF">
      <w:pPr>
        <w:spacing w:line="360" w:lineRule="auto"/>
        <w:ind w:left="1260"/>
        <w:rPr>
          <w:color w:val="000000" w:themeColor="text1"/>
        </w:rPr>
      </w:pPr>
      <w:r>
        <w:rPr>
          <w:color w:val="000000" w:themeColor="text1"/>
        </w:rPr>
        <w:t xml:space="preserve">+  </w:t>
      </w:r>
      <w:r w:rsidRPr="00117FB9">
        <w:rPr>
          <w:color w:val="000000" w:themeColor="text1"/>
        </w:rPr>
        <w:t>Hậu điều kiện: Người dùng hiểu được khác biệt giữa các thuật toán.</w:t>
      </w:r>
    </w:p>
    <w:p w:rsidR="007049CF" w:rsidRPr="00E12E96" w:rsidRDefault="007049CF" w:rsidP="007049CF">
      <w:pPr>
        <w:spacing w:line="360" w:lineRule="auto"/>
        <w:rPr>
          <w:color w:val="000000" w:themeColor="text1"/>
        </w:rPr>
      </w:pPr>
      <w:r>
        <w:rPr>
          <w:color w:val="000000" w:themeColor="text1"/>
        </w:rPr>
        <w:tab/>
        <w:t>- Xem Khuyến Nghị</w:t>
      </w:r>
    </w:p>
    <w:p w:rsidR="007049CF" w:rsidRPr="00117FB9" w:rsidRDefault="007049CF" w:rsidP="007049CF">
      <w:pPr>
        <w:spacing w:line="360" w:lineRule="auto"/>
        <w:ind w:left="1260"/>
        <w:rPr>
          <w:color w:val="000000" w:themeColor="text1"/>
        </w:rPr>
      </w:pPr>
      <w:r>
        <w:rPr>
          <w:color w:val="000000" w:themeColor="text1"/>
        </w:rPr>
        <w:t xml:space="preserve">+ </w:t>
      </w:r>
      <w:r w:rsidRPr="00117FB9">
        <w:rPr>
          <w:color w:val="000000" w:themeColor="text1"/>
        </w:rPr>
        <w:t>Mục tiêu: Hệ thống đề xuất thuật toán/thiết lập phù hợp dựa trên mục tiêu (ví dụ: ưu tiên chất lượng hay kích thước).</w:t>
      </w:r>
    </w:p>
    <w:p w:rsidR="007049CF" w:rsidRPr="00117FB9" w:rsidRDefault="007049CF" w:rsidP="007049CF">
      <w:pPr>
        <w:spacing w:line="360" w:lineRule="auto"/>
        <w:ind w:left="1260"/>
        <w:rPr>
          <w:color w:val="000000" w:themeColor="text1"/>
        </w:rPr>
      </w:pPr>
      <w:r>
        <w:rPr>
          <w:color w:val="000000" w:themeColor="text1"/>
        </w:rPr>
        <w:t xml:space="preserve">+ </w:t>
      </w:r>
      <w:r w:rsidRPr="00117FB9">
        <w:rPr>
          <w:color w:val="000000" w:themeColor="text1"/>
        </w:rPr>
        <w:t>Tiền điều kiện: Có kết quả nén hoặc chọn tiêu chí tối ưu.</w:t>
      </w:r>
    </w:p>
    <w:p w:rsidR="007049CF" w:rsidRPr="00117FB9" w:rsidRDefault="007049CF" w:rsidP="007049CF">
      <w:pPr>
        <w:spacing w:line="360" w:lineRule="auto"/>
        <w:ind w:left="1260"/>
        <w:rPr>
          <w:color w:val="000000" w:themeColor="text1"/>
        </w:rPr>
      </w:pPr>
      <w:r>
        <w:rPr>
          <w:color w:val="000000" w:themeColor="text1"/>
        </w:rPr>
        <w:t xml:space="preserve">+ </w:t>
      </w:r>
      <w:r w:rsidRPr="00117FB9">
        <w:rPr>
          <w:color w:val="000000" w:themeColor="text1"/>
        </w:rPr>
        <w:t>Hậu điều kiện: Hiển thị đề xuất cho người dùng.</w:t>
      </w:r>
    </w:p>
    <w:p w:rsidR="00B61655" w:rsidRDefault="00B61655" w:rsidP="009B6AF4">
      <w:pPr>
        <w:spacing w:line="360" w:lineRule="auto"/>
        <w:rPr>
          <w:b/>
        </w:rPr>
      </w:pPr>
    </w:p>
    <w:p w:rsidR="00B61655" w:rsidRDefault="00B61655" w:rsidP="009B6AF4">
      <w:pPr>
        <w:spacing w:line="360" w:lineRule="auto"/>
        <w:rPr>
          <w:b/>
        </w:rPr>
      </w:pPr>
    </w:p>
    <w:p w:rsidR="00B61655" w:rsidRDefault="00B61655" w:rsidP="009B6AF4">
      <w:pPr>
        <w:spacing w:line="360" w:lineRule="auto"/>
        <w:rPr>
          <w:b/>
        </w:rPr>
      </w:pPr>
    </w:p>
    <w:p w:rsidR="009C019F" w:rsidRPr="00046007" w:rsidRDefault="008732DA" w:rsidP="00046007">
      <w:pPr>
        <w:spacing w:line="360" w:lineRule="auto"/>
        <w:rPr>
          <w:b/>
          <w:bCs/>
        </w:rPr>
      </w:pPr>
      <w:bookmarkStart w:id="31" w:name="_Toc208052924"/>
      <w:r w:rsidRPr="00CA6D21">
        <w:rPr>
          <w:b/>
          <w:bCs/>
        </w:rPr>
        <w:br w:type="page"/>
      </w:r>
      <w:bookmarkStart w:id="32" w:name="_Toc208052926"/>
      <w:bookmarkEnd w:id="31"/>
    </w:p>
    <w:p w:rsidR="00053065" w:rsidRPr="00CA6D21" w:rsidRDefault="00CA6D21" w:rsidP="009B6AF4">
      <w:pPr>
        <w:pStyle w:val="Heading1"/>
        <w:spacing w:line="360" w:lineRule="auto"/>
        <w:rPr>
          <w:b/>
          <w:sz w:val="26"/>
          <w:szCs w:val="26"/>
        </w:rPr>
      </w:pPr>
      <w:bookmarkStart w:id="33" w:name="_Toc208052930"/>
      <w:bookmarkStart w:id="34" w:name="_Toc220624318"/>
      <w:bookmarkEnd w:id="32"/>
      <w:r>
        <w:rPr>
          <w:b/>
          <w:sz w:val="26"/>
          <w:szCs w:val="26"/>
        </w:rPr>
        <w:lastRenderedPageBreak/>
        <w:t>CHƯƠNG 3:</w:t>
      </w:r>
      <w:bookmarkEnd w:id="33"/>
      <w:r w:rsidR="004134B5">
        <w:rPr>
          <w:b/>
          <w:sz w:val="26"/>
          <w:szCs w:val="26"/>
        </w:rPr>
        <w:t>KẾT QUẢ KIỂM NGHIỆM</w:t>
      </w:r>
      <w:bookmarkEnd w:id="34"/>
    </w:p>
    <w:p w:rsidR="00372DBB" w:rsidRPr="00CA6D21" w:rsidRDefault="00CA6D21" w:rsidP="009B6AF4">
      <w:pPr>
        <w:pStyle w:val="Heading2"/>
        <w:spacing w:line="360" w:lineRule="auto"/>
        <w:jc w:val="both"/>
      </w:pPr>
      <w:bookmarkStart w:id="35" w:name="_Toc208052931"/>
      <w:bookmarkStart w:id="36" w:name="_Toc220624319"/>
      <w:r>
        <w:t xml:space="preserve">3.1 </w:t>
      </w:r>
      <w:r w:rsidR="00B01DE1" w:rsidRPr="00CA6D21">
        <w:t>GIỚI THIỆU GIAO DIỆN</w:t>
      </w:r>
      <w:bookmarkEnd w:id="35"/>
      <w:r w:rsidR="00B8733A">
        <w:t xml:space="preserve"> VÀ CHỨC NĂNG GIAO DIỆN</w:t>
      </w:r>
      <w:bookmarkEnd w:id="36"/>
      <w:r w:rsidR="00B8733A">
        <w:t xml:space="preserve"> </w:t>
      </w:r>
    </w:p>
    <w:p w:rsidR="00B01DE1" w:rsidRPr="00327CFF" w:rsidRDefault="00CA6D21" w:rsidP="009B6AF4">
      <w:pPr>
        <w:pStyle w:val="Heading3"/>
        <w:spacing w:line="360" w:lineRule="auto"/>
        <w:ind w:left="274"/>
        <w:rPr>
          <w:i w:val="0"/>
        </w:rPr>
      </w:pPr>
      <w:bookmarkStart w:id="37" w:name="_Toc208052932"/>
      <w:bookmarkStart w:id="38" w:name="_Toc220624320"/>
      <w:r w:rsidRPr="00327CFF">
        <w:t xml:space="preserve">3.1.1 </w:t>
      </w:r>
      <w:bookmarkEnd w:id="37"/>
      <w:r w:rsidR="004134B5" w:rsidRPr="00327CFF">
        <w:rPr>
          <w:i w:val="0"/>
        </w:rPr>
        <w:t>Giao diện trang chủ</w:t>
      </w:r>
      <w:bookmarkEnd w:id="38"/>
    </w:p>
    <w:p w:rsidR="00CD1A13" w:rsidRPr="00CA6D21" w:rsidRDefault="00F43E18" w:rsidP="009B6AF4">
      <w:pPr>
        <w:spacing w:line="360" w:lineRule="auto"/>
        <w:jc w:val="center"/>
      </w:pPr>
      <w:r w:rsidRPr="00F43E18">
        <w:rPr>
          <w:noProof/>
        </w:rPr>
        <w:drawing>
          <wp:inline distT="0" distB="0" distL="0" distR="0" wp14:anchorId="2426DD56" wp14:editId="3A7D9850">
            <wp:extent cx="5760720" cy="469289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60720" cy="4692894"/>
                    </a:xfrm>
                    <a:prstGeom prst="rect">
                      <a:avLst/>
                    </a:prstGeom>
                  </pic:spPr>
                </pic:pic>
              </a:graphicData>
            </a:graphic>
          </wp:inline>
        </w:drawing>
      </w:r>
    </w:p>
    <w:p w:rsidR="00C749AC" w:rsidRPr="00B8733A" w:rsidRDefault="001017AF" w:rsidP="00B8733A">
      <w:pPr>
        <w:pStyle w:val="Hnh"/>
        <w:rPr>
          <w:color w:val="000000" w:themeColor="text1"/>
        </w:rPr>
      </w:pPr>
      <w:bookmarkStart w:id="39" w:name="_Toc528393704"/>
      <w:bookmarkStart w:id="40" w:name="_Toc208052892"/>
      <w:bookmarkStart w:id="41" w:name="_Toc220624254"/>
      <w:r w:rsidRPr="00B8733A">
        <w:rPr>
          <w:color w:val="000000" w:themeColor="text1"/>
        </w:rPr>
        <w:t xml:space="preserve">Hình </w:t>
      </w:r>
      <w:r w:rsidR="000C50E9">
        <w:rPr>
          <w:color w:val="000000" w:themeColor="text1"/>
        </w:rPr>
        <w:t>7</w:t>
      </w:r>
      <w:r w:rsidR="00AD10BC" w:rsidRPr="00B8733A">
        <w:rPr>
          <w:color w:val="000000" w:themeColor="text1"/>
        </w:rPr>
        <w:t xml:space="preserve">: </w:t>
      </w:r>
      <w:bookmarkEnd w:id="39"/>
      <w:bookmarkEnd w:id="40"/>
      <w:r w:rsidR="004134B5" w:rsidRPr="00B8733A">
        <w:rPr>
          <w:color w:val="000000" w:themeColor="text1"/>
        </w:rPr>
        <w:t>Giao diện trang chủ</w:t>
      </w:r>
      <w:bookmarkEnd w:id="41"/>
    </w:p>
    <w:p w:rsidR="00C51AD0" w:rsidRPr="00C51AD0" w:rsidRDefault="00C51AD0" w:rsidP="00C51AD0">
      <w:pPr>
        <w:spacing w:line="360" w:lineRule="auto"/>
        <w:jc w:val="both"/>
        <w:rPr>
          <w:rStyle w:val="Strong"/>
          <w:b w:val="0"/>
        </w:rPr>
      </w:pPr>
      <w:r w:rsidRPr="00C51AD0">
        <w:rPr>
          <w:rStyle w:val="Strong"/>
          <w:b w:val="0"/>
        </w:rPr>
        <w:t>Tổng thể giao diện</w:t>
      </w:r>
    </w:p>
    <w:p w:rsidR="00C51AD0" w:rsidRPr="00C51AD0" w:rsidRDefault="00C51AD0" w:rsidP="00C51AD0">
      <w:pPr>
        <w:spacing w:line="360" w:lineRule="auto"/>
        <w:jc w:val="both"/>
        <w:rPr>
          <w:rStyle w:val="Strong"/>
          <w:b w:val="0"/>
        </w:rPr>
      </w:pPr>
      <w:r>
        <w:rPr>
          <w:rStyle w:val="Strong"/>
          <w:b w:val="0"/>
        </w:rPr>
        <w:tab/>
      </w:r>
      <w:r w:rsidRPr="00C51AD0">
        <w:rPr>
          <w:rStyle w:val="Strong"/>
          <w:b w:val="0"/>
        </w:rPr>
        <w:t>Trang có nền màu gradient xanh dương đến xanh lá (#3498db → #2ecc71), thiết kế hiện đại với các section được bố trí theo chiều dọc, tạo cảm giác chuyên nghiệp và thân thiện.</w:t>
      </w:r>
    </w:p>
    <w:p w:rsidR="00C51AD0" w:rsidRPr="00C51AD0" w:rsidRDefault="00C51AD0" w:rsidP="00C51AD0">
      <w:pPr>
        <w:spacing w:line="360" w:lineRule="auto"/>
        <w:jc w:val="both"/>
        <w:rPr>
          <w:rStyle w:val="Strong"/>
          <w:b w:val="0"/>
        </w:rPr>
      </w:pPr>
      <w:r w:rsidRPr="00C51AD0">
        <w:rPr>
          <w:rStyle w:val="Strong"/>
          <w:b w:val="0"/>
        </w:rPr>
        <w:t>Thanh điều hướng (Navigation Bar)</w:t>
      </w:r>
    </w:p>
    <w:p w:rsidR="00C51AD0" w:rsidRPr="00C51AD0" w:rsidRDefault="00B3680A" w:rsidP="00C51AD0">
      <w:pPr>
        <w:spacing w:line="360" w:lineRule="auto"/>
        <w:jc w:val="both"/>
        <w:rPr>
          <w:rStyle w:val="Strong"/>
          <w:b w:val="0"/>
        </w:rPr>
      </w:pPr>
      <w:r>
        <w:rPr>
          <w:rStyle w:val="Strong"/>
          <w:b w:val="0"/>
        </w:rPr>
        <w:t xml:space="preserve">  - </w:t>
      </w:r>
      <w:r w:rsidR="00C51AD0" w:rsidRPr="00C51AD0">
        <w:rPr>
          <w:rStyle w:val="Strong"/>
          <w:b w:val="0"/>
        </w:rPr>
        <w:t>Bên trái: Logo với icon ảnh và text "Image Compression System".</w:t>
      </w:r>
    </w:p>
    <w:p w:rsidR="00C51AD0" w:rsidRPr="00C51AD0" w:rsidRDefault="00B3680A" w:rsidP="00C51AD0">
      <w:pPr>
        <w:spacing w:line="360" w:lineRule="auto"/>
        <w:jc w:val="both"/>
        <w:rPr>
          <w:rStyle w:val="Strong"/>
          <w:b w:val="0"/>
        </w:rPr>
      </w:pPr>
      <w:r>
        <w:rPr>
          <w:rStyle w:val="Strong"/>
          <w:b w:val="0"/>
        </w:rPr>
        <w:t xml:space="preserve">  - </w:t>
      </w:r>
      <w:r w:rsidR="00C51AD0" w:rsidRPr="00C51AD0">
        <w:rPr>
          <w:rStyle w:val="Strong"/>
          <w:b w:val="0"/>
        </w:rPr>
        <w:t>Giữa: Menu điều hướng gồm "Trang Chủ", "Nén Ảnh", "Thuật Toán", "So Sánh".</w:t>
      </w:r>
    </w:p>
    <w:p w:rsidR="00C51AD0" w:rsidRPr="00C51AD0" w:rsidRDefault="00C51AD0" w:rsidP="00C51AD0">
      <w:pPr>
        <w:spacing w:line="360" w:lineRule="auto"/>
        <w:jc w:val="both"/>
        <w:rPr>
          <w:rStyle w:val="Strong"/>
          <w:b w:val="0"/>
        </w:rPr>
      </w:pPr>
      <w:r w:rsidRPr="00C51AD0">
        <w:rPr>
          <w:rStyle w:val="Strong"/>
          <w:b w:val="0"/>
        </w:rPr>
        <w:t>Phần Hero (Giới thiệu chính)</w:t>
      </w:r>
    </w:p>
    <w:p w:rsidR="00C51AD0" w:rsidRPr="00C51AD0" w:rsidRDefault="00B3680A" w:rsidP="00C51AD0">
      <w:pPr>
        <w:spacing w:line="360" w:lineRule="auto"/>
        <w:jc w:val="both"/>
        <w:rPr>
          <w:rStyle w:val="Strong"/>
          <w:b w:val="0"/>
        </w:rPr>
      </w:pPr>
      <w:r>
        <w:rPr>
          <w:rStyle w:val="Strong"/>
          <w:b w:val="0"/>
        </w:rPr>
        <w:t xml:space="preserve">   - </w:t>
      </w:r>
      <w:r w:rsidR="00C51AD0" w:rsidRPr="00C51AD0">
        <w:rPr>
          <w:rStyle w:val="Strong"/>
          <w:b w:val="0"/>
        </w:rPr>
        <w:t>Nền: Gradient xanh dương đến xanh lá, text màu trắng.</w:t>
      </w:r>
    </w:p>
    <w:p w:rsidR="00C51AD0" w:rsidRPr="00C51AD0" w:rsidRDefault="00B3680A" w:rsidP="00C51AD0">
      <w:pPr>
        <w:spacing w:line="360" w:lineRule="auto"/>
        <w:jc w:val="both"/>
        <w:rPr>
          <w:rStyle w:val="Strong"/>
          <w:b w:val="0"/>
        </w:rPr>
      </w:pPr>
      <w:r>
        <w:rPr>
          <w:rStyle w:val="Strong"/>
          <w:b w:val="0"/>
        </w:rPr>
        <w:t xml:space="preserve">   - </w:t>
      </w:r>
      <w:r w:rsidR="00C51AD0" w:rsidRPr="00C51AD0">
        <w:rPr>
          <w:rStyle w:val="Strong"/>
          <w:b w:val="0"/>
        </w:rPr>
        <w:t>Nội dung:</w:t>
      </w:r>
    </w:p>
    <w:p w:rsidR="00C51AD0" w:rsidRPr="00C51AD0" w:rsidRDefault="00B3680A" w:rsidP="00C51AD0">
      <w:pPr>
        <w:spacing w:line="360" w:lineRule="auto"/>
        <w:jc w:val="both"/>
        <w:rPr>
          <w:rStyle w:val="Strong"/>
          <w:b w:val="0"/>
        </w:rPr>
      </w:pPr>
      <w:r>
        <w:rPr>
          <w:rStyle w:val="Strong"/>
          <w:b w:val="0"/>
        </w:rPr>
        <w:tab/>
        <w:t xml:space="preserve">+ </w:t>
      </w:r>
      <w:r w:rsidR="00C51AD0" w:rsidRPr="00C51AD0">
        <w:rPr>
          <w:rStyle w:val="Strong"/>
          <w:b w:val="0"/>
        </w:rPr>
        <w:t>Tiêu đề lớn: "Hệ Thống Nén Ảnh Tương Tác".</w:t>
      </w:r>
    </w:p>
    <w:p w:rsidR="00C51AD0" w:rsidRPr="00C51AD0" w:rsidRDefault="00B3680A" w:rsidP="00C51AD0">
      <w:pPr>
        <w:spacing w:line="360" w:lineRule="auto"/>
        <w:jc w:val="both"/>
        <w:rPr>
          <w:rStyle w:val="Strong"/>
          <w:b w:val="0"/>
        </w:rPr>
      </w:pPr>
      <w:r>
        <w:rPr>
          <w:rStyle w:val="Strong"/>
          <w:b w:val="0"/>
        </w:rPr>
        <w:lastRenderedPageBreak/>
        <w:tab/>
        <w:t xml:space="preserve">+ </w:t>
      </w:r>
      <w:r w:rsidR="00C51AD0" w:rsidRPr="00C51AD0">
        <w:rPr>
          <w:rStyle w:val="Strong"/>
          <w:b w:val="0"/>
        </w:rPr>
        <w:t>Mô tả: "So sánh hiệu quả các phương pháp nén ảnh: JPEG, PNG, WebP".</w:t>
      </w:r>
    </w:p>
    <w:p w:rsidR="00C51AD0" w:rsidRPr="00C51AD0" w:rsidRDefault="00B3680A" w:rsidP="00C51AD0">
      <w:pPr>
        <w:spacing w:line="360" w:lineRule="auto"/>
        <w:jc w:val="both"/>
        <w:rPr>
          <w:rStyle w:val="Strong"/>
          <w:b w:val="0"/>
        </w:rPr>
      </w:pPr>
      <w:r>
        <w:rPr>
          <w:rStyle w:val="Strong"/>
          <w:b w:val="0"/>
        </w:rPr>
        <w:tab/>
        <w:t xml:space="preserve">+ </w:t>
      </w:r>
      <w:r w:rsidR="00C51AD0" w:rsidRPr="00C51AD0">
        <w:rPr>
          <w:rStyle w:val="Strong"/>
          <w:b w:val="0"/>
        </w:rPr>
        <w:t>Nút CTA màu xanh đậm: "Bắt Đầu Nén Ảnh" với hiệu ứng hover nâng lên.</w:t>
      </w:r>
    </w:p>
    <w:p w:rsidR="00C51AD0" w:rsidRPr="00C51AD0" w:rsidRDefault="00C51AD0" w:rsidP="00C51AD0">
      <w:pPr>
        <w:spacing w:line="360" w:lineRule="auto"/>
        <w:jc w:val="both"/>
        <w:rPr>
          <w:rStyle w:val="Strong"/>
          <w:b w:val="0"/>
        </w:rPr>
      </w:pPr>
      <w:r w:rsidRPr="00C51AD0">
        <w:rPr>
          <w:rStyle w:val="Strong"/>
          <w:b w:val="0"/>
        </w:rPr>
        <w:t>Khu vực nén ảnh</w:t>
      </w:r>
    </w:p>
    <w:p w:rsidR="00C51AD0" w:rsidRPr="00C51AD0" w:rsidRDefault="00B3680A" w:rsidP="00C51AD0">
      <w:pPr>
        <w:spacing w:line="360" w:lineRule="auto"/>
        <w:jc w:val="both"/>
        <w:rPr>
          <w:rStyle w:val="Strong"/>
          <w:b w:val="0"/>
        </w:rPr>
      </w:pPr>
      <w:r>
        <w:rPr>
          <w:rStyle w:val="Strong"/>
          <w:b w:val="0"/>
        </w:rPr>
        <w:t xml:space="preserve">  - </w:t>
      </w:r>
      <w:r w:rsidR="00C51AD0" w:rsidRPr="00C51AD0">
        <w:rPr>
          <w:rStyle w:val="Strong"/>
          <w:b w:val="0"/>
        </w:rPr>
        <w:t>Nền: Màu trắng với container bo góc.</w:t>
      </w:r>
    </w:p>
    <w:p w:rsidR="00C51AD0" w:rsidRPr="00C51AD0" w:rsidRDefault="00B3680A" w:rsidP="00C51AD0">
      <w:pPr>
        <w:spacing w:line="360" w:lineRule="auto"/>
        <w:jc w:val="both"/>
        <w:rPr>
          <w:rStyle w:val="Strong"/>
          <w:b w:val="0"/>
        </w:rPr>
      </w:pPr>
      <w:r>
        <w:rPr>
          <w:rStyle w:val="Strong"/>
          <w:b w:val="0"/>
        </w:rPr>
        <w:t xml:space="preserve">  - </w:t>
      </w:r>
      <w:r w:rsidR="00C51AD0" w:rsidRPr="00C51AD0">
        <w:rPr>
          <w:rStyle w:val="Strong"/>
          <w:b w:val="0"/>
        </w:rPr>
        <w:t>Tiêu đề: "Nén Ảnh" với subtitle "Tải ảnh lên để so sánh các phương pháp nén".</w:t>
      </w:r>
    </w:p>
    <w:p w:rsidR="00C51AD0" w:rsidRPr="00C51AD0" w:rsidRDefault="00C51AD0" w:rsidP="00C51AD0">
      <w:pPr>
        <w:spacing w:line="360" w:lineRule="auto"/>
        <w:jc w:val="both"/>
        <w:rPr>
          <w:rStyle w:val="Strong"/>
          <w:b w:val="0"/>
        </w:rPr>
      </w:pPr>
      <w:r w:rsidRPr="00C51AD0">
        <w:rPr>
          <w:rStyle w:val="Strong"/>
          <w:b w:val="0"/>
        </w:rPr>
        <w:t>Khu vực tải ảnh (Upload Area)</w:t>
      </w:r>
    </w:p>
    <w:p w:rsidR="00C51AD0" w:rsidRPr="00C51AD0" w:rsidRDefault="00B3680A" w:rsidP="00C51AD0">
      <w:pPr>
        <w:spacing w:line="360" w:lineRule="auto"/>
        <w:jc w:val="both"/>
        <w:rPr>
          <w:rStyle w:val="Strong"/>
          <w:b w:val="0"/>
        </w:rPr>
      </w:pPr>
      <w:r>
        <w:rPr>
          <w:rStyle w:val="Strong"/>
          <w:b w:val="0"/>
        </w:rPr>
        <w:t xml:space="preserve">  - </w:t>
      </w:r>
      <w:r w:rsidR="00C51AD0" w:rsidRPr="00C51AD0">
        <w:rPr>
          <w:rStyle w:val="Strong"/>
          <w:b w:val="0"/>
        </w:rPr>
        <w:t>Thiết kế: Hộp lớn với viền đứt nét màu xanh, nền xanh nhạt (#f0f7ff).</w:t>
      </w:r>
    </w:p>
    <w:p w:rsidR="00C51AD0" w:rsidRPr="00C51AD0" w:rsidRDefault="00B3680A" w:rsidP="00C51AD0">
      <w:pPr>
        <w:spacing w:line="360" w:lineRule="auto"/>
        <w:jc w:val="both"/>
        <w:rPr>
          <w:rStyle w:val="Strong"/>
          <w:b w:val="0"/>
        </w:rPr>
      </w:pPr>
      <w:r>
        <w:rPr>
          <w:rStyle w:val="Strong"/>
          <w:b w:val="0"/>
        </w:rPr>
        <w:t xml:space="preserve">  - </w:t>
      </w:r>
      <w:r w:rsidR="00C51AD0" w:rsidRPr="00C51AD0">
        <w:rPr>
          <w:rStyle w:val="Strong"/>
          <w:b w:val="0"/>
        </w:rPr>
        <w:t>Nội dung:</w:t>
      </w:r>
    </w:p>
    <w:p w:rsidR="00C51AD0" w:rsidRPr="00C51AD0" w:rsidRDefault="00B3680A" w:rsidP="00C51AD0">
      <w:pPr>
        <w:spacing w:line="360" w:lineRule="auto"/>
        <w:jc w:val="both"/>
        <w:rPr>
          <w:rStyle w:val="Strong"/>
          <w:b w:val="0"/>
        </w:rPr>
      </w:pPr>
      <w:r>
        <w:rPr>
          <w:rStyle w:val="Strong"/>
          <w:b w:val="0"/>
        </w:rPr>
        <w:tab/>
        <w:t xml:space="preserve">+ </w:t>
      </w:r>
      <w:r w:rsidR="00C51AD0" w:rsidRPr="00C51AD0">
        <w:rPr>
          <w:rStyle w:val="Strong"/>
          <w:b w:val="0"/>
        </w:rPr>
        <w:t>Icon cloud upload lớn màu xanh.</w:t>
      </w:r>
    </w:p>
    <w:p w:rsidR="00C51AD0" w:rsidRPr="00C51AD0" w:rsidRDefault="00B3680A" w:rsidP="00C51AD0">
      <w:pPr>
        <w:spacing w:line="360" w:lineRule="auto"/>
        <w:jc w:val="both"/>
        <w:rPr>
          <w:rStyle w:val="Strong"/>
          <w:b w:val="0"/>
        </w:rPr>
      </w:pPr>
      <w:r>
        <w:rPr>
          <w:rStyle w:val="Strong"/>
          <w:b w:val="0"/>
        </w:rPr>
        <w:tab/>
        <w:t xml:space="preserve">+ </w:t>
      </w:r>
      <w:r w:rsidR="00C51AD0" w:rsidRPr="00C51AD0">
        <w:rPr>
          <w:rStyle w:val="Strong"/>
          <w:b w:val="0"/>
        </w:rPr>
        <w:t>Text chính: "Kéo ảnh vào đây hoặc nhấp để chọn".</w:t>
      </w:r>
    </w:p>
    <w:p w:rsidR="00C51AD0" w:rsidRPr="00C51AD0" w:rsidRDefault="00B3680A" w:rsidP="00C51AD0">
      <w:pPr>
        <w:spacing w:line="360" w:lineRule="auto"/>
        <w:jc w:val="both"/>
        <w:rPr>
          <w:rStyle w:val="Strong"/>
          <w:b w:val="0"/>
        </w:rPr>
      </w:pPr>
      <w:r>
        <w:rPr>
          <w:rStyle w:val="Strong"/>
          <w:b w:val="0"/>
        </w:rPr>
        <w:tab/>
        <w:t xml:space="preserve">+ </w:t>
      </w:r>
      <w:r w:rsidR="00C51AD0" w:rsidRPr="00C51AD0">
        <w:rPr>
          <w:rStyle w:val="Strong"/>
          <w:b w:val="0"/>
        </w:rPr>
        <w:t>Text phụ: "Hỗ trợ: JPG, PNG, GIF, BMP (Tối đa 50MB)".</w:t>
      </w:r>
    </w:p>
    <w:p w:rsidR="00C51AD0" w:rsidRPr="00C51AD0" w:rsidRDefault="00B3680A" w:rsidP="00C51AD0">
      <w:pPr>
        <w:spacing w:line="360" w:lineRule="auto"/>
        <w:jc w:val="both"/>
        <w:rPr>
          <w:rStyle w:val="Strong"/>
          <w:b w:val="0"/>
        </w:rPr>
      </w:pPr>
      <w:r>
        <w:rPr>
          <w:rStyle w:val="Strong"/>
          <w:b w:val="0"/>
        </w:rPr>
        <w:t xml:space="preserve">  - </w:t>
      </w:r>
      <w:r w:rsidR="00C51AD0" w:rsidRPr="00C51AD0">
        <w:rPr>
          <w:rStyle w:val="Strong"/>
          <w:b w:val="0"/>
        </w:rPr>
        <w:t>Hiệu ứng: Hover chuyển viền sang xanh lá, nền chuyển xanh nhạt hơn.</w:t>
      </w:r>
    </w:p>
    <w:p w:rsidR="00C51AD0" w:rsidRPr="00C51AD0" w:rsidRDefault="00C51AD0" w:rsidP="00C51AD0">
      <w:pPr>
        <w:spacing w:line="360" w:lineRule="auto"/>
        <w:jc w:val="both"/>
        <w:rPr>
          <w:rStyle w:val="Strong"/>
          <w:b w:val="0"/>
        </w:rPr>
      </w:pPr>
      <w:r w:rsidRPr="00C51AD0">
        <w:rPr>
          <w:rStyle w:val="Strong"/>
          <w:b w:val="0"/>
        </w:rPr>
        <w:t>Khu vực kết quả (Results Container)</w:t>
      </w:r>
    </w:p>
    <w:p w:rsidR="00C51AD0" w:rsidRPr="00C51AD0" w:rsidRDefault="00B3680A" w:rsidP="00C51AD0">
      <w:pPr>
        <w:spacing w:line="360" w:lineRule="auto"/>
        <w:jc w:val="both"/>
        <w:rPr>
          <w:rStyle w:val="Strong"/>
          <w:b w:val="0"/>
        </w:rPr>
      </w:pPr>
      <w:r>
        <w:rPr>
          <w:rStyle w:val="Strong"/>
          <w:b w:val="0"/>
        </w:rPr>
        <w:t xml:space="preserve">  - </w:t>
      </w:r>
      <w:r w:rsidR="00C51AD0" w:rsidRPr="00C51AD0">
        <w:rPr>
          <w:rStyle w:val="Strong"/>
          <w:b w:val="0"/>
        </w:rPr>
        <w:t>Thông tin ảnh gốc: Hộp màu xám nhạt hiển thị kích thước và định dạng file.</w:t>
      </w:r>
    </w:p>
    <w:p w:rsidR="00C51AD0" w:rsidRPr="00C51AD0" w:rsidRDefault="00B3680A" w:rsidP="00C51AD0">
      <w:pPr>
        <w:spacing w:line="360" w:lineRule="auto"/>
        <w:jc w:val="both"/>
        <w:rPr>
          <w:rStyle w:val="Strong"/>
          <w:b w:val="0"/>
        </w:rPr>
      </w:pPr>
      <w:r>
        <w:rPr>
          <w:rStyle w:val="Strong"/>
          <w:b w:val="0"/>
        </w:rPr>
        <w:t xml:space="preserve">  - </w:t>
      </w:r>
      <w:r w:rsidR="00C51AD0" w:rsidRPr="00C51AD0">
        <w:rPr>
          <w:rStyle w:val="Strong"/>
          <w:b w:val="0"/>
        </w:rPr>
        <w:t>Bảng so sánh:</w:t>
      </w:r>
    </w:p>
    <w:p w:rsidR="00C51AD0" w:rsidRPr="00C51AD0" w:rsidRDefault="00B3680A" w:rsidP="00C51AD0">
      <w:pPr>
        <w:spacing w:line="360" w:lineRule="auto"/>
        <w:jc w:val="both"/>
        <w:rPr>
          <w:rStyle w:val="Strong"/>
          <w:b w:val="0"/>
        </w:rPr>
      </w:pPr>
      <w:r>
        <w:rPr>
          <w:rStyle w:val="Strong"/>
          <w:b w:val="0"/>
        </w:rPr>
        <w:tab/>
        <w:t xml:space="preserve">+ </w:t>
      </w:r>
      <w:r w:rsidR="00C51AD0" w:rsidRPr="00C51AD0">
        <w:rPr>
          <w:rStyle w:val="Strong"/>
          <w:b w:val="0"/>
        </w:rPr>
        <w:t>Header màu xanh gradient.</w:t>
      </w:r>
    </w:p>
    <w:p w:rsidR="00C51AD0" w:rsidRPr="00C51AD0" w:rsidRDefault="00B3680A" w:rsidP="00C51AD0">
      <w:pPr>
        <w:spacing w:line="360" w:lineRule="auto"/>
        <w:jc w:val="both"/>
        <w:rPr>
          <w:rStyle w:val="Strong"/>
          <w:b w:val="0"/>
        </w:rPr>
      </w:pPr>
      <w:r>
        <w:rPr>
          <w:rStyle w:val="Strong"/>
          <w:b w:val="0"/>
        </w:rPr>
        <w:tab/>
        <w:t xml:space="preserve">+ </w:t>
      </w:r>
      <w:r w:rsidR="00C51AD0" w:rsidRPr="00C51AD0">
        <w:rPr>
          <w:rStyle w:val="Strong"/>
          <w:b w:val="0"/>
        </w:rPr>
        <w:t>Các cột: Phương Pháp | Kích Thước | Tỷ Lệ Nén | PSNR | SSIM | Thời Gian.</w:t>
      </w:r>
    </w:p>
    <w:p w:rsidR="00C51AD0" w:rsidRPr="00C51AD0" w:rsidRDefault="00B3680A" w:rsidP="00C51AD0">
      <w:pPr>
        <w:spacing w:line="360" w:lineRule="auto"/>
        <w:jc w:val="both"/>
        <w:rPr>
          <w:rStyle w:val="Strong"/>
          <w:b w:val="0"/>
        </w:rPr>
      </w:pPr>
      <w:r>
        <w:rPr>
          <w:rStyle w:val="Strong"/>
          <w:b w:val="0"/>
        </w:rPr>
        <w:tab/>
        <w:t xml:space="preserve">+ </w:t>
      </w:r>
      <w:r w:rsidR="00C51AD0" w:rsidRPr="00C51AD0">
        <w:rPr>
          <w:rStyle w:val="Strong"/>
          <w:b w:val="0"/>
        </w:rPr>
        <w:t>Hiệu ứng hover trên các hàng.</w:t>
      </w:r>
    </w:p>
    <w:p w:rsidR="00C51AD0" w:rsidRPr="00C51AD0" w:rsidRDefault="00B3680A" w:rsidP="00C51AD0">
      <w:pPr>
        <w:spacing w:line="360" w:lineRule="auto"/>
        <w:jc w:val="both"/>
        <w:rPr>
          <w:rStyle w:val="Strong"/>
          <w:b w:val="0"/>
        </w:rPr>
      </w:pPr>
      <w:r>
        <w:rPr>
          <w:rStyle w:val="Strong"/>
          <w:b w:val="0"/>
        </w:rPr>
        <w:t xml:space="preserve">  - </w:t>
      </w:r>
      <w:r w:rsidR="00C51AD0" w:rsidRPr="00C51AD0">
        <w:rPr>
          <w:rStyle w:val="Strong"/>
          <w:b w:val="0"/>
        </w:rPr>
        <w:t>So sánh hình ảnh: Grid hiển thị ảnh gốc và các phiên bản nén.</w:t>
      </w:r>
    </w:p>
    <w:p w:rsidR="00C51AD0" w:rsidRPr="00C51AD0" w:rsidRDefault="00B3680A" w:rsidP="00C51AD0">
      <w:pPr>
        <w:spacing w:line="360" w:lineRule="auto"/>
        <w:jc w:val="both"/>
        <w:rPr>
          <w:rStyle w:val="Strong"/>
          <w:b w:val="0"/>
        </w:rPr>
      </w:pPr>
      <w:r>
        <w:rPr>
          <w:rStyle w:val="Strong"/>
          <w:b w:val="0"/>
        </w:rPr>
        <w:t xml:space="preserve">  - </w:t>
      </w:r>
      <w:r w:rsidR="00C51AD0" w:rsidRPr="00C51AD0">
        <w:rPr>
          <w:rStyle w:val="Strong"/>
          <w:b w:val="0"/>
        </w:rPr>
        <w:t>Khuyến nghị: Hộp màu vàng nhạt với icon và nội dung gợi ý.</w:t>
      </w:r>
    </w:p>
    <w:p w:rsidR="00C51AD0" w:rsidRPr="00C51AD0" w:rsidRDefault="00C51AD0" w:rsidP="00C51AD0">
      <w:pPr>
        <w:spacing w:line="360" w:lineRule="auto"/>
        <w:jc w:val="both"/>
        <w:rPr>
          <w:rStyle w:val="Strong"/>
          <w:b w:val="0"/>
        </w:rPr>
      </w:pPr>
      <w:r w:rsidRPr="00C51AD0">
        <w:rPr>
          <w:rStyle w:val="Strong"/>
          <w:b w:val="0"/>
        </w:rPr>
        <w:t>Phần thuật toán (Algorithms Section)</w:t>
      </w:r>
    </w:p>
    <w:p w:rsidR="00C51AD0" w:rsidRPr="00C51AD0" w:rsidRDefault="00B3680A" w:rsidP="00C51AD0">
      <w:pPr>
        <w:spacing w:line="360" w:lineRule="auto"/>
        <w:jc w:val="both"/>
        <w:rPr>
          <w:rStyle w:val="Strong"/>
          <w:b w:val="0"/>
        </w:rPr>
      </w:pPr>
      <w:r>
        <w:rPr>
          <w:rStyle w:val="Strong"/>
          <w:b w:val="0"/>
        </w:rPr>
        <w:t xml:space="preserve">  - </w:t>
      </w:r>
      <w:r w:rsidR="00C51AD0" w:rsidRPr="00C51AD0">
        <w:rPr>
          <w:rStyle w:val="Strong"/>
          <w:b w:val="0"/>
        </w:rPr>
        <w:t>Nền: Màu xám nhạt (#f8f9fa).</w:t>
      </w:r>
    </w:p>
    <w:p w:rsidR="00C51AD0" w:rsidRPr="00C51AD0" w:rsidRDefault="00B3680A" w:rsidP="00C51AD0">
      <w:pPr>
        <w:spacing w:line="360" w:lineRule="auto"/>
        <w:jc w:val="both"/>
        <w:rPr>
          <w:rStyle w:val="Strong"/>
          <w:b w:val="0"/>
        </w:rPr>
      </w:pPr>
      <w:r>
        <w:rPr>
          <w:rStyle w:val="Strong"/>
          <w:b w:val="0"/>
        </w:rPr>
        <w:t xml:space="preserve">  - </w:t>
      </w:r>
      <w:r w:rsidR="00C51AD0" w:rsidRPr="00C51AD0">
        <w:rPr>
          <w:rStyle w:val="Strong"/>
          <w:b w:val="0"/>
        </w:rPr>
        <w:t>Layout: Grid responsive với các card thuật toán.</w:t>
      </w:r>
    </w:p>
    <w:p w:rsidR="00C51AD0" w:rsidRPr="00C51AD0" w:rsidRDefault="00C51AD0" w:rsidP="00C51AD0">
      <w:pPr>
        <w:spacing w:line="360" w:lineRule="auto"/>
        <w:jc w:val="both"/>
        <w:rPr>
          <w:rStyle w:val="Strong"/>
          <w:b w:val="0"/>
        </w:rPr>
      </w:pPr>
      <w:r w:rsidRPr="00C51AD0">
        <w:rPr>
          <w:rStyle w:val="Strong"/>
          <w:b w:val="0"/>
        </w:rPr>
        <w:t>Algorithm Cards:</w:t>
      </w:r>
    </w:p>
    <w:p w:rsidR="00C51AD0" w:rsidRPr="00C51AD0" w:rsidRDefault="00B3680A" w:rsidP="00C51AD0">
      <w:pPr>
        <w:spacing w:line="360" w:lineRule="auto"/>
        <w:jc w:val="both"/>
        <w:rPr>
          <w:rStyle w:val="Strong"/>
          <w:b w:val="0"/>
        </w:rPr>
      </w:pPr>
      <w:r>
        <w:rPr>
          <w:rStyle w:val="Strong"/>
          <w:b w:val="0"/>
        </w:rPr>
        <w:tab/>
        <w:t xml:space="preserve">+ </w:t>
      </w:r>
      <w:r w:rsidR="00C51AD0" w:rsidRPr="00C51AD0">
        <w:rPr>
          <w:rStyle w:val="Strong"/>
          <w:b w:val="0"/>
        </w:rPr>
        <w:t>Nền trắng với shadow, viền trên màu xanh.</w:t>
      </w:r>
    </w:p>
    <w:p w:rsidR="00C51AD0" w:rsidRPr="00C51AD0" w:rsidRDefault="00B3680A" w:rsidP="00C51AD0">
      <w:pPr>
        <w:spacing w:line="360" w:lineRule="auto"/>
        <w:jc w:val="both"/>
        <w:rPr>
          <w:rStyle w:val="Strong"/>
          <w:b w:val="0"/>
        </w:rPr>
      </w:pPr>
      <w:r>
        <w:rPr>
          <w:rStyle w:val="Strong"/>
          <w:b w:val="0"/>
        </w:rPr>
        <w:tab/>
        <w:t xml:space="preserve">+ </w:t>
      </w:r>
      <w:r w:rsidR="00C51AD0" w:rsidRPr="00C51AD0">
        <w:rPr>
          <w:rStyle w:val="Strong"/>
          <w:b w:val="0"/>
        </w:rPr>
        <w:t>Badge phân loại "Lossy" (đỏ nhạt) hoặc "Lossless" (xanh nhạt).</w:t>
      </w:r>
    </w:p>
    <w:p w:rsidR="00C51AD0" w:rsidRPr="00C51AD0" w:rsidRDefault="00B3680A" w:rsidP="00C51AD0">
      <w:pPr>
        <w:spacing w:line="360" w:lineRule="auto"/>
        <w:jc w:val="both"/>
        <w:rPr>
          <w:rStyle w:val="Strong"/>
          <w:b w:val="0"/>
        </w:rPr>
      </w:pPr>
      <w:r>
        <w:rPr>
          <w:rStyle w:val="Strong"/>
          <w:b w:val="0"/>
        </w:rPr>
        <w:tab/>
        <w:t xml:space="preserve">+ </w:t>
      </w:r>
      <w:r w:rsidR="00C51AD0" w:rsidRPr="00C51AD0">
        <w:rPr>
          <w:rStyle w:val="Strong"/>
          <w:b w:val="0"/>
        </w:rPr>
        <w:t>Danh sách ưu điểm với icon checkmark xanh lá.</w:t>
      </w:r>
    </w:p>
    <w:p w:rsidR="00C51AD0" w:rsidRPr="00C51AD0" w:rsidRDefault="00B3680A" w:rsidP="00C51AD0">
      <w:pPr>
        <w:spacing w:line="360" w:lineRule="auto"/>
        <w:jc w:val="both"/>
        <w:rPr>
          <w:rStyle w:val="Strong"/>
          <w:b w:val="0"/>
        </w:rPr>
      </w:pPr>
      <w:r>
        <w:rPr>
          <w:rStyle w:val="Strong"/>
          <w:b w:val="0"/>
        </w:rPr>
        <w:tab/>
        <w:t xml:space="preserve">+ </w:t>
      </w:r>
      <w:r w:rsidR="00C51AD0" w:rsidRPr="00C51AD0">
        <w:rPr>
          <w:rStyle w:val="Strong"/>
          <w:b w:val="0"/>
        </w:rPr>
        <w:t>Hiệu ứng hover: nâng lên và shadow lớn hơn.</w:t>
      </w:r>
    </w:p>
    <w:p w:rsidR="00C51AD0" w:rsidRPr="00C51AD0" w:rsidRDefault="00C51AD0" w:rsidP="00C51AD0">
      <w:pPr>
        <w:spacing w:line="360" w:lineRule="auto"/>
        <w:jc w:val="both"/>
        <w:rPr>
          <w:rStyle w:val="Strong"/>
          <w:b w:val="0"/>
        </w:rPr>
      </w:pPr>
      <w:r w:rsidRPr="00C51AD0">
        <w:rPr>
          <w:rStyle w:val="Strong"/>
          <w:b w:val="0"/>
        </w:rPr>
        <w:t>Phần so sánh nhanh (Comparison Section)</w:t>
      </w:r>
    </w:p>
    <w:p w:rsidR="00C51AD0" w:rsidRPr="00C51AD0" w:rsidRDefault="00B3680A" w:rsidP="00C51AD0">
      <w:pPr>
        <w:spacing w:line="360" w:lineRule="auto"/>
        <w:jc w:val="both"/>
        <w:rPr>
          <w:rStyle w:val="Strong"/>
          <w:b w:val="0"/>
        </w:rPr>
      </w:pPr>
      <w:r>
        <w:rPr>
          <w:rStyle w:val="Strong"/>
          <w:b w:val="0"/>
        </w:rPr>
        <w:t xml:space="preserve">  - </w:t>
      </w:r>
      <w:r w:rsidR="00C51AD0" w:rsidRPr="00C51AD0">
        <w:rPr>
          <w:rStyle w:val="Strong"/>
          <w:b w:val="0"/>
        </w:rPr>
        <w:t>Nền: Màu trắng.</w:t>
      </w:r>
    </w:p>
    <w:p w:rsidR="00C51AD0" w:rsidRPr="00C51AD0" w:rsidRDefault="00B3680A" w:rsidP="00C51AD0">
      <w:pPr>
        <w:spacing w:line="360" w:lineRule="auto"/>
        <w:jc w:val="both"/>
        <w:rPr>
          <w:rStyle w:val="Strong"/>
          <w:b w:val="0"/>
        </w:rPr>
      </w:pPr>
      <w:r>
        <w:rPr>
          <w:rStyle w:val="Strong"/>
          <w:b w:val="0"/>
        </w:rPr>
        <w:t xml:space="preserve">  - </w:t>
      </w:r>
      <w:r w:rsidR="00C51AD0" w:rsidRPr="00C51AD0">
        <w:rPr>
          <w:rStyle w:val="Strong"/>
          <w:b w:val="0"/>
        </w:rPr>
        <w:t>Bảng so sánh đầy đủ:</w:t>
      </w:r>
    </w:p>
    <w:p w:rsidR="00C51AD0" w:rsidRPr="00C51AD0" w:rsidRDefault="00B3680A" w:rsidP="00C51AD0">
      <w:pPr>
        <w:spacing w:line="360" w:lineRule="auto"/>
        <w:jc w:val="both"/>
        <w:rPr>
          <w:rStyle w:val="Strong"/>
          <w:b w:val="0"/>
        </w:rPr>
      </w:pPr>
      <w:r>
        <w:rPr>
          <w:rStyle w:val="Strong"/>
          <w:b w:val="0"/>
        </w:rPr>
        <w:tab/>
        <w:t xml:space="preserve">+ </w:t>
      </w:r>
      <w:r w:rsidR="00C51AD0" w:rsidRPr="00C51AD0">
        <w:rPr>
          <w:rStyle w:val="Strong"/>
          <w:b w:val="0"/>
        </w:rPr>
        <w:t>Header gradient xanh dương đến xanh lá.</w:t>
      </w:r>
    </w:p>
    <w:p w:rsidR="00C51AD0" w:rsidRPr="00C51AD0" w:rsidRDefault="00B3680A" w:rsidP="00C51AD0">
      <w:pPr>
        <w:spacing w:line="360" w:lineRule="auto"/>
        <w:jc w:val="both"/>
        <w:rPr>
          <w:rStyle w:val="Strong"/>
          <w:b w:val="0"/>
        </w:rPr>
      </w:pPr>
      <w:r>
        <w:rPr>
          <w:rStyle w:val="Strong"/>
          <w:b w:val="0"/>
        </w:rPr>
        <w:lastRenderedPageBreak/>
        <w:tab/>
        <w:t xml:space="preserve">+ </w:t>
      </w:r>
      <w:r w:rsidR="00C51AD0" w:rsidRPr="00C51AD0">
        <w:rPr>
          <w:rStyle w:val="Strong"/>
          <w:b w:val="0"/>
        </w:rPr>
        <w:t>Các cột: Thuật Toán | Loại | Tỷ Lệ Nén | Tốc Độ | Chất Lượng | Hỗ Trợ.</w:t>
      </w:r>
    </w:p>
    <w:p w:rsidR="00C51AD0" w:rsidRPr="00C51AD0" w:rsidRDefault="00B3680A" w:rsidP="00C51AD0">
      <w:pPr>
        <w:spacing w:line="360" w:lineRule="auto"/>
        <w:jc w:val="both"/>
        <w:rPr>
          <w:rStyle w:val="Strong"/>
          <w:b w:val="0"/>
        </w:rPr>
      </w:pPr>
      <w:r>
        <w:rPr>
          <w:rStyle w:val="Strong"/>
          <w:b w:val="0"/>
        </w:rPr>
        <w:tab/>
        <w:t xml:space="preserve">+ </w:t>
      </w:r>
      <w:r w:rsidR="00C51AD0" w:rsidRPr="00C51AD0">
        <w:rPr>
          <w:rStyle w:val="Strong"/>
          <w:b w:val="0"/>
        </w:rPr>
        <w:t>Text căn giữa, hover effect trên các hàng.</w:t>
      </w:r>
    </w:p>
    <w:p w:rsidR="00C51AD0" w:rsidRPr="00C51AD0" w:rsidRDefault="00C51AD0" w:rsidP="00C51AD0">
      <w:pPr>
        <w:spacing w:line="360" w:lineRule="auto"/>
        <w:jc w:val="both"/>
        <w:rPr>
          <w:rStyle w:val="Strong"/>
          <w:b w:val="0"/>
        </w:rPr>
      </w:pPr>
      <w:r w:rsidRPr="00C51AD0">
        <w:rPr>
          <w:rStyle w:val="Strong"/>
          <w:b w:val="0"/>
        </w:rPr>
        <w:t>Footer</w:t>
      </w:r>
    </w:p>
    <w:p w:rsidR="00C51AD0" w:rsidRPr="00C51AD0" w:rsidRDefault="00B3680A" w:rsidP="00C51AD0">
      <w:pPr>
        <w:spacing w:line="360" w:lineRule="auto"/>
        <w:jc w:val="both"/>
        <w:rPr>
          <w:rStyle w:val="Strong"/>
          <w:b w:val="0"/>
        </w:rPr>
      </w:pPr>
      <w:r>
        <w:rPr>
          <w:rStyle w:val="Strong"/>
          <w:b w:val="0"/>
        </w:rPr>
        <w:t xml:space="preserve">  - </w:t>
      </w:r>
      <w:r w:rsidR="00C51AD0" w:rsidRPr="00C51AD0">
        <w:rPr>
          <w:rStyle w:val="Strong"/>
          <w:b w:val="0"/>
        </w:rPr>
        <w:t>Nền: Màu tối (#2c3e50), text màu trắng.</w:t>
      </w:r>
    </w:p>
    <w:p w:rsidR="00C51AD0" w:rsidRPr="00C51AD0" w:rsidRDefault="00B3680A" w:rsidP="00C51AD0">
      <w:pPr>
        <w:spacing w:line="360" w:lineRule="auto"/>
        <w:jc w:val="both"/>
        <w:rPr>
          <w:rStyle w:val="Strong"/>
          <w:b w:val="0"/>
        </w:rPr>
      </w:pPr>
      <w:r>
        <w:rPr>
          <w:rStyle w:val="Strong"/>
          <w:b w:val="0"/>
        </w:rPr>
        <w:t xml:space="preserve">  - </w:t>
      </w:r>
      <w:r w:rsidR="00C51AD0" w:rsidRPr="00C51AD0">
        <w:rPr>
          <w:rStyle w:val="Strong"/>
          <w:b w:val="0"/>
        </w:rPr>
        <w:t>Nội dung:</w:t>
      </w:r>
    </w:p>
    <w:p w:rsidR="00C51AD0" w:rsidRPr="00C51AD0" w:rsidRDefault="00B3680A" w:rsidP="00C51AD0">
      <w:pPr>
        <w:spacing w:line="360" w:lineRule="auto"/>
        <w:jc w:val="both"/>
        <w:rPr>
          <w:rStyle w:val="Strong"/>
          <w:b w:val="0"/>
        </w:rPr>
      </w:pPr>
      <w:r>
        <w:rPr>
          <w:rStyle w:val="Strong"/>
          <w:b w:val="0"/>
        </w:rPr>
        <w:tab/>
        <w:t xml:space="preserve">+ </w:t>
      </w:r>
      <w:r w:rsidR="00C51AD0" w:rsidRPr="00C51AD0">
        <w:rPr>
          <w:rStyle w:val="Strong"/>
          <w:b w:val="0"/>
        </w:rPr>
        <w:t>Dòng 1: "© 2024 Hệ Thống Nén Ảnh. Tất cả quyền được bảo lưu."</w:t>
      </w:r>
    </w:p>
    <w:p w:rsidR="00C51AD0" w:rsidRPr="00C51AD0" w:rsidRDefault="00B3680A" w:rsidP="00C51AD0">
      <w:pPr>
        <w:spacing w:line="360" w:lineRule="auto"/>
        <w:jc w:val="both"/>
        <w:rPr>
          <w:rStyle w:val="Strong"/>
          <w:b w:val="0"/>
        </w:rPr>
      </w:pPr>
      <w:r>
        <w:rPr>
          <w:rStyle w:val="Strong"/>
          <w:b w:val="0"/>
        </w:rPr>
        <w:tab/>
        <w:t xml:space="preserve">+ </w:t>
      </w:r>
      <w:r w:rsidR="00C51AD0" w:rsidRPr="00C51AD0">
        <w:rPr>
          <w:rStyle w:val="Strong"/>
          <w:b w:val="0"/>
        </w:rPr>
        <w:t>Dòng 2: "Được xây dựng với bằng Flask, Python, HTML/CSS/JavaScript".</w:t>
      </w:r>
    </w:p>
    <w:p w:rsidR="00C51AD0" w:rsidRPr="00C51AD0" w:rsidRDefault="00C51AD0" w:rsidP="00C51AD0">
      <w:pPr>
        <w:spacing w:line="360" w:lineRule="auto"/>
        <w:jc w:val="both"/>
        <w:rPr>
          <w:rStyle w:val="Strong"/>
          <w:b w:val="0"/>
        </w:rPr>
      </w:pPr>
      <w:r w:rsidRPr="00C51AD0">
        <w:rPr>
          <w:rStyle w:val="Strong"/>
          <w:b w:val="0"/>
        </w:rPr>
        <w:t>Hiệu ứng tương tác</w:t>
      </w:r>
    </w:p>
    <w:p w:rsidR="00C51AD0" w:rsidRPr="00C51AD0" w:rsidRDefault="00B3680A" w:rsidP="00C51AD0">
      <w:pPr>
        <w:spacing w:line="360" w:lineRule="auto"/>
        <w:jc w:val="both"/>
        <w:rPr>
          <w:rStyle w:val="Strong"/>
          <w:b w:val="0"/>
        </w:rPr>
      </w:pPr>
      <w:r>
        <w:rPr>
          <w:rStyle w:val="Strong"/>
          <w:b w:val="0"/>
        </w:rPr>
        <w:t xml:space="preserve">  - </w:t>
      </w:r>
      <w:r w:rsidR="00C51AD0" w:rsidRPr="00C51AD0">
        <w:rPr>
          <w:rStyle w:val="Strong"/>
          <w:b w:val="0"/>
        </w:rPr>
        <w:t>Loading: Spinner xoay màu xanh với text "Đang nén ảnh...".</w:t>
      </w:r>
    </w:p>
    <w:p w:rsidR="00C51AD0" w:rsidRPr="00C51AD0" w:rsidRDefault="00B3680A" w:rsidP="00C51AD0">
      <w:pPr>
        <w:spacing w:line="360" w:lineRule="auto"/>
        <w:jc w:val="both"/>
        <w:rPr>
          <w:rStyle w:val="Strong"/>
          <w:b w:val="0"/>
        </w:rPr>
      </w:pPr>
      <w:r>
        <w:rPr>
          <w:rStyle w:val="Strong"/>
          <w:b w:val="0"/>
        </w:rPr>
        <w:t xml:space="preserve">  - </w:t>
      </w:r>
      <w:r w:rsidR="00C51AD0" w:rsidRPr="00C51AD0">
        <w:rPr>
          <w:rStyle w:val="Strong"/>
          <w:b w:val="0"/>
        </w:rPr>
        <w:t>Animations: Slide-in cho kết quả, smooth scroll cho navigation.</w:t>
      </w:r>
    </w:p>
    <w:p w:rsidR="002A786C" w:rsidRDefault="00B3680A" w:rsidP="00C51AD0">
      <w:pPr>
        <w:spacing w:line="360" w:lineRule="auto"/>
        <w:jc w:val="both"/>
        <w:rPr>
          <w:rStyle w:val="Strong"/>
          <w:b w:val="0"/>
        </w:rPr>
      </w:pPr>
      <w:r>
        <w:rPr>
          <w:rStyle w:val="Strong"/>
          <w:b w:val="0"/>
        </w:rPr>
        <w:t xml:space="preserve">  - </w:t>
      </w:r>
      <w:r w:rsidR="00C51AD0" w:rsidRPr="00C51AD0">
        <w:rPr>
          <w:rStyle w:val="Strong"/>
          <w:b w:val="0"/>
        </w:rPr>
        <w:t>Responsive: Tự động điều chỉnh layout trên mobile, navigation collapse thành menu dọc.</w:t>
      </w:r>
    </w:p>
    <w:p w:rsidR="00327CFF" w:rsidRDefault="00327CFF" w:rsidP="00C51AD0">
      <w:pPr>
        <w:spacing w:line="360" w:lineRule="auto"/>
        <w:jc w:val="both"/>
        <w:rPr>
          <w:rStyle w:val="Strong"/>
          <w:b w:val="0"/>
        </w:rPr>
      </w:pPr>
    </w:p>
    <w:p w:rsidR="00327CFF" w:rsidRDefault="00327CFF" w:rsidP="00C51AD0">
      <w:pPr>
        <w:spacing w:line="360" w:lineRule="auto"/>
        <w:jc w:val="both"/>
        <w:rPr>
          <w:rStyle w:val="Strong"/>
          <w:b w:val="0"/>
        </w:rPr>
      </w:pPr>
    </w:p>
    <w:p w:rsidR="00327CFF" w:rsidRDefault="00327CFF" w:rsidP="00C51AD0">
      <w:pPr>
        <w:spacing w:line="360" w:lineRule="auto"/>
        <w:jc w:val="both"/>
        <w:rPr>
          <w:rStyle w:val="Strong"/>
          <w:b w:val="0"/>
        </w:rPr>
      </w:pPr>
    </w:p>
    <w:p w:rsidR="00327CFF" w:rsidRDefault="00327CFF" w:rsidP="00C51AD0">
      <w:pPr>
        <w:spacing w:line="360" w:lineRule="auto"/>
        <w:jc w:val="both"/>
        <w:rPr>
          <w:rStyle w:val="Strong"/>
          <w:b w:val="0"/>
        </w:rPr>
      </w:pPr>
    </w:p>
    <w:p w:rsidR="00327CFF" w:rsidRDefault="00327CFF" w:rsidP="00C51AD0">
      <w:pPr>
        <w:spacing w:line="360" w:lineRule="auto"/>
        <w:jc w:val="both"/>
        <w:rPr>
          <w:rStyle w:val="Strong"/>
          <w:b w:val="0"/>
        </w:rPr>
      </w:pPr>
    </w:p>
    <w:p w:rsidR="00327CFF" w:rsidRDefault="00327CFF" w:rsidP="00C51AD0">
      <w:pPr>
        <w:spacing w:line="360" w:lineRule="auto"/>
        <w:jc w:val="both"/>
        <w:rPr>
          <w:rStyle w:val="Strong"/>
          <w:b w:val="0"/>
        </w:rPr>
      </w:pPr>
    </w:p>
    <w:p w:rsidR="00327CFF" w:rsidRDefault="00327CFF" w:rsidP="00C51AD0">
      <w:pPr>
        <w:spacing w:line="360" w:lineRule="auto"/>
        <w:jc w:val="both"/>
        <w:rPr>
          <w:rStyle w:val="Strong"/>
          <w:b w:val="0"/>
        </w:rPr>
      </w:pPr>
    </w:p>
    <w:p w:rsidR="00327CFF" w:rsidRDefault="00327CFF" w:rsidP="00C51AD0">
      <w:pPr>
        <w:spacing w:line="360" w:lineRule="auto"/>
        <w:jc w:val="both"/>
        <w:rPr>
          <w:rStyle w:val="Strong"/>
          <w:b w:val="0"/>
        </w:rPr>
      </w:pPr>
    </w:p>
    <w:p w:rsidR="00327CFF" w:rsidRDefault="00327CFF" w:rsidP="00C51AD0">
      <w:pPr>
        <w:spacing w:line="360" w:lineRule="auto"/>
        <w:jc w:val="both"/>
        <w:rPr>
          <w:rStyle w:val="Strong"/>
          <w:b w:val="0"/>
        </w:rPr>
      </w:pPr>
    </w:p>
    <w:p w:rsidR="00327CFF" w:rsidRDefault="00327CFF" w:rsidP="00C51AD0">
      <w:pPr>
        <w:spacing w:line="360" w:lineRule="auto"/>
        <w:jc w:val="both"/>
        <w:rPr>
          <w:rStyle w:val="Strong"/>
          <w:b w:val="0"/>
        </w:rPr>
      </w:pPr>
    </w:p>
    <w:p w:rsidR="00327CFF" w:rsidRDefault="00327CFF" w:rsidP="00C51AD0">
      <w:pPr>
        <w:spacing w:line="360" w:lineRule="auto"/>
        <w:jc w:val="both"/>
        <w:rPr>
          <w:rStyle w:val="Strong"/>
          <w:b w:val="0"/>
        </w:rPr>
      </w:pPr>
    </w:p>
    <w:p w:rsidR="00327CFF" w:rsidRDefault="00327CFF" w:rsidP="00C51AD0">
      <w:pPr>
        <w:spacing w:line="360" w:lineRule="auto"/>
        <w:jc w:val="both"/>
        <w:rPr>
          <w:rStyle w:val="Strong"/>
          <w:b w:val="0"/>
        </w:rPr>
      </w:pPr>
    </w:p>
    <w:p w:rsidR="00327CFF" w:rsidRDefault="00327CFF" w:rsidP="00C51AD0">
      <w:pPr>
        <w:spacing w:line="360" w:lineRule="auto"/>
        <w:jc w:val="both"/>
        <w:rPr>
          <w:rStyle w:val="Strong"/>
          <w:b w:val="0"/>
        </w:rPr>
      </w:pPr>
    </w:p>
    <w:p w:rsidR="00327CFF" w:rsidRPr="00327CFF" w:rsidRDefault="007049CF" w:rsidP="00327CFF">
      <w:pPr>
        <w:pStyle w:val="Heading3"/>
        <w:spacing w:before="0" w:after="0" w:line="360" w:lineRule="auto"/>
        <w:rPr>
          <w:rStyle w:val="Strong"/>
          <w:b/>
          <w:i w:val="0"/>
        </w:rPr>
      </w:pPr>
      <w:bookmarkStart w:id="42" w:name="_Toc220624321"/>
      <w:bookmarkStart w:id="43" w:name="_Toc208052934"/>
      <w:r>
        <w:rPr>
          <w:rStyle w:val="Strong"/>
          <w:b/>
          <w:i w:val="0"/>
        </w:rPr>
        <w:lastRenderedPageBreak/>
        <w:t>3.1.2</w:t>
      </w:r>
      <w:r w:rsidR="00327CFF" w:rsidRPr="00327CFF">
        <w:rPr>
          <w:rStyle w:val="Strong"/>
          <w:b/>
          <w:i w:val="0"/>
        </w:rPr>
        <w:t xml:space="preserve"> Giao diện nén ảnh</w:t>
      </w:r>
      <w:bookmarkEnd w:id="42"/>
    </w:p>
    <w:p w:rsidR="00D236A2" w:rsidRPr="00471FE7" w:rsidRDefault="00D236A2" w:rsidP="00471FE7">
      <w:pPr>
        <w:pStyle w:val="NormalWeb"/>
        <w:spacing w:before="0" w:beforeAutospacing="0" w:after="0" w:afterAutospacing="0" w:line="360" w:lineRule="auto"/>
        <w:jc w:val="both"/>
        <w:rPr>
          <w:b/>
          <w:sz w:val="26"/>
          <w:szCs w:val="26"/>
        </w:rPr>
      </w:pPr>
      <w:r w:rsidRPr="00D236A2">
        <w:rPr>
          <w:b/>
          <w:noProof/>
          <w:sz w:val="26"/>
          <w:szCs w:val="26"/>
        </w:rPr>
        <w:drawing>
          <wp:inline distT="0" distB="0" distL="0" distR="0" wp14:anchorId="70CC7D0E" wp14:editId="6FE68249">
            <wp:extent cx="4403706" cy="6320782"/>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406981" cy="6325483"/>
                    </a:xfrm>
                    <a:prstGeom prst="rect">
                      <a:avLst/>
                    </a:prstGeom>
                  </pic:spPr>
                </pic:pic>
              </a:graphicData>
            </a:graphic>
          </wp:inline>
        </w:drawing>
      </w:r>
    </w:p>
    <w:p w:rsidR="00334B68" w:rsidRPr="00B8733A" w:rsidRDefault="000C50E9" w:rsidP="00B8733A">
      <w:pPr>
        <w:pStyle w:val="Hnh"/>
        <w:rPr>
          <w:color w:val="000000" w:themeColor="text1"/>
        </w:rPr>
      </w:pPr>
      <w:bookmarkStart w:id="44" w:name="_Toc220624255"/>
      <w:r>
        <w:rPr>
          <w:color w:val="000000" w:themeColor="text1"/>
        </w:rPr>
        <w:t>Hình 8</w:t>
      </w:r>
      <w:r w:rsidR="00334B68" w:rsidRPr="00B8733A">
        <w:rPr>
          <w:color w:val="000000" w:themeColor="text1"/>
        </w:rPr>
        <w:t>: Giao diện nén ảnh</w:t>
      </w:r>
      <w:bookmarkEnd w:id="44"/>
      <w:r w:rsidR="00334B68" w:rsidRPr="00B8733A">
        <w:rPr>
          <w:color w:val="000000" w:themeColor="text1"/>
        </w:rPr>
        <w:t xml:space="preserve"> </w:t>
      </w:r>
    </w:p>
    <w:p w:rsidR="00D236A2" w:rsidRDefault="00334B68" w:rsidP="00334B68">
      <w:pPr>
        <w:pStyle w:val="NormalWeb"/>
        <w:spacing w:before="0" w:beforeAutospacing="0" w:after="0" w:afterAutospacing="0" w:line="360" w:lineRule="auto"/>
        <w:rPr>
          <w:sz w:val="26"/>
          <w:szCs w:val="26"/>
        </w:rPr>
      </w:pPr>
      <w:r w:rsidRPr="00334B68">
        <w:rPr>
          <w:rStyle w:val="Strong"/>
          <w:sz w:val="26"/>
          <w:szCs w:val="26"/>
        </w:rPr>
        <w:t>Tổng thể giao diện</w:t>
      </w:r>
      <w:r w:rsidRPr="00334B68">
        <w:rPr>
          <w:sz w:val="26"/>
          <w:szCs w:val="26"/>
        </w:rPr>
        <w:br/>
      </w:r>
      <w:r w:rsidR="00D26914">
        <w:rPr>
          <w:sz w:val="26"/>
          <w:szCs w:val="26"/>
        </w:rPr>
        <w:tab/>
      </w:r>
      <w:r w:rsidR="00D236A2" w:rsidRPr="00D236A2">
        <w:rPr>
          <w:sz w:val="26"/>
          <w:szCs w:val="26"/>
        </w:rPr>
        <w:t>Trang hiển thị kết quả nén ảnh với nền màu trắng, bố cục rõ ràng và khoa học, giúp người dùng dễ dàng so sánh các phương pháp nén khác nhau.</w:t>
      </w:r>
    </w:p>
    <w:p w:rsidR="00D236A2" w:rsidRPr="00D236A2" w:rsidRDefault="00D236A2" w:rsidP="00D236A2">
      <w:pPr>
        <w:pStyle w:val="NormalWeb"/>
        <w:spacing w:before="0" w:beforeAutospacing="0" w:after="0" w:afterAutospacing="0" w:line="360" w:lineRule="auto"/>
        <w:jc w:val="both"/>
        <w:rPr>
          <w:rStyle w:val="Strong"/>
          <w:sz w:val="26"/>
          <w:szCs w:val="26"/>
        </w:rPr>
      </w:pPr>
      <w:r w:rsidRPr="00D236A2">
        <w:rPr>
          <w:rStyle w:val="Strong"/>
          <w:sz w:val="26"/>
          <w:szCs w:val="26"/>
        </w:rPr>
        <w:t>Bảng kết quả so sánh</w:t>
      </w:r>
    </w:p>
    <w:p w:rsidR="00D236A2" w:rsidRPr="00D236A2" w:rsidRDefault="00D236A2" w:rsidP="00D236A2">
      <w:pPr>
        <w:pStyle w:val="NormalWeb"/>
        <w:spacing w:before="0" w:beforeAutospacing="0" w:after="0" w:afterAutospacing="0" w:line="360" w:lineRule="auto"/>
        <w:jc w:val="both"/>
        <w:rPr>
          <w:rStyle w:val="Strong"/>
          <w:b w:val="0"/>
          <w:sz w:val="26"/>
          <w:szCs w:val="26"/>
        </w:rPr>
      </w:pPr>
      <w:r>
        <w:rPr>
          <w:rStyle w:val="Strong"/>
          <w:b w:val="0"/>
          <w:sz w:val="26"/>
          <w:szCs w:val="26"/>
        </w:rPr>
        <w:t xml:space="preserve">  - </w:t>
      </w:r>
      <w:r w:rsidRPr="00D236A2">
        <w:rPr>
          <w:rStyle w:val="Strong"/>
          <w:b w:val="0"/>
          <w:sz w:val="26"/>
          <w:szCs w:val="26"/>
        </w:rPr>
        <w:t>Tiêu đề: "Kết Quả So Sánh" với header màu xanh gradient</w:t>
      </w:r>
    </w:p>
    <w:p w:rsidR="00D236A2" w:rsidRPr="00D236A2" w:rsidRDefault="00D236A2" w:rsidP="00D236A2">
      <w:pPr>
        <w:pStyle w:val="NormalWeb"/>
        <w:spacing w:before="0" w:beforeAutospacing="0" w:after="0" w:afterAutospacing="0" w:line="360" w:lineRule="auto"/>
        <w:jc w:val="both"/>
        <w:rPr>
          <w:rStyle w:val="Strong"/>
          <w:b w:val="0"/>
          <w:sz w:val="26"/>
          <w:szCs w:val="26"/>
        </w:rPr>
      </w:pPr>
      <w:r>
        <w:rPr>
          <w:rStyle w:val="Strong"/>
          <w:b w:val="0"/>
          <w:sz w:val="26"/>
          <w:szCs w:val="26"/>
        </w:rPr>
        <w:t xml:space="preserve">  - </w:t>
      </w:r>
      <w:r w:rsidRPr="00D236A2">
        <w:rPr>
          <w:rStyle w:val="Strong"/>
          <w:b w:val="0"/>
          <w:sz w:val="26"/>
          <w:szCs w:val="26"/>
        </w:rPr>
        <w:t>Các cột thông tin:</w:t>
      </w:r>
    </w:p>
    <w:p w:rsidR="00D236A2" w:rsidRPr="00D236A2" w:rsidRDefault="00D236A2" w:rsidP="00D236A2">
      <w:pPr>
        <w:pStyle w:val="NormalWeb"/>
        <w:spacing w:before="0" w:beforeAutospacing="0" w:after="0" w:afterAutospacing="0" w:line="360" w:lineRule="auto"/>
        <w:jc w:val="both"/>
        <w:rPr>
          <w:rStyle w:val="Strong"/>
          <w:b w:val="0"/>
          <w:sz w:val="26"/>
          <w:szCs w:val="26"/>
        </w:rPr>
      </w:pPr>
      <w:r>
        <w:rPr>
          <w:rStyle w:val="Strong"/>
          <w:b w:val="0"/>
          <w:sz w:val="26"/>
          <w:szCs w:val="26"/>
        </w:rPr>
        <w:tab/>
        <w:t xml:space="preserve">+ </w:t>
      </w:r>
      <w:r w:rsidRPr="00D236A2">
        <w:rPr>
          <w:rStyle w:val="Strong"/>
          <w:b w:val="0"/>
          <w:sz w:val="26"/>
          <w:szCs w:val="26"/>
        </w:rPr>
        <w:t>Phương Pháp: Tên thuật toán nén</w:t>
      </w:r>
    </w:p>
    <w:p w:rsidR="00D236A2" w:rsidRPr="00D236A2" w:rsidRDefault="00D236A2" w:rsidP="00D236A2">
      <w:pPr>
        <w:pStyle w:val="NormalWeb"/>
        <w:spacing w:before="0" w:beforeAutospacing="0" w:after="0" w:afterAutospacing="0" w:line="360" w:lineRule="auto"/>
        <w:jc w:val="both"/>
        <w:rPr>
          <w:rStyle w:val="Strong"/>
          <w:b w:val="0"/>
          <w:sz w:val="26"/>
          <w:szCs w:val="26"/>
        </w:rPr>
      </w:pPr>
      <w:r>
        <w:rPr>
          <w:rStyle w:val="Strong"/>
          <w:b w:val="0"/>
          <w:sz w:val="26"/>
          <w:szCs w:val="26"/>
        </w:rPr>
        <w:tab/>
        <w:t xml:space="preserve">+ </w:t>
      </w:r>
      <w:r w:rsidRPr="00D236A2">
        <w:rPr>
          <w:rStyle w:val="Strong"/>
          <w:b w:val="0"/>
          <w:sz w:val="26"/>
          <w:szCs w:val="26"/>
        </w:rPr>
        <w:t>Kích Thước: Dung lượng file sau nén</w:t>
      </w:r>
    </w:p>
    <w:p w:rsidR="00D236A2" w:rsidRPr="00D236A2" w:rsidRDefault="00D236A2" w:rsidP="00D236A2">
      <w:pPr>
        <w:pStyle w:val="NormalWeb"/>
        <w:spacing w:before="0" w:beforeAutospacing="0" w:after="0" w:afterAutospacing="0" w:line="360" w:lineRule="auto"/>
        <w:jc w:val="both"/>
        <w:rPr>
          <w:rStyle w:val="Strong"/>
          <w:b w:val="0"/>
          <w:sz w:val="26"/>
          <w:szCs w:val="26"/>
        </w:rPr>
      </w:pPr>
      <w:r>
        <w:rPr>
          <w:rStyle w:val="Strong"/>
          <w:b w:val="0"/>
          <w:sz w:val="26"/>
          <w:szCs w:val="26"/>
        </w:rPr>
        <w:lastRenderedPageBreak/>
        <w:tab/>
        <w:t xml:space="preserve">+ </w:t>
      </w:r>
      <w:r w:rsidRPr="00D236A2">
        <w:rPr>
          <w:rStyle w:val="Strong"/>
          <w:b w:val="0"/>
          <w:sz w:val="26"/>
          <w:szCs w:val="26"/>
        </w:rPr>
        <w:t>Tỷ Lệ Nén: Phần trăm giảm dung lượng</w:t>
      </w:r>
    </w:p>
    <w:p w:rsidR="00D236A2" w:rsidRPr="00D236A2" w:rsidRDefault="00D236A2" w:rsidP="00D236A2">
      <w:pPr>
        <w:pStyle w:val="NormalWeb"/>
        <w:spacing w:before="0" w:beforeAutospacing="0" w:after="0" w:afterAutospacing="0" w:line="360" w:lineRule="auto"/>
        <w:jc w:val="both"/>
        <w:rPr>
          <w:rStyle w:val="Strong"/>
          <w:b w:val="0"/>
          <w:sz w:val="26"/>
          <w:szCs w:val="26"/>
        </w:rPr>
      </w:pPr>
      <w:r>
        <w:rPr>
          <w:rStyle w:val="Strong"/>
          <w:b w:val="0"/>
          <w:sz w:val="26"/>
          <w:szCs w:val="26"/>
        </w:rPr>
        <w:tab/>
        <w:t xml:space="preserve">+ </w:t>
      </w:r>
      <w:r w:rsidRPr="00D236A2">
        <w:rPr>
          <w:rStyle w:val="Strong"/>
          <w:b w:val="0"/>
          <w:sz w:val="26"/>
          <w:szCs w:val="26"/>
        </w:rPr>
        <w:t>PSNR: Chỉ số chất lượng ảnh (dB)</w:t>
      </w:r>
    </w:p>
    <w:p w:rsidR="00D236A2" w:rsidRPr="00D236A2" w:rsidRDefault="00D236A2" w:rsidP="00D236A2">
      <w:pPr>
        <w:pStyle w:val="NormalWeb"/>
        <w:spacing w:before="0" w:beforeAutospacing="0" w:after="0" w:afterAutospacing="0" w:line="360" w:lineRule="auto"/>
        <w:jc w:val="both"/>
        <w:rPr>
          <w:rStyle w:val="Strong"/>
          <w:b w:val="0"/>
          <w:sz w:val="26"/>
          <w:szCs w:val="26"/>
        </w:rPr>
      </w:pPr>
      <w:r>
        <w:rPr>
          <w:rStyle w:val="Strong"/>
          <w:b w:val="0"/>
          <w:sz w:val="26"/>
          <w:szCs w:val="26"/>
        </w:rPr>
        <w:tab/>
        <w:t xml:space="preserve">+ </w:t>
      </w:r>
      <w:r w:rsidRPr="00D236A2">
        <w:rPr>
          <w:rStyle w:val="Strong"/>
          <w:b w:val="0"/>
          <w:sz w:val="26"/>
          <w:szCs w:val="26"/>
        </w:rPr>
        <w:t>SSIM: Chỉ số tương đồng cấu trúc</w:t>
      </w:r>
    </w:p>
    <w:p w:rsidR="00D236A2" w:rsidRPr="00D236A2" w:rsidRDefault="00D236A2" w:rsidP="00D236A2">
      <w:pPr>
        <w:pStyle w:val="NormalWeb"/>
        <w:spacing w:before="0" w:beforeAutospacing="0" w:after="0" w:afterAutospacing="0" w:line="360" w:lineRule="auto"/>
        <w:jc w:val="both"/>
        <w:rPr>
          <w:rStyle w:val="Strong"/>
          <w:b w:val="0"/>
          <w:sz w:val="26"/>
          <w:szCs w:val="26"/>
        </w:rPr>
      </w:pPr>
      <w:r>
        <w:rPr>
          <w:rStyle w:val="Strong"/>
          <w:b w:val="0"/>
          <w:sz w:val="26"/>
          <w:szCs w:val="26"/>
        </w:rPr>
        <w:tab/>
        <w:t xml:space="preserve">+ </w:t>
      </w:r>
      <w:r w:rsidRPr="00D236A2">
        <w:rPr>
          <w:rStyle w:val="Strong"/>
          <w:b w:val="0"/>
          <w:sz w:val="26"/>
          <w:szCs w:val="26"/>
        </w:rPr>
        <w:t>Thời Gian: Thời gian xử lý (giây)</w:t>
      </w:r>
    </w:p>
    <w:p w:rsidR="00D236A2" w:rsidRPr="00D236A2" w:rsidRDefault="00D236A2" w:rsidP="00D236A2">
      <w:pPr>
        <w:pStyle w:val="NormalWeb"/>
        <w:spacing w:before="0" w:beforeAutospacing="0" w:after="0" w:afterAutospacing="0" w:line="360" w:lineRule="auto"/>
        <w:jc w:val="both"/>
        <w:rPr>
          <w:rStyle w:val="Strong"/>
          <w:sz w:val="26"/>
          <w:szCs w:val="26"/>
        </w:rPr>
      </w:pPr>
      <w:r w:rsidRPr="00D236A2">
        <w:rPr>
          <w:rStyle w:val="Strong"/>
          <w:sz w:val="26"/>
          <w:szCs w:val="26"/>
        </w:rPr>
        <w:t>Dữ liệu so sánh các thuật toán</w:t>
      </w:r>
    </w:p>
    <w:p w:rsidR="00D236A2" w:rsidRPr="00D236A2" w:rsidRDefault="00D236A2" w:rsidP="00D236A2">
      <w:pPr>
        <w:pStyle w:val="NormalWeb"/>
        <w:spacing w:before="0" w:beforeAutospacing="0" w:after="0" w:afterAutospacing="0" w:line="360" w:lineRule="auto"/>
        <w:jc w:val="both"/>
        <w:rPr>
          <w:rStyle w:val="Strong"/>
          <w:b w:val="0"/>
          <w:sz w:val="26"/>
          <w:szCs w:val="26"/>
        </w:rPr>
      </w:pPr>
      <w:r>
        <w:rPr>
          <w:rStyle w:val="Strong"/>
          <w:b w:val="0"/>
          <w:sz w:val="26"/>
          <w:szCs w:val="26"/>
        </w:rPr>
        <w:t xml:space="preserve">  - </w:t>
      </w:r>
      <w:r w:rsidRPr="00D236A2">
        <w:rPr>
          <w:rStyle w:val="Strong"/>
          <w:b w:val="0"/>
          <w:sz w:val="26"/>
          <w:szCs w:val="26"/>
        </w:rPr>
        <w:t>JPEG: 349.07 KB | 83.32% | 35.51 dB | 0.9776 | 0.0780s</w:t>
      </w:r>
    </w:p>
    <w:p w:rsidR="00D236A2" w:rsidRPr="00D236A2" w:rsidRDefault="00D236A2" w:rsidP="00D236A2">
      <w:pPr>
        <w:pStyle w:val="NormalWeb"/>
        <w:spacing w:before="0" w:beforeAutospacing="0" w:after="0" w:afterAutospacing="0" w:line="360" w:lineRule="auto"/>
        <w:jc w:val="both"/>
        <w:rPr>
          <w:rStyle w:val="Strong"/>
          <w:b w:val="0"/>
          <w:sz w:val="26"/>
          <w:szCs w:val="26"/>
        </w:rPr>
      </w:pPr>
      <w:r>
        <w:rPr>
          <w:rStyle w:val="Strong"/>
          <w:b w:val="0"/>
          <w:sz w:val="26"/>
          <w:szCs w:val="26"/>
        </w:rPr>
        <w:t xml:space="preserve">  - </w:t>
      </w:r>
      <w:r w:rsidRPr="00D236A2">
        <w:rPr>
          <w:rStyle w:val="Strong"/>
          <w:b w:val="0"/>
          <w:sz w:val="26"/>
          <w:szCs w:val="26"/>
        </w:rPr>
        <w:t>PNG: 1.97 MB | 3.62% | 100.00 dB | 1.0000 | 0.6396s</w:t>
      </w:r>
    </w:p>
    <w:p w:rsidR="00D236A2" w:rsidRPr="00D236A2" w:rsidRDefault="00D236A2" w:rsidP="00D236A2">
      <w:pPr>
        <w:pStyle w:val="NormalWeb"/>
        <w:spacing w:before="0" w:beforeAutospacing="0" w:after="0" w:afterAutospacing="0" w:line="360" w:lineRule="auto"/>
        <w:jc w:val="both"/>
        <w:rPr>
          <w:rStyle w:val="Strong"/>
          <w:b w:val="0"/>
          <w:sz w:val="26"/>
          <w:szCs w:val="26"/>
        </w:rPr>
      </w:pPr>
      <w:r>
        <w:rPr>
          <w:rStyle w:val="Strong"/>
          <w:b w:val="0"/>
          <w:sz w:val="26"/>
          <w:szCs w:val="26"/>
        </w:rPr>
        <w:t xml:space="preserve">  - </w:t>
      </w:r>
      <w:r w:rsidRPr="00D236A2">
        <w:rPr>
          <w:rStyle w:val="Strong"/>
          <w:b w:val="0"/>
          <w:sz w:val="26"/>
          <w:szCs w:val="26"/>
        </w:rPr>
        <w:t>WebP Lossy: 290.71 KB | 86.11% | 37.52 dB | 0.9845 | 0.3834s</w:t>
      </w:r>
    </w:p>
    <w:p w:rsidR="00D236A2" w:rsidRPr="00D236A2" w:rsidRDefault="00D236A2" w:rsidP="00D236A2">
      <w:pPr>
        <w:pStyle w:val="NormalWeb"/>
        <w:spacing w:before="0" w:beforeAutospacing="0" w:after="0" w:afterAutospacing="0" w:line="360" w:lineRule="auto"/>
        <w:jc w:val="both"/>
        <w:rPr>
          <w:rStyle w:val="Strong"/>
          <w:b w:val="0"/>
          <w:sz w:val="26"/>
          <w:szCs w:val="26"/>
        </w:rPr>
      </w:pPr>
      <w:r>
        <w:rPr>
          <w:rStyle w:val="Strong"/>
          <w:b w:val="0"/>
          <w:sz w:val="26"/>
          <w:szCs w:val="26"/>
        </w:rPr>
        <w:t xml:space="preserve">  - </w:t>
      </w:r>
      <w:r w:rsidRPr="00D236A2">
        <w:rPr>
          <w:rStyle w:val="Strong"/>
          <w:b w:val="0"/>
          <w:sz w:val="26"/>
          <w:szCs w:val="26"/>
        </w:rPr>
        <w:t>WebP Lossless: 1.31 MB | 35.72% | 100.00 dB | 1.0000 | 0.6896s</w:t>
      </w:r>
    </w:p>
    <w:p w:rsidR="00D236A2" w:rsidRPr="00D236A2" w:rsidRDefault="00D236A2" w:rsidP="00D236A2">
      <w:pPr>
        <w:pStyle w:val="NormalWeb"/>
        <w:spacing w:before="0" w:beforeAutospacing="0" w:after="0" w:afterAutospacing="0" w:line="360" w:lineRule="auto"/>
        <w:jc w:val="both"/>
        <w:rPr>
          <w:rStyle w:val="Strong"/>
          <w:sz w:val="26"/>
          <w:szCs w:val="26"/>
        </w:rPr>
      </w:pPr>
      <w:r w:rsidRPr="00D236A2">
        <w:rPr>
          <w:rStyle w:val="Strong"/>
          <w:sz w:val="26"/>
          <w:szCs w:val="26"/>
        </w:rPr>
        <w:t>Khu vực so sánh hình ảnh</w:t>
      </w:r>
    </w:p>
    <w:p w:rsidR="00D236A2" w:rsidRPr="00D236A2" w:rsidRDefault="00D236A2" w:rsidP="00D236A2">
      <w:pPr>
        <w:pStyle w:val="NormalWeb"/>
        <w:spacing w:before="0" w:beforeAutospacing="0" w:after="0" w:afterAutospacing="0" w:line="360" w:lineRule="auto"/>
        <w:jc w:val="both"/>
        <w:rPr>
          <w:rStyle w:val="Strong"/>
          <w:b w:val="0"/>
          <w:sz w:val="26"/>
          <w:szCs w:val="26"/>
        </w:rPr>
      </w:pPr>
      <w:r>
        <w:rPr>
          <w:rStyle w:val="Strong"/>
          <w:b w:val="0"/>
          <w:sz w:val="26"/>
          <w:szCs w:val="26"/>
        </w:rPr>
        <w:t xml:space="preserve">  - </w:t>
      </w:r>
      <w:r w:rsidRPr="00D236A2">
        <w:rPr>
          <w:rStyle w:val="Strong"/>
          <w:b w:val="0"/>
          <w:sz w:val="26"/>
          <w:szCs w:val="26"/>
        </w:rPr>
        <w:t>Tiêu đề: "So Sánh Hình Ảnh"</w:t>
      </w:r>
    </w:p>
    <w:p w:rsidR="00D236A2" w:rsidRPr="00D236A2" w:rsidRDefault="00D236A2" w:rsidP="00D236A2">
      <w:pPr>
        <w:pStyle w:val="NormalWeb"/>
        <w:spacing w:before="0" w:beforeAutospacing="0" w:after="0" w:afterAutospacing="0" w:line="360" w:lineRule="auto"/>
        <w:jc w:val="both"/>
        <w:rPr>
          <w:rStyle w:val="Strong"/>
          <w:b w:val="0"/>
          <w:sz w:val="26"/>
          <w:szCs w:val="26"/>
        </w:rPr>
      </w:pPr>
      <w:r>
        <w:rPr>
          <w:rStyle w:val="Strong"/>
          <w:b w:val="0"/>
          <w:sz w:val="26"/>
          <w:szCs w:val="26"/>
        </w:rPr>
        <w:t xml:space="preserve">  - </w:t>
      </w:r>
      <w:r w:rsidRPr="00D236A2">
        <w:rPr>
          <w:rStyle w:val="Strong"/>
          <w:b w:val="0"/>
          <w:sz w:val="26"/>
          <w:szCs w:val="26"/>
        </w:rPr>
        <w:t>Layout: Grid 2x2 hiển thị 4 phiên bản ảnh</w:t>
      </w:r>
    </w:p>
    <w:p w:rsidR="00D236A2" w:rsidRPr="00D236A2" w:rsidRDefault="00D236A2" w:rsidP="00D236A2">
      <w:pPr>
        <w:pStyle w:val="NormalWeb"/>
        <w:spacing w:before="0" w:beforeAutospacing="0" w:after="0" w:afterAutospacing="0" w:line="360" w:lineRule="auto"/>
        <w:jc w:val="both"/>
        <w:rPr>
          <w:rStyle w:val="Strong"/>
          <w:b w:val="0"/>
          <w:sz w:val="26"/>
          <w:szCs w:val="26"/>
        </w:rPr>
      </w:pPr>
      <w:r>
        <w:rPr>
          <w:rStyle w:val="Strong"/>
          <w:b w:val="0"/>
          <w:sz w:val="26"/>
          <w:szCs w:val="26"/>
        </w:rPr>
        <w:t xml:space="preserve">  - </w:t>
      </w:r>
      <w:r w:rsidRPr="00D236A2">
        <w:rPr>
          <w:rStyle w:val="Strong"/>
          <w:b w:val="0"/>
          <w:sz w:val="26"/>
          <w:szCs w:val="26"/>
        </w:rPr>
        <w:t>Mỗi ảnh bao gồm:</w:t>
      </w:r>
    </w:p>
    <w:p w:rsidR="00D236A2" w:rsidRPr="00D236A2" w:rsidRDefault="00D236A2" w:rsidP="00D236A2">
      <w:pPr>
        <w:pStyle w:val="NormalWeb"/>
        <w:spacing w:before="0" w:beforeAutospacing="0" w:after="0" w:afterAutospacing="0" w:line="360" w:lineRule="auto"/>
        <w:jc w:val="both"/>
        <w:rPr>
          <w:rStyle w:val="Strong"/>
          <w:b w:val="0"/>
          <w:sz w:val="26"/>
          <w:szCs w:val="26"/>
        </w:rPr>
      </w:pPr>
      <w:r>
        <w:rPr>
          <w:rStyle w:val="Strong"/>
          <w:b w:val="0"/>
          <w:sz w:val="26"/>
          <w:szCs w:val="26"/>
        </w:rPr>
        <w:tab/>
        <w:t xml:space="preserve">+ </w:t>
      </w:r>
      <w:r w:rsidRPr="00D236A2">
        <w:rPr>
          <w:rStyle w:val="Strong"/>
          <w:b w:val="0"/>
          <w:sz w:val="26"/>
          <w:szCs w:val="26"/>
        </w:rPr>
        <w:t>Ảnh preview kích thước đồng nhất</w:t>
      </w:r>
    </w:p>
    <w:p w:rsidR="00D236A2" w:rsidRPr="00D236A2" w:rsidRDefault="00D236A2" w:rsidP="00D236A2">
      <w:pPr>
        <w:pStyle w:val="NormalWeb"/>
        <w:spacing w:before="0" w:beforeAutospacing="0" w:after="0" w:afterAutospacing="0" w:line="360" w:lineRule="auto"/>
        <w:jc w:val="both"/>
        <w:rPr>
          <w:rStyle w:val="Strong"/>
          <w:b w:val="0"/>
          <w:sz w:val="26"/>
          <w:szCs w:val="26"/>
        </w:rPr>
      </w:pPr>
      <w:r>
        <w:rPr>
          <w:rStyle w:val="Strong"/>
          <w:b w:val="0"/>
          <w:sz w:val="26"/>
          <w:szCs w:val="26"/>
        </w:rPr>
        <w:tab/>
        <w:t xml:space="preserve">+ </w:t>
      </w:r>
      <w:r w:rsidRPr="00D236A2">
        <w:rPr>
          <w:rStyle w:val="Strong"/>
          <w:b w:val="0"/>
          <w:sz w:val="26"/>
          <w:szCs w:val="26"/>
        </w:rPr>
        <w:t>Tên phương pháp (JPEG, PNG, WebP Lossy, WebP Lossless)</w:t>
      </w:r>
    </w:p>
    <w:p w:rsidR="00D236A2" w:rsidRPr="00D236A2" w:rsidRDefault="00D236A2" w:rsidP="00D236A2">
      <w:pPr>
        <w:pStyle w:val="NormalWeb"/>
        <w:spacing w:before="0" w:beforeAutospacing="0" w:after="0" w:afterAutospacing="0" w:line="360" w:lineRule="auto"/>
        <w:jc w:val="both"/>
        <w:rPr>
          <w:rStyle w:val="Strong"/>
          <w:b w:val="0"/>
          <w:sz w:val="26"/>
          <w:szCs w:val="26"/>
        </w:rPr>
      </w:pPr>
      <w:r>
        <w:rPr>
          <w:rStyle w:val="Strong"/>
          <w:b w:val="0"/>
          <w:sz w:val="26"/>
          <w:szCs w:val="26"/>
        </w:rPr>
        <w:tab/>
        <w:t xml:space="preserve">+ </w:t>
      </w:r>
      <w:r w:rsidRPr="00D236A2">
        <w:rPr>
          <w:rStyle w:val="Strong"/>
          <w:b w:val="0"/>
          <w:sz w:val="26"/>
          <w:szCs w:val="26"/>
        </w:rPr>
        <w:t>Thông tin chi tiết:</w:t>
      </w:r>
    </w:p>
    <w:p w:rsidR="00D236A2" w:rsidRPr="00D236A2" w:rsidRDefault="00D236A2" w:rsidP="00D236A2">
      <w:pPr>
        <w:pStyle w:val="NormalWeb"/>
        <w:spacing w:before="0" w:beforeAutospacing="0" w:after="0" w:afterAutospacing="0" w:line="360" w:lineRule="auto"/>
        <w:jc w:val="both"/>
        <w:rPr>
          <w:rStyle w:val="Strong"/>
          <w:b w:val="0"/>
          <w:sz w:val="26"/>
          <w:szCs w:val="26"/>
        </w:rPr>
      </w:pPr>
      <w:r>
        <w:rPr>
          <w:rStyle w:val="Strong"/>
          <w:b w:val="0"/>
          <w:sz w:val="26"/>
          <w:szCs w:val="26"/>
        </w:rPr>
        <w:tab/>
        <w:t xml:space="preserve">    * </w:t>
      </w:r>
      <w:r w:rsidRPr="00D236A2">
        <w:rPr>
          <w:rStyle w:val="Strong"/>
          <w:b w:val="0"/>
          <w:sz w:val="26"/>
          <w:szCs w:val="26"/>
        </w:rPr>
        <w:t>Kích thước file</w:t>
      </w:r>
    </w:p>
    <w:p w:rsidR="00D236A2" w:rsidRPr="00D236A2" w:rsidRDefault="00D236A2" w:rsidP="00D236A2">
      <w:pPr>
        <w:pStyle w:val="NormalWeb"/>
        <w:spacing w:before="0" w:beforeAutospacing="0" w:after="0" w:afterAutospacing="0" w:line="360" w:lineRule="auto"/>
        <w:jc w:val="both"/>
        <w:rPr>
          <w:rStyle w:val="Strong"/>
          <w:b w:val="0"/>
          <w:sz w:val="26"/>
          <w:szCs w:val="26"/>
        </w:rPr>
      </w:pPr>
      <w:r>
        <w:rPr>
          <w:rStyle w:val="Strong"/>
          <w:b w:val="0"/>
          <w:sz w:val="26"/>
          <w:szCs w:val="26"/>
        </w:rPr>
        <w:tab/>
        <w:t xml:space="preserve">    * </w:t>
      </w:r>
      <w:r w:rsidRPr="00D236A2">
        <w:rPr>
          <w:rStyle w:val="Strong"/>
          <w:b w:val="0"/>
          <w:sz w:val="26"/>
          <w:szCs w:val="26"/>
        </w:rPr>
        <w:t>Tỷ lệ nén</w:t>
      </w:r>
    </w:p>
    <w:p w:rsidR="00D236A2" w:rsidRPr="00D236A2" w:rsidRDefault="00D236A2" w:rsidP="00D236A2">
      <w:pPr>
        <w:pStyle w:val="NormalWeb"/>
        <w:spacing w:before="0" w:beforeAutospacing="0" w:after="0" w:afterAutospacing="0" w:line="360" w:lineRule="auto"/>
        <w:jc w:val="both"/>
        <w:rPr>
          <w:rStyle w:val="Strong"/>
          <w:b w:val="0"/>
          <w:sz w:val="26"/>
          <w:szCs w:val="26"/>
        </w:rPr>
      </w:pPr>
      <w:r>
        <w:rPr>
          <w:rStyle w:val="Strong"/>
          <w:b w:val="0"/>
          <w:sz w:val="26"/>
          <w:szCs w:val="26"/>
        </w:rPr>
        <w:tab/>
        <w:t xml:space="preserve">    * </w:t>
      </w:r>
      <w:r w:rsidRPr="00D236A2">
        <w:rPr>
          <w:rStyle w:val="Strong"/>
          <w:b w:val="0"/>
          <w:sz w:val="26"/>
          <w:szCs w:val="26"/>
        </w:rPr>
        <w:t>Chỉ số PSNR</w:t>
      </w:r>
    </w:p>
    <w:p w:rsidR="00D236A2" w:rsidRPr="00D236A2" w:rsidRDefault="00D236A2" w:rsidP="00D236A2">
      <w:pPr>
        <w:pStyle w:val="NormalWeb"/>
        <w:spacing w:before="0" w:beforeAutospacing="0" w:after="0" w:afterAutospacing="0" w:line="360" w:lineRule="auto"/>
        <w:jc w:val="both"/>
        <w:rPr>
          <w:rStyle w:val="Strong"/>
          <w:b w:val="0"/>
          <w:sz w:val="26"/>
          <w:szCs w:val="26"/>
        </w:rPr>
      </w:pPr>
      <w:r>
        <w:rPr>
          <w:rStyle w:val="Strong"/>
          <w:b w:val="0"/>
          <w:sz w:val="26"/>
          <w:szCs w:val="26"/>
        </w:rPr>
        <w:tab/>
        <w:t xml:space="preserve">    * </w:t>
      </w:r>
      <w:r w:rsidRPr="00D236A2">
        <w:rPr>
          <w:rStyle w:val="Strong"/>
          <w:b w:val="0"/>
          <w:sz w:val="26"/>
          <w:szCs w:val="26"/>
        </w:rPr>
        <w:t>Chỉ số SSIM</w:t>
      </w:r>
    </w:p>
    <w:p w:rsidR="00D236A2" w:rsidRPr="00D236A2" w:rsidRDefault="00D236A2" w:rsidP="00D236A2">
      <w:pPr>
        <w:pStyle w:val="NormalWeb"/>
        <w:spacing w:before="0" w:beforeAutospacing="0" w:after="0" w:afterAutospacing="0" w:line="360" w:lineRule="auto"/>
        <w:jc w:val="both"/>
        <w:rPr>
          <w:rStyle w:val="Strong"/>
          <w:sz w:val="26"/>
          <w:szCs w:val="26"/>
        </w:rPr>
      </w:pPr>
      <w:r w:rsidRPr="00D236A2">
        <w:rPr>
          <w:rStyle w:val="Strong"/>
          <w:sz w:val="26"/>
          <w:szCs w:val="26"/>
        </w:rPr>
        <w:t>Khu vực khuyến nghị</w:t>
      </w:r>
    </w:p>
    <w:p w:rsidR="00D236A2" w:rsidRPr="00D236A2" w:rsidRDefault="00D236A2" w:rsidP="00D236A2">
      <w:pPr>
        <w:pStyle w:val="NormalWeb"/>
        <w:spacing w:before="0" w:beforeAutospacing="0" w:after="0" w:afterAutospacing="0" w:line="360" w:lineRule="auto"/>
        <w:jc w:val="both"/>
        <w:rPr>
          <w:rStyle w:val="Strong"/>
          <w:b w:val="0"/>
          <w:sz w:val="26"/>
          <w:szCs w:val="26"/>
        </w:rPr>
      </w:pPr>
      <w:r>
        <w:rPr>
          <w:rStyle w:val="Strong"/>
          <w:b w:val="0"/>
          <w:sz w:val="26"/>
          <w:szCs w:val="26"/>
        </w:rPr>
        <w:t xml:space="preserve">  - </w:t>
      </w:r>
      <w:r w:rsidRPr="00D236A2">
        <w:rPr>
          <w:rStyle w:val="Strong"/>
          <w:b w:val="0"/>
          <w:sz w:val="26"/>
          <w:szCs w:val="26"/>
        </w:rPr>
        <w:t>Nền: Màu vàng nhạt với viền trái màu cam</w:t>
      </w:r>
    </w:p>
    <w:p w:rsidR="00D236A2" w:rsidRPr="00D236A2" w:rsidRDefault="00D236A2" w:rsidP="00D236A2">
      <w:pPr>
        <w:pStyle w:val="NormalWeb"/>
        <w:spacing w:before="0" w:beforeAutospacing="0" w:after="0" w:afterAutospacing="0" w:line="360" w:lineRule="auto"/>
        <w:jc w:val="both"/>
        <w:rPr>
          <w:rStyle w:val="Strong"/>
          <w:b w:val="0"/>
          <w:sz w:val="26"/>
          <w:szCs w:val="26"/>
        </w:rPr>
      </w:pPr>
      <w:r>
        <w:rPr>
          <w:rStyle w:val="Strong"/>
          <w:b w:val="0"/>
          <w:sz w:val="26"/>
          <w:szCs w:val="26"/>
        </w:rPr>
        <w:t xml:space="preserve">  - </w:t>
      </w:r>
      <w:r w:rsidRPr="00D236A2">
        <w:rPr>
          <w:rStyle w:val="Strong"/>
          <w:b w:val="0"/>
          <w:sz w:val="26"/>
          <w:szCs w:val="26"/>
        </w:rPr>
        <w:t>Icon:</w:t>
      </w:r>
      <w:r>
        <w:rPr>
          <w:rStyle w:val="Strong"/>
          <w:b w:val="0"/>
          <w:sz w:val="26"/>
          <w:szCs w:val="26"/>
        </w:rPr>
        <w:t xml:space="preserve"> </w:t>
      </w:r>
      <w:r w:rsidRPr="00D236A2">
        <w:rPr>
          <w:rStyle w:val="Strong"/>
          <w:b w:val="0"/>
          <w:sz w:val="26"/>
          <w:szCs w:val="26"/>
        </w:rPr>
        <w:t>Khuyến Nghị</w:t>
      </w:r>
    </w:p>
    <w:p w:rsidR="00D236A2" w:rsidRPr="00D236A2" w:rsidRDefault="00D236A2" w:rsidP="00D236A2">
      <w:pPr>
        <w:pStyle w:val="NormalWeb"/>
        <w:spacing w:before="0" w:beforeAutospacing="0" w:after="0" w:afterAutospacing="0" w:line="360" w:lineRule="auto"/>
        <w:jc w:val="both"/>
        <w:rPr>
          <w:rStyle w:val="Strong"/>
          <w:b w:val="0"/>
          <w:sz w:val="26"/>
          <w:szCs w:val="26"/>
        </w:rPr>
      </w:pPr>
      <w:r>
        <w:rPr>
          <w:rStyle w:val="Strong"/>
          <w:b w:val="0"/>
          <w:sz w:val="26"/>
          <w:szCs w:val="26"/>
        </w:rPr>
        <w:t xml:space="preserve">  - </w:t>
      </w:r>
      <w:r w:rsidRPr="00D236A2">
        <w:rPr>
          <w:rStyle w:val="Strong"/>
          <w:b w:val="0"/>
          <w:sz w:val="26"/>
          <w:szCs w:val="26"/>
        </w:rPr>
        <w:t>Nội dung:</w:t>
      </w:r>
    </w:p>
    <w:p w:rsidR="00D236A2" w:rsidRPr="00D236A2" w:rsidRDefault="00D236A2" w:rsidP="00D236A2">
      <w:pPr>
        <w:pStyle w:val="NormalWeb"/>
        <w:spacing w:before="0" w:beforeAutospacing="0" w:after="0" w:afterAutospacing="0" w:line="360" w:lineRule="auto"/>
        <w:jc w:val="both"/>
        <w:rPr>
          <w:rStyle w:val="Strong"/>
          <w:b w:val="0"/>
          <w:sz w:val="26"/>
          <w:szCs w:val="26"/>
        </w:rPr>
      </w:pPr>
      <w:r>
        <w:rPr>
          <w:rStyle w:val="Strong"/>
          <w:b w:val="0"/>
          <w:sz w:val="26"/>
          <w:szCs w:val="26"/>
        </w:rPr>
        <w:tab/>
        <w:t xml:space="preserve">+ </w:t>
      </w:r>
      <w:r w:rsidRPr="00D236A2">
        <w:rPr>
          <w:rStyle w:val="Strong"/>
          <w:b w:val="0"/>
          <w:sz w:val="26"/>
          <w:szCs w:val="26"/>
        </w:rPr>
        <w:t>"Phương pháp tốt nhất: WebP Lossy"</w:t>
      </w:r>
    </w:p>
    <w:p w:rsidR="00D236A2" w:rsidRPr="00D236A2" w:rsidRDefault="00D236A2" w:rsidP="00D236A2">
      <w:pPr>
        <w:pStyle w:val="NormalWeb"/>
        <w:spacing w:before="0" w:beforeAutospacing="0" w:after="0" w:afterAutospacing="0" w:line="360" w:lineRule="auto"/>
        <w:jc w:val="both"/>
        <w:rPr>
          <w:rStyle w:val="Strong"/>
          <w:b w:val="0"/>
          <w:sz w:val="26"/>
          <w:szCs w:val="26"/>
        </w:rPr>
      </w:pPr>
      <w:r>
        <w:rPr>
          <w:rStyle w:val="Strong"/>
          <w:b w:val="0"/>
          <w:sz w:val="26"/>
          <w:szCs w:val="26"/>
        </w:rPr>
        <w:tab/>
        <w:t xml:space="preserve">+ </w:t>
      </w:r>
      <w:r w:rsidRPr="00D236A2">
        <w:rPr>
          <w:rStyle w:val="Strong"/>
          <w:b w:val="0"/>
          <w:sz w:val="26"/>
          <w:szCs w:val="26"/>
        </w:rPr>
        <w:t>"Tỷ lệ nén: 86.11%"</w:t>
      </w:r>
    </w:p>
    <w:p w:rsidR="00D236A2" w:rsidRPr="00D236A2" w:rsidRDefault="00D236A2" w:rsidP="00D236A2">
      <w:pPr>
        <w:pStyle w:val="NormalWeb"/>
        <w:spacing w:before="0" w:beforeAutospacing="0" w:after="0" w:afterAutospacing="0" w:line="360" w:lineRule="auto"/>
        <w:jc w:val="both"/>
        <w:rPr>
          <w:rStyle w:val="Strong"/>
          <w:b w:val="0"/>
          <w:sz w:val="26"/>
          <w:szCs w:val="26"/>
        </w:rPr>
      </w:pPr>
      <w:r>
        <w:rPr>
          <w:rStyle w:val="Strong"/>
          <w:b w:val="0"/>
          <w:sz w:val="26"/>
          <w:szCs w:val="26"/>
        </w:rPr>
        <w:tab/>
        <w:t xml:space="preserve">+ </w:t>
      </w:r>
      <w:r w:rsidRPr="00D236A2">
        <w:rPr>
          <w:rStyle w:val="Strong"/>
          <w:b w:val="0"/>
          <w:sz w:val="26"/>
          <w:szCs w:val="26"/>
        </w:rPr>
        <w:t>"Phương pháp này cung cấp tỷ lệ nén cao nhất cho ảnh của bạn"</w:t>
      </w:r>
    </w:p>
    <w:p w:rsidR="00D236A2" w:rsidRPr="00D236A2" w:rsidRDefault="00D236A2" w:rsidP="00D236A2">
      <w:pPr>
        <w:pStyle w:val="NormalWeb"/>
        <w:spacing w:before="0" w:beforeAutospacing="0" w:after="0" w:afterAutospacing="0" w:line="360" w:lineRule="auto"/>
        <w:jc w:val="both"/>
        <w:rPr>
          <w:rStyle w:val="Strong"/>
          <w:sz w:val="26"/>
          <w:szCs w:val="26"/>
        </w:rPr>
      </w:pPr>
      <w:r w:rsidRPr="00D236A2">
        <w:rPr>
          <w:rStyle w:val="Strong"/>
          <w:sz w:val="26"/>
          <w:szCs w:val="26"/>
        </w:rPr>
        <w:t>Nút chức năng</w:t>
      </w:r>
    </w:p>
    <w:p w:rsidR="00D236A2" w:rsidRPr="00D236A2" w:rsidRDefault="00D236A2" w:rsidP="00D236A2">
      <w:pPr>
        <w:pStyle w:val="NormalWeb"/>
        <w:spacing w:before="0" w:beforeAutospacing="0" w:after="0" w:afterAutospacing="0" w:line="360" w:lineRule="auto"/>
        <w:jc w:val="both"/>
        <w:rPr>
          <w:rStyle w:val="Strong"/>
          <w:b w:val="0"/>
          <w:sz w:val="26"/>
          <w:szCs w:val="26"/>
        </w:rPr>
      </w:pPr>
      <w:r>
        <w:rPr>
          <w:rStyle w:val="Strong"/>
          <w:b w:val="0"/>
          <w:sz w:val="26"/>
          <w:szCs w:val="26"/>
        </w:rPr>
        <w:t xml:space="preserve">  - </w:t>
      </w:r>
      <w:r w:rsidRPr="00D236A2">
        <w:rPr>
          <w:rStyle w:val="Strong"/>
          <w:b w:val="0"/>
          <w:sz w:val="26"/>
          <w:szCs w:val="26"/>
        </w:rPr>
        <w:t>Nút "Nén Ảnh Khác": Màu xanh lá, cho phép người dùng thực hiện nén ảnh mới</w:t>
      </w:r>
    </w:p>
    <w:p w:rsidR="00327CFF" w:rsidRDefault="00D236A2" w:rsidP="00327CFF">
      <w:pPr>
        <w:pStyle w:val="NormalWeb"/>
        <w:spacing w:before="0" w:beforeAutospacing="0" w:after="0" w:afterAutospacing="0" w:line="360" w:lineRule="auto"/>
        <w:jc w:val="both"/>
        <w:rPr>
          <w:rStyle w:val="Strong"/>
          <w:sz w:val="26"/>
          <w:szCs w:val="26"/>
        </w:rPr>
      </w:pPr>
      <w:r w:rsidRPr="00D236A2">
        <w:rPr>
          <w:rStyle w:val="Strong"/>
          <w:sz w:val="26"/>
          <w:szCs w:val="26"/>
        </w:rPr>
        <w:t>Mục đích chức năng</w:t>
      </w:r>
    </w:p>
    <w:p w:rsidR="00327CFF" w:rsidRPr="00327CFF" w:rsidRDefault="00327CFF" w:rsidP="00327CFF">
      <w:pPr>
        <w:pStyle w:val="NormalWeb"/>
        <w:spacing w:before="0" w:beforeAutospacing="0" w:after="0" w:afterAutospacing="0" w:line="360" w:lineRule="auto"/>
        <w:jc w:val="both"/>
        <w:rPr>
          <w:rStyle w:val="Strong"/>
          <w:sz w:val="26"/>
          <w:szCs w:val="26"/>
        </w:rPr>
      </w:pPr>
      <w:r>
        <w:rPr>
          <w:rStyle w:val="Strong"/>
          <w:sz w:val="26"/>
          <w:szCs w:val="26"/>
        </w:rPr>
        <w:lastRenderedPageBreak/>
        <w:t xml:space="preserve">    </w:t>
      </w:r>
      <w:r w:rsidR="00D236A2" w:rsidRPr="00D236A2">
        <w:rPr>
          <w:rStyle w:val="Strong"/>
          <w:b w:val="0"/>
          <w:sz w:val="26"/>
          <w:szCs w:val="26"/>
        </w:rPr>
        <w:t>Giao diện cung cấp cái nhìn toàn diện về hiệu quả nén của từng thuật toán, bao gồm cả thông số kỹ thuật và so sánh trực quan, giúp người dùng đưa ra quyết định tối ưu cho nhu cầu sử dụng cụ thể.</w:t>
      </w:r>
    </w:p>
    <w:p w:rsidR="00327CFF" w:rsidRPr="00327CFF" w:rsidRDefault="007049CF" w:rsidP="00327CFF">
      <w:pPr>
        <w:pStyle w:val="Heading3"/>
        <w:rPr>
          <w:rStyle w:val="Strong"/>
          <w:b/>
          <w:bCs/>
          <w:i w:val="0"/>
        </w:rPr>
      </w:pPr>
      <w:bookmarkStart w:id="45" w:name="_Toc220624322"/>
      <w:r>
        <w:rPr>
          <w:rStyle w:val="Strong"/>
          <w:b/>
          <w:bCs/>
          <w:i w:val="0"/>
        </w:rPr>
        <w:t>3.1.3</w:t>
      </w:r>
      <w:r w:rsidR="00327CFF" w:rsidRPr="00327CFF">
        <w:rPr>
          <w:rStyle w:val="Strong"/>
          <w:b/>
          <w:bCs/>
          <w:i w:val="0"/>
        </w:rPr>
        <w:t xml:space="preserve"> Giao diện các thuật toán nén ảnh</w:t>
      </w:r>
      <w:bookmarkEnd w:id="45"/>
    </w:p>
    <w:p w:rsidR="00D236A2" w:rsidRPr="00D236A2" w:rsidRDefault="00BC633B" w:rsidP="00BC633B">
      <w:pPr>
        <w:pStyle w:val="NormalWeb"/>
        <w:spacing w:before="0" w:beforeAutospacing="0" w:after="0" w:afterAutospacing="0" w:line="360" w:lineRule="auto"/>
        <w:jc w:val="both"/>
        <w:rPr>
          <w:b/>
          <w:bCs/>
          <w:sz w:val="26"/>
          <w:szCs w:val="26"/>
        </w:rPr>
      </w:pPr>
      <w:r w:rsidRPr="00BC633B">
        <w:rPr>
          <w:b/>
          <w:bCs/>
          <w:noProof/>
          <w:sz w:val="26"/>
          <w:szCs w:val="26"/>
        </w:rPr>
        <w:drawing>
          <wp:inline distT="0" distB="0" distL="0" distR="0" wp14:anchorId="792122A0" wp14:editId="073A5AED">
            <wp:extent cx="5761280" cy="58734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60720" cy="5872906"/>
                    </a:xfrm>
                    <a:prstGeom prst="rect">
                      <a:avLst/>
                    </a:prstGeom>
                  </pic:spPr>
                </pic:pic>
              </a:graphicData>
            </a:graphic>
          </wp:inline>
        </w:drawing>
      </w:r>
    </w:p>
    <w:p w:rsidR="00D26914" w:rsidRPr="00B8733A" w:rsidRDefault="000C50E9" w:rsidP="00B8733A">
      <w:pPr>
        <w:pStyle w:val="Hnh"/>
        <w:rPr>
          <w:color w:val="000000" w:themeColor="text1"/>
        </w:rPr>
      </w:pPr>
      <w:bookmarkStart w:id="46" w:name="_Toc220624256"/>
      <w:r>
        <w:rPr>
          <w:color w:val="000000" w:themeColor="text1"/>
        </w:rPr>
        <w:t>Hình 9</w:t>
      </w:r>
      <w:r w:rsidR="00D26914" w:rsidRPr="00B8733A">
        <w:rPr>
          <w:color w:val="000000" w:themeColor="text1"/>
        </w:rPr>
        <w:t xml:space="preserve">: Giao diện </w:t>
      </w:r>
      <w:r w:rsidR="00BC633B" w:rsidRPr="00B8733A">
        <w:rPr>
          <w:color w:val="000000" w:themeColor="text1"/>
        </w:rPr>
        <w:t>xem các thuật toán</w:t>
      </w:r>
      <w:bookmarkEnd w:id="46"/>
    </w:p>
    <w:p w:rsidR="009039E9" w:rsidRPr="009039E9" w:rsidRDefault="009039E9" w:rsidP="009039E9">
      <w:pPr>
        <w:pStyle w:val="NormalWeb"/>
        <w:spacing w:before="0" w:beforeAutospacing="0" w:after="0" w:afterAutospacing="0" w:line="360" w:lineRule="auto"/>
        <w:rPr>
          <w:sz w:val="26"/>
          <w:szCs w:val="26"/>
        </w:rPr>
      </w:pPr>
      <w:r>
        <w:rPr>
          <w:sz w:val="26"/>
          <w:szCs w:val="26"/>
        </w:rPr>
        <w:tab/>
      </w:r>
      <w:r w:rsidRPr="009039E9">
        <w:rPr>
          <w:sz w:val="26"/>
          <w:szCs w:val="26"/>
        </w:rPr>
        <w:t>Tổng thể giao diện Trang hiển thị thông tin chi tiết về các thuật toán nén ảnh với nền màu xám nhạt, bố cục grid tạo cảm giác cân đối và dễ theo dõi.</w:t>
      </w:r>
    </w:p>
    <w:p w:rsidR="009039E9" w:rsidRPr="009039E9" w:rsidRDefault="009039E9" w:rsidP="009039E9">
      <w:pPr>
        <w:pStyle w:val="NormalWeb"/>
        <w:spacing w:before="0" w:beforeAutospacing="0" w:after="0" w:afterAutospacing="0" w:line="360" w:lineRule="auto"/>
        <w:rPr>
          <w:sz w:val="26"/>
          <w:szCs w:val="26"/>
        </w:rPr>
      </w:pPr>
      <w:r>
        <w:rPr>
          <w:sz w:val="26"/>
          <w:szCs w:val="26"/>
        </w:rPr>
        <w:tab/>
      </w:r>
      <w:r w:rsidRPr="009039E9">
        <w:rPr>
          <w:sz w:val="26"/>
          <w:szCs w:val="26"/>
        </w:rPr>
        <w:t>Phần tiêu đề Khu vực đầu trang hiển thị tiêu đề chính "Các Thuật Toán Nén" và dòng mô tả "Tìm hiểu chi tiết về các phương pháp nén ảnh", được căn giữa với font chữ nổi bật.</w:t>
      </w:r>
    </w:p>
    <w:p w:rsidR="009039E9" w:rsidRPr="009039E9" w:rsidRDefault="009039E9" w:rsidP="009039E9">
      <w:pPr>
        <w:pStyle w:val="NormalWeb"/>
        <w:spacing w:before="0" w:beforeAutospacing="0" w:after="0" w:afterAutospacing="0" w:line="360" w:lineRule="auto"/>
        <w:rPr>
          <w:sz w:val="26"/>
          <w:szCs w:val="26"/>
        </w:rPr>
      </w:pPr>
      <w:r>
        <w:rPr>
          <w:sz w:val="26"/>
          <w:szCs w:val="26"/>
        </w:rPr>
        <w:lastRenderedPageBreak/>
        <w:tab/>
      </w:r>
      <w:r w:rsidRPr="009039E9">
        <w:rPr>
          <w:sz w:val="26"/>
          <w:szCs w:val="26"/>
        </w:rPr>
        <w:t>Khu vực thẻ thuật toán Phần chính của trang được chia thành các thẻ thông tin, mỗi thẻ tương ứng với một thuật toán nén khác nhau. Các thẻ được sắp xếp theo dạng lưới với nền trắng và có đường viền màu xanh ở phía trên.</w:t>
      </w:r>
    </w:p>
    <w:p w:rsidR="009039E9" w:rsidRPr="009039E9" w:rsidRDefault="009039E9" w:rsidP="009039E9">
      <w:pPr>
        <w:pStyle w:val="NormalWeb"/>
        <w:spacing w:before="0" w:beforeAutospacing="0" w:after="0" w:afterAutospacing="0" w:line="360" w:lineRule="auto"/>
        <w:rPr>
          <w:sz w:val="26"/>
          <w:szCs w:val="26"/>
        </w:rPr>
      </w:pPr>
      <w:r>
        <w:rPr>
          <w:sz w:val="26"/>
          <w:szCs w:val="26"/>
        </w:rPr>
        <w:tab/>
      </w:r>
      <w:r w:rsidRPr="009039E9">
        <w:rPr>
          <w:sz w:val="26"/>
          <w:szCs w:val="26"/>
        </w:rPr>
        <w:t>Nội dung từng thẻ Mỗi thẻ thuật toán hiển thị tên phương pháp, nhãn phân loại (Lossy/Lossless), các thông số kỹ thuật như tỷ lệ nén và tốc độ, cùng với mô tả ngắn gọn về đặc điểm của thuật toán.</w:t>
      </w:r>
    </w:p>
    <w:p w:rsidR="009039E9" w:rsidRPr="009039E9" w:rsidRDefault="009039E9" w:rsidP="009039E9">
      <w:pPr>
        <w:pStyle w:val="NormalWeb"/>
        <w:spacing w:before="0" w:beforeAutospacing="0" w:after="0" w:afterAutospacing="0" w:line="360" w:lineRule="auto"/>
        <w:rPr>
          <w:sz w:val="26"/>
          <w:szCs w:val="26"/>
        </w:rPr>
      </w:pPr>
      <w:r>
        <w:rPr>
          <w:sz w:val="26"/>
          <w:szCs w:val="26"/>
        </w:rPr>
        <w:tab/>
      </w:r>
      <w:r w:rsidRPr="009039E9">
        <w:rPr>
          <w:sz w:val="26"/>
          <w:szCs w:val="26"/>
        </w:rPr>
        <w:t>Phần ưu nhược điểm Bên dưới mỗi thẻ là hai danh sách được phân chia rõ ràng: phần ưu điểm và nhược điểm của thuật toán, được đánh dấu bằng các icon tick màu xanh để dễ nhận biết.</w:t>
      </w:r>
    </w:p>
    <w:p w:rsidR="00BC633B" w:rsidRDefault="009039E9" w:rsidP="00327CFF">
      <w:pPr>
        <w:pStyle w:val="NormalWeb"/>
        <w:spacing w:before="0" w:beforeAutospacing="0" w:after="0" w:afterAutospacing="0" w:line="360" w:lineRule="auto"/>
        <w:rPr>
          <w:sz w:val="26"/>
          <w:szCs w:val="26"/>
        </w:rPr>
      </w:pPr>
      <w:r>
        <w:rPr>
          <w:sz w:val="26"/>
          <w:szCs w:val="26"/>
        </w:rPr>
        <w:tab/>
      </w:r>
      <w:r w:rsidRPr="009039E9">
        <w:rPr>
          <w:sz w:val="26"/>
          <w:szCs w:val="26"/>
        </w:rPr>
        <w:t>Mục đích chức năng Giao diện cung cấp thông tin toàn diện về từng thuật toán nén, giúp người dùng hiểu rõ đặc điểm và lựa chọn phương pháp phù hợp với nhu cầu sử dụng.</w:t>
      </w:r>
    </w:p>
    <w:p w:rsidR="00327CFF" w:rsidRPr="00327CFF" w:rsidRDefault="007049CF" w:rsidP="00327CFF">
      <w:pPr>
        <w:pStyle w:val="Heading3"/>
        <w:spacing w:before="0" w:after="0" w:line="360" w:lineRule="auto"/>
        <w:rPr>
          <w:i w:val="0"/>
        </w:rPr>
      </w:pPr>
      <w:bookmarkStart w:id="47" w:name="_Toc220624323"/>
      <w:r>
        <w:rPr>
          <w:i w:val="0"/>
        </w:rPr>
        <w:t>3.1.4</w:t>
      </w:r>
      <w:r w:rsidR="00327CFF" w:rsidRPr="00327CFF">
        <w:rPr>
          <w:i w:val="0"/>
        </w:rPr>
        <w:t xml:space="preserve"> Giao diện so sánh thuật toán</w:t>
      </w:r>
      <w:bookmarkEnd w:id="47"/>
    </w:p>
    <w:p w:rsidR="00327CFF" w:rsidRDefault="00327CFF" w:rsidP="00334B68">
      <w:pPr>
        <w:pStyle w:val="NormalWeb"/>
        <w:spacing w:before="0" w:beforeAutospacing="0" w:after="0" w:afterAutospacing="0" w:line="360" w:lineRule="auto"/>
        <w:rPr>
          <w:sz w:val="26"/>
          <w:szCs w:val="26"/>
        </w:rPr>
      </w:pPr>
    </w:p>
    <w:p w:rsidR="00334B68" w:rsidRDefault="00BC633B" w:rsidP="00334B68">
      <w:pPr>
        <w:pStyle w:val="NormalWeb"/>
        <w:spacing w:before="0" w:beforeAutospacing="0" w:after="0" w:afterAutospacing="0" w:line="360" w:lineRule="auto"/>
        <w:rPr>
          <w:sz w:val="26"/>
          <w:szCs w:val="26"/>
        </w:rPr>
      </w:pPr>
      <w:r w:rsidRPr="00BC633B">
        <w:rPr>
          <w:noProof/>
          <w:sz w:val="26"/>
          <w:szCs w:val="26"/>
        </w:rPr>
        <w:drawing>
          <wp:inline distT="0" distB="0" distL="0" distR="0" wp14:anchorId="64BEE0E1" wp14:editId="09C60D14">
            <wp:extent cx="5761277" cy="25749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60720" cy="2574656"/>
                    </a:xfrm>
                    <a:prstGeom prst="rect">
                      <a:avLst/>
                    </a:prstGeom>
                  </pic:spPr>
                </pic:pic>
              </a:graphicData>
            </a:graphic>
          </wp:inline>
        </w:drawing>
      </w:r>
    </w:p>
    <w:p w:rsidR="009039E9" w:rsidRPr="00CA6D21" w:rsidRDefault="000C50E9" w:rsidP="009039E9">
      <w:pPr>
        <w:pStyle w:val="Hnh"/>
        <w:spacing w:line="360" w:lineRule="auto"/>
        <w:rPr>
          <w:color w:val="000000" w:themeColor="text1"/>
        </w:rPr>
      </w:pPr>
      <w:bookmarkStart w:id="48" w:name="_Toc220624257"/>
      <w:r>
        <w:rPr>
          <w:color w:val="000000" w:themeColor="text1"/>
        </w:rPr>
        <w:t>Hình 10</w:t>
      </w:r>
      <w:r w:rsidR="009039E9" w:rsidRPr="00CA6D21">
        <w:rPr>
          <w:color w:val="000000" w:themeColor="text1"/>
        </w:rPr>
        <w:t xml:space="preserve">: </w:t>
      </w:r>
      <w:r w:rsidR="009039E9">
        <w:rPr>
          <w:color w:val="000000" w:themeColor="text1"/>
        </w:rPr>
        <w:t>Giao diện so sánh các thuật toán</w:t>
      </w:r>
      <w:bookmarkEnd w:id="48"/>
    </w:p>
    <w:p w:rsidR="009039E9" w:rsidRDefault="009039E9" w:rsidP="00334B68">
      <w:pPr>
        <w:pStyle w:val="NormalWeb"/>
        <w:spacing w:before="0" w:beforeAutospacing="0" w:after="0" w:afterAutospacing="0" w:line="360" w:lineRule="auto"/>
        <w:rPr>
          <w:sz w:val="26"/>
          <w:szCs w:val="26"/>
        </w:rPr>
      </w:pPr>
    </w:p>
    <w:p w:rsidR="00BC633B" w:rsidRPr="00BC633B" w:rsidRDefault="00BC633B" w:rsidP="00BC633B">
      <w:pPr>
        <w:pStyle w:val="NormalWeb"/>
        <w:spacing w:before="0" w:beforeAutospacing="0" w:after="0" w:afterAutospacing="0" w:line="360" w:lineRule="auto"/>
        <w:jc w:val="both"/>
        <w:rPr>
          <w:sz w:val="26"/>
          <w:szCs w:val="26"/>
        </w:rPr>
      </w:pPr>
      <w:r>
        <w:rPr>
          <w:sz w:val="26"/>
          <w:szCs w:val="26"/>
        </w:rPr>
        <w:t xml:space="preserve"> </w:t>
      </w:r>
      <w:r w:rsidR="009039E9">
        <w:rPr>
          <w:sz w:val="26"/>
          <w:szCs w:val="26"/>
        </w:rPr>
        <w:tab/>
      </w:r>
      <w:r w:rsidRPr="00BC633B">
        <w:rPr>
          <w:sz w:val="26"/>
          <w:szCs w:val="26"/>
        </w:rPr>
        <w:t>Tổng thể giao diện Trang hiển thị bảng so sánh các thuật toán nén với thiết kế đơn giản, nền trắng, bố cục rõ ràng giúp người dùng dễ dàng theo dõi và so sánh thông tin.</w:t>
      </w:r>
    </w:p>
    <w:p w:rsidR="00BC633B" w:rsidRPr="00BC633B" w:rsidRDefault="00BC633B" w:rsidP="00BC633B">
      <w:pPr>
        <w:pStyle w:val="NormalWeb"/>
        <w:spacing w:before="0" w:beforeAutospacing="0" w:after="0" w:afterAutospacing="0" w:line="360" w:lineRule="auto"/>
        <w:jc w:val="both"/>
        <w:rPr>
          <w:sz w:val="26"/>
          <w:szCs w:val="26"/>
        </w:rPr>
      </w:pPr>
      <w:r>
        <w:rPr>
          <w:sz w:val="26"/>
          <w:szCs w:val="26"/>
        </w:rPr>
        <w:t xml:space="preserve"> </w:t>
      </w:r>
      <w:r w:rsidR="009039E9">
        <w:rPr>
          <w:sz w:val="26"/>
          <w:szCs w:val="26"/>
        </w:rPr>
        <w:tab/>
      </w:r>
      <w:r w:rsidRPr="00BC633B">
        <w:rPr>
          <w:sz w:val="26"/>
          <w:szCs w:val="26"/>
        </w:rPr>
        <w:t>Phần tiêu đề Khu vực đầu trang hiển thị tiêu đề chính và mô tả ngắn gọn về mục đích của bảng so sánh, được căn giữa và sử dụng font chữ nổi bật.</w:t>
      </w:r>
    </w:p>
    <w:p w:rsidR="00BC633B" w:rsidRPr="00BC633B" w:rsidRDefault="009039E9" w:rsidP="00BC633B">
      <w:pPr>
        <w:pStyle w:val="NormalWeb"/>
        <w:spacing w:before="0" w:beforeAutospacing="0" w:after="0" w:afterAutospacing="0" w:line="360" w:lineRule="auto"/>
        <w:jc w:val="both"/>
        <w:rPr>
          <w:sz w:val="26"/>
          <w:szCs w:val="26"/>
        </w:rPr>
      </w:pPr>
      <w:r>
        <w:rPr>
          <w:sz w:val="26"/>
          <w:szCs w:val="26"/>
        </w:rPr>
        <w:lastRenderedPageBreak/>
        <w:tab/>
      </w:r>
      <w:r w:rsidR="00BC633B" w:rsidRPr="00BC633B">
        <w:rPr>
          <w:sz w:val="26"/>
          <w:szCs w:val="26"/>
        </w:rPr>
        <w:t>Bảng so sánh chính Phần trung tâm của trang là một bảng so sánh với header có màu nền gradient và các cột thông tin được sắp xếp khoa học, bao gồm tên thuật toán, loại nén, hiệu suất và các đặc điểm kỹ thuật.</w:t>
      </w:r>
    </w:p>
    <w:p w:rsidR="00BC633B" w:rsidRPr="00BC633B" w:rsidRDefault="009039E9" w:rsidP="00BC633B">
      <w:pPr>
        <w:pStyle w:val="NormalWeb"/>
        <w:spacing w:before="0" w:beforeAutospacing="0" w:after="0" w:afterAutospacing="0" w:line="360" w:lineRule="auto"/>
        <w:jc w:val="both"/>
        <w:rPr>
          <w:sz w:val="26"/>
          <w:szCs w:val="26"/>
        </w:rPr>
      </w:pPr>
      <w:r>
        <w:rPr>
          <w:sz w:val="26"/>
          <w:szCs w:val="26"/>
        </w:rPr>
        <w:tab/>
      </w:r>
      <w:r w:rsidR="00BC633B" w:rsidRPr="00BC633B">
        <w:rPr>
          <w:sz w:val="26"/>
          <w:szCs w:val="26"/>
        </w:rPr>
        <w:t>Nội dung dữ liệu Bảng hiển thị thông tin của các thuật toán nén phổ biến, mỗi hàng tương ứng với một phương pháp nén khác nhau, cung cấp các thông số so sánh cần thiết.</w:t>
      </w:r>
    </w:p>
    <w:p w:rsidR="00BC633B" w:rsidRPr="00BC633B" w:rsidRDefault="009039E9" w:rsidP="00BC633B">
      <w:pPr>
        <w:pStyle w:val="NormalWeb"/>
        <w:spacing w:before="0" w:beforeAutospacing="0" w:after="0" w:afterAutospacing="0" w:line="360" w:lineRule="auto"/>
        <w:jc w:val="both"/>
        <w:rPr>
          <w:sz w:val="26"/>
          <w:szCs w:val="26"/>
        </w:rPr>
      </w:pPr>
      <w:r>
        <w:rPr>
          <w:sz w:val="26"/>
          <w:szCs w:val="26"/>
        </w:rPr>
        <w:tab/>
      </w:r>
      <w:r w:rsidR="00BC633B" w:rsidRPr="00BC633B">
        <w:rPr>
          <w:sz w:val="26"/>
          <w:szCs w:val="26"/>
        </w:rPr>
        <w:t>Thiết kế tương tác Giao diện được thiết kế với các hiệu ứng hover nhẹ nhàng, viền và khoảng cách hợp lý giữa các phần tử, tạo trải nghiệm người dùng thoải mái khi xem và so sánh thông tin.</w:t>
      </w:r>
    </w:p>
    <w:p w:rsidR="00BC633B" w:rsidRPr="00334B68" w:rsidRDefault="009039E9" w:rsidP="00BC633B">
      <w:pPr>
        <w:pStyle w:val="NormalWeb"/>
        <w:spacing w:before="0" w:beforeAutospacing="0" w:after="0" w:afterAutospacing="0" w:line="360" w:lineRule="auto"/>
        <w:jc w:val="both"/>
        <w:rPr>
          <w:sz w:val="26"/>
          <w:szCs w:val="26"/>
        </w:rPr>
      </w:pPr>
      <w:r>
        <w:rPr>
          <w:sz w:val="26"/>
          <w:szCs w:val="26"/>
        </w:rPr>
        <w:tab/>
      </w:r>
      <w:r w:rsidR="00BC633B" w:rsidRPr="00BC633B">
        <w:rPr>
          <w:sz w:val="26"/>
          <w:szCs w:val="26"/>
        </w:rPr>
        <w:t>Mục đích chức năng Trang cung cấp cái nhìn tổng quan nhanh chóng về các đặc điểm chính của từng thuật toán nén, hỗ trợ người dùng trong việc đưa ra quyết định lựa chọn phương pháp phù hợp.</w:t>
      </w:r>
    </w:p>
    <w:bookmarkEnd w:id="43"/>
    <w:p w:rsidR="00B01DE1" w:rsidRPr="00CA6D21" w:rsidRDefault="00B01DE1" w:rsidP="009B6AF4">
      <w:pPr>
        <w:spacing w:line="360" w:lineRule="auto"/>
      </w:pPr>
      <w:r w:rsidRPr="00CA6D21">
        <w:br w:type="page"/>
      </w:r>
    </w:p>
    <w:p w:rsidR="00B01DE1" w:rsidRPr="00CA6D21" w:rsidRDefault="00A84DC2" w:rsidP="00B61655">
      <w:pPr>
        <w:pStyle w:val="Heading1"/>
        <w:spacing w:line="360" w:lineRule="auto"/>
        <w:rPr>
          <w:b/>
          <w:sz w:val="26"/>
          <w:szCs w:val="26"/>
        </w:rPr>
      </w:pPr>
      <w:bookmarkStart w:id="49" w:name="_Toc208052938"/>
      <w:bookmarkStart w:id="50" w:name="_Toc220624324"/>
      <w:r>
        <w:rPr>
          <w:b/>
          <w:sz w:val="26"/>
          <w:szCs w:val="26"/>
        </w:rPr>
        <w:lastRenderedPageBreak/>
        <w:t xml:space="preserve">CHƯƠNG 4: </w:t>
      </w:r>
      <w:r w:rsidR="00B01DE1" w:rsidRPr="00CA6D21">
        <w:rPr>
          <w:b/>
          <w:sz w:val="26"/>
          <w:szCs w:val="26"/>
        </w:rPr>
        <w:t>KẾT LUẬN VÀ HƯỚNG PHÁT TRIỂN</w:t>
      </w:r>
      <w:bookmarkEnd w:id="49"/>
      <w:bookmarkEnd w:id="50"/>
    </w:p>
    <w:p w:rsidR="00B44277" w:rsidRDefault="00B44277" w:rsidP="00B61655">
      <w:pPr>
        <w:pStyle w:val="Heading2"/>
        <w:spacing w:line="360" w:lineRule="auto"/>
        <w:jc w:val="both"/>
      </w:pPr>
      <w:bookmarkStart w:id="51" w:name="_Toc220624325"/>
      <w:bookmarkStart w:id="52" w:name="_Toc208052941"/>
      <w:r>
        <w:t>4.1 KẾT QUẢ ĐẠT ĐƯỢC</w:t>
      </w:r>
      <w:bookmarkEnd w:id="51"/>
    </w:p>
    <w:p w:rsidR="00B44277" w:rsidRPr="00B61655" w:rsidRDefault="00B44277" w:rsidP="00B61655">
      <w:pPr>
        <w:pStyle w:val="Heading3"/>
        <w:spacing w:before="0" w:after="0" w:line="360" w:lineRule="auto"/>
        <w:rPr>
          <w:i w:val="0"/>
        </w:rPr>
      </w:pPr>
      <w:bookmarkStart w:id="53" w:name="_Toc220624326"/>
      <w:r w:rsidRPr="00B61655">
        <w:rPr>
          <w:i w:val="0"/>
        </w:rPr>
        <w:t>4.1.1. Về mặt chức năng</w:t>
      </w:r>
      <w:bookmarkEnd w:id="53"/>
    </w:p>
    <w:p w:rsidR="00B44277" w:rsidRPr="00B44277" w:rsidRDefault="00B44277" w:rsidP="00B61655">
      <w:pPr>
        <w:spacing w:line="360" w:lineRule="auto"/>
        <w:jc w:val="both"/>
      </w:pPr>
      <w:r>
        <w:rPr>
          <w:b/>
        </w:rPr>
        <w:t xml:space="preserve">   </w:t>
      </w:r>
      <w:r w:rsidR="00F43E18">
        <w:t>a</w:t>
      </w:r>
      <w:r w:rsidRPr="00B44277">
        <w:t>) Chức năng nén và so sánh ảnh:</w:t>
      </w:r>
    </w:p>
    <w:p w:rsidR="00B44277" w:rsidRPr="00B44277" w:rsidRDefault="00B44277" w:rsidP="00B61655">
      <w:pPr>
        <w:spacing w:line="360" w:lineRule="auto"/>
        <w:jc w:val="both"/>
      </w:pPr>
      <w:r>
        <w:rPr>
          <w:b/>
        </w:rPr>
        <w:tab/>
        <w:t xml:space="preserve">- </w:t>
      </w:r>
      <w:r w:rsidRPr="00B44277">
        <w:t>Tải lên ảnh với nhiều định dạng (JPG, PNG, GIF, BMP)</w:t>
      </w:r>
    </w:p>
    <w:p w:rsidR="00B44277" w:rsidRPr="00B44277" w:rsidRDefault="00B44277" w:rsidP="00B61655">
      <w:pPr>
        <w:spacing w:line="360" w:lineRule="auto"/>
        <w:jc w:val="both"/>
      </w:pPr>
      <w:r>
        <w:rPr>
          <w:b/>
        </w:rPr>
        <w:tab/>
        <w:t xml:space="preserve">- </w:t>
      </w:r>
      <w:r w:rsidRPr="00B44277">
        <w:t>Nén ảnh bằng 4 thuật toán: JPEG, PNG, WebP Lossy, WebP Lossless</w:t>
      </w:r>
    </w:p>
    <w:p w:rsidR="00B44277" w:rsidRPr="00B44277" w:rsidRDefault="00B44277" w:rsidP="00B61655">
      <w:pPr>
        <w:spacing w:line="360" w:lineRule="auto"/>
        <w:jc w:val="both"/>
      </w:pPr>
      <w:r>
        <w:rPr>
          <w:b/>
        </w:rPr>
        <w:tab/>
        <w:t xml:space="preserve">- </w:t>
      </w:r>
      <w:r w:rsidRPr="00B44277">
        <w:t>So sánh chất lượng ảnh qua chỉ số PSNR và SSIM</w:t>
      </w:r>
    </w:p>
    <w:p w:rsidR="00B44277" w:rsidRPr="00B44277" w:rsidRDefault="00B44277" w:rsidP="00B61655">
      <w:pPr>
        <w:spacing w:line="360" w:lineRule="auto"/>
        <w:jc w:val="both"/>
      </w:pPr>
      <w:r>
        <w:rPr>
          <w:b/>
        </w:rPr>
        <w:tab/>
        <w:t xml:space="preserve">- </w:t>
      </w:r>
      <w:r w:rsidRPr="00B44277">
        <w:t>Hiển thị tỷ lệ nén và thời gian xử lý</w:t>
      </w:r>
    </w:p>
    <w:p w:rsidR="00B44277" w:rsidRPr="00B44277" w:rsidRDefault="00B44277" w:rsidP="00B61655">
      <w:pPr>
        <w:spacing w:line="360" w:lineRule="auto"/>
        <w:jc w:val="both"/>
      </w:pPr>
      <w:r>
        <w:rPr>
          <w:b/>
        </w:rPr>
        <w:tab/>
        <w:t xml:space="preserve">- </w:t>
      </w:r>
      <w:r w:rsidRPr="00B44277">
        <w:t>Tải xuống các phiên bản ảnh đã nén</w:t>
      </w:r>
    </w:p>
    <w:p w:rsidR="00B44277" w:rsidRPr="00B44277" w:rsidRDefault="00B44277" w:rsidP="00B61655">
      <w:pPr>
        <w:spacing w:line="360" w:lineRule="auto"/>
        <w:jc w:val="both"/>
      </w:pPr>
      <w:r>
        <w:rPr>
          <w:b/>
        </w:rPr>
        <w:t xml:space="preserve">  </w:t>
      </w:r>
      <w:r w:rsidR="00F43E18">
        <w:t>b</w:t>
      </w:r>
      <w:r w:rsidRPr="00B44277">
        <w:t>) Hệ thống thông tin và khuyến nghị:</w:t>
      </w:r>
    </w:p>
    <w:p w:rsidR="00B44277" w:rsidRPr="00B44277" w:rsidRDefault="00B44277" w:rsidP="00B61655">
      <w:pPr>
        <w:spacing w:line="360" w:lineRule="auto"/>
        <w:jc w:val="both"/>
      </w:pPr>
      <w:r>
        <w:rPr>
          <w:b/>
        </w:rPr>
        <w:tab/>
        <w:t xml:space="preserve">- </w:t>
      </w:r>
      <w:r w:rsidRPr="00B44277">
        <w:t>Hiển thị chi tiết các thuật toán nén</w:t>
      </w:r>
    </w:p>
    <w:p w:rsidR="00B44277" w:rsidRPr="00B44277" w:rsidRDefault="00B44277" w:rsidP="00B61655">
      <w:pPr>
        <w:spacing w:line="360" w:lineRule="auto"/>
        <w:jc w:val="both"/>
      </w:pPr>
      <w:r>
        <w:rPr>
          <w:b/>
        </w:rPr>
        <w:tab/>
        <w:t xml:space="preserve">- </w:t>
      </w:r>
      <w:r w:rsidRPr="00B44277">
        <w:t>Bảng so sánh nhanh các phương pháp</w:t>
      </w:r>
    </w:p>
    <w:p w:rsidR="00B44277" w:rsidRPr="00B44277" w:rsidRDefault="00B44277" w:rsidP="00B61655">
      <w:pPr>
        <w:spacing w:line="360" w:lineRule="auto"/>
        <w:jc w:val="both"/>
      </w:pPr>
      <w:r>
        <w:rPr>
          <w:b/>
        </w:rPr>
        <w:tab/>
        <w:t xml:space="preserve">- </w:t>
      </w:r>
      <w:r w:rsidRPr="00B44277">
        <w:t>Khuyến nghị thuật toán tối ưu dựa trên loại ảnh</w:t>
      </w:r>
    </w:p>
    <w:p w:rsidR="00B44277" w:rsidRPr="00B44277" w:rsidRDefault="00B44277" w:rsidP="00B61655">
      <w:pPr>
        <w:spacing w:line="360" w:lineRule="auto"/>
        <w:jc w:val="both"/>
      </w:pPr>
      <w:r>
        <w:rPr>
          <w:b/>
        </w:rPr>
        <w:tab/>
        <w:t xml:space="preserve">- </w:t>
      </w:r>
      <w:r w:rsidRPr="00B44277">
        <w:t>API endpoints cho tích hợp bên ngoài</w:t>
      </w:r>
    </w:p>
    <w:p w:rsidR="00B44277" w:rsidRPr="00B61655" w:rsidRDefault="00B44277" w:rsidP="00B61655">
      <w:pPr>
        <w:pStyle w:val="Heading3"/>
        <w:spacing w:before="0" w:after="0" w:line="360" w:lineRule="auto"/>
        <w:rPr>
          <w:i w:val="0"/>
        </w:rPr>
      </w:pPr>
      <w:bookmarkStart w:id="54" w:name="_Toc220624327"/>
      <w:r w:rsidRPr="00B61655">
        <w:rPr>
          <w:i w:val="0"/>
        </w:rPr>
        <w:t>4.1.2. Về mặt kỹ thuật</w:t>
      </w:r>
      <w:bookmarkEnd w:id="54"/>
    </w:p>
    <w:p w:rsidR="00B44277" w:rsidRPr="00B44277" w:rsidRDefault="00B44277" w:rsidP="00B61655">
      <w:pPr>
        <w:spacing w:line="360" w:lineRule="auto"/>
      </w:pPr>
      <w:r>
        <w:rPr>
          <w:b/>
        </w:rPr>
        <w:tab/>
        <w:t xml:space="preserve">- </w:t>
      </w:r>
      <w:r w:rsidRPr="00B44277">
        <w:t>Backend: Python với Flask framework và kiến trúc MVC</w:t>
      </w:r>
    </w:p>
    <w:p w:rsidR="00B44277" w:rsidRPr="00B44277" w:rsidRDefault="00B44277" w:rsidP="00B61655">
      <w:pPr>
        <w:spacing w:line="360" w:lineRule="auto"/>
      </w:pPr>
      <w:r>
        <w:rPr>
          <w:b/>
        </w:rPr>
        <w:tab/>
        <w:t xml:space="preserve">- </w:t>
      </w:r>
      <w:r w:rsidRPr="00B44277">
        <w:t>Database: MongoDB với thiết kế NoSQL linh hoạt</w:t>
      </w:r>
    </w:p>
    <w:p w:rsidR="00B44277" w:rsidRPr="00B44277" w:rsidRDefault="00B44277" w:rsidP="00B61655">
      <w:pPr>
        <w:spacing w:line="360" w:lineRule="auto"/>
      </w:pPr>
      <w:r>
        <w:rPr>
          <w:b/>
        </w:rPr>
        <w:t xml:space="preserve">    </w:t>
      </w:r>
      <w:r>
        <w:rPr>
          <w:b/>
        </w:rPr>
        <w:tab/>
        <w:t xml:space="preserve">- </w:t>
      </w:r>
      <w:r w:rsidRPr="00B44277">
        <w:t>Frontend: HTML, CSS, JavaScript responsive với Jinja2 templating</w:t>
      </w:r>
    </w:p>
    <w:p w:rsidR="00B44277" w:rsidRPr="00B44277" w:rsidRDefault="00B44277" w:rsidP="00B61655">
      <w:pPr>
        <w:spacing w:line="360" w:lineRule="auto"/>
      </w:pPr>
      <w:r>
        <w:rPr>
          <w:b/>
        </w:rPr>
        <w:t xml:space="preserve">   </w:t>
      </w:r>
      <w:r>
        <w:rPr>
          <w:b/>
        </w:rPr>
        <w:tab/>
        <w:t xml:space="preserve">- </w:t>
      </w:r>
      <w:r w:rsidRPr="00B44277">
        <w:t>API: RESTful API đầy đủ với Postman collection</w:t>
      </w:r>
    </w:p>
    <w:p w:rsidR="00B44277" w:rsidRPr="00B44277" w:rsidRDefault="00B44277" w:rsidP="00B61655">
      <w:pPr>
        <w:spacing w:line="360" w:lineRule="auto"/>
      </w:pPr>
      <w:r>
        <w:rPr>
          <w:b/>
        </w:rPr>
        <w:t xml:space="preserve"> </w:t>
      </w:r>
      <w:r>
        <w:rPr>
          <w:b/>
        </w:rPr>
        <w:tab/>
        <w:t xml:space="preserve">- </w:t>
      </w:r>
      <w:r w:rsidRPr="00B44277">
        <w:t>Xử lý ảnh: OpenCV, PIL, NumPy, scikit-image</w:t>
      </w:r>
    </w:p>
    <w:p w:rsidR="00B44277" w:rsidRPr="00B44277" w:rsidRDefault="00B44277" w:rsidP="00B61655">
      <w:pPr>
        <w:spacing w:line="360" w:lineRule="auto"/>
      </w:pPr>
      <w:r>
        <w:rPr>
          <w:b/>
        </w:rPr>
        <w:tab/>
        <w:t xml:space="preserve">- </w:t>
      </w:r>
      <w:r w:rsidRPr="00B44277">
        <w:t>Bảo mật: Flask-Login, password hashing, session management</w:t>
      </w:r>
    </w:p>
    <w:p w:rsidR="00B44277" w:rsidRPr="00B44277" w:rsidRDefault="00B44277" w:rsidP="00B61655">
      <w:pPr>
        <w:spacing w:line="360" w:lineRule="auto"/>
      </w:pPr>
      <w:r>
        <w:rPr>
          <w:b/>
        </w:rPr>
        <w:tab/>
        <w:t xml:space="preserve">- </w:t>
      </w:r>
      <w:r w:rsidRPr="00B44277">
        <w:t>Containerization: Docker và Docker Compose</w:t>
      </w:r>
    </w:p>
    <w:p w:rsidR="00B44277" w:rsidRPr="00B61655" w:rsidRDefault="00B44277" w:rsidP="00B61655">
      <w:pPr>
        <w:pStyle w:val="Heading3"/>
        <w:spacing w:before="0" w:after="0" w:line="360" w:lineRule="auto"/>
        <w:rPr>
          <w:i w:val="0"/>
        </w:rPr>
      </w:pPr>
      <w:bookmarkStart w:id="55" w:name="_Toc220624328"/>
      <w:r w:rsidRPr="00B61655">
        <w:rPr>
          <w:i w:val="0"/>
        </w:rPr>
        <w:t>4.1.3. Về mặt giao diện</w:t>
      </w:r>
      <w:bookmarkEnd w:id="55"/>
    </w:p>
    <w:p w:rsidR="00B44277" w:rsidRPr="00B44277" w:rsidRDefault="00B44277" w:rsidP="00B61655">
      <w:pPr>
        <w:spacing w:line="360" w:lineRule="auto"/>
      </w:pPr>
      <w:r>
        <w:rPr>
          <w:b/>
        </w:rPr>
        <w:t xml:space="preserve"> </w:t>
      </w:r>
      <w:r>
        <w:rPr>
          <w:b/>
        </w:rPr>
        <w:tab/>
        <w:t xml:space="preserve">- </w:t>
      </w:r>
      <w:r w:rsidRPr="00B44277">
        <w:t>Thiết kế hiện đại với gradient màu xanh</w:t>
      </w:r>
    </w:p>
    <w:p w:rsidR="00B44277" w:rsidRPr="00B44277" w:rsidRDefault="00B44277" w:rsidP="00B61655">
      <w:pPr>
        <w:spacing w:line="360" w:lineRule="auto"/>
      </w:pPr>
      <w:r>
        <w:rPr>
          <w:b/>
        </w:rPr>
        <w:t xml:space="preserve">   </w:t>
      </w:r>
      <w:r>
        <w:rPr>
          <w:b/>
        </w:rPr>
        <w:tab/>
        <w:t xml:space="preserve">- </w:t>
      </w:r>
      <w:r w:rsidRPr="00B44277">
        <w:t>Giao diện responsive, tương thích đa thiết bị</w:t>
      </w:r>
    </w:p>
    <w:p w:rsidR="00B44277" w:rsidRPr="00B44277" w:rsidRDefault="00B44277" w:rsidP="00B61655">
      <w:pPr>
        <w:spacing w:line="360" w:lineRule="auto"/>
      </w:pPr>
      <w:r>
        <w:rPr>
          <w:b/>
        </w:rPr>
        <w:t xml:space="preserve">  </w:t>
      </w:r>
      <w:r>
        <w:rPr>
          <w:b/>
        </w:rPr>
        <w:tab/>
        <w:t xml:space="preserve">- </w:t>
      </w:r>
      <w:r w:rsidRPr="00B44277">
        <w:t>Navigation bar sticky với menu rõ ràng</w:t>
      </w:r>
    </w:p>
    <w:p w:rsidR="00B44277" w:rsidRPr="00B44277" w:rsidRDefault="00B44277" w:rsidP="00B61655">
      <w:pPr>
        <w:spacing w:line="360" w:lineRule="auto"/>
      </w:pPr>
      <w:r>
        <w:rPr>
          <w:b/>
        </w:rPr>
        <w:t xml:space="preserve">  </w:t>
      </w:r>
      <w:r>
        <w:rPr>
          <w:b/>
        </w:rPr>
        <w:tab/>
        <w:t xml:space="preserve">- </w:t>
      </w:r>
      <w:r w:rsidRPr="00B44277">
        <w:t>Upload area với drag &amp; drop</w:t>
      </w:r>
    </w:p>
    <w:p w:rsidR="00B44277" w:rsidRPr="00B44277" w:rsidRDefault="00B44277" w:rsidP="00B61655">
      <w:pPr>
        <w:spacing w:line="360" w:lineRule="auto"/>
      </w:pPr>
      <w:r>
        <w:rPr>
          <w:b/>
        </w:rPr>
        <w:t xml:space="preserve">  </w:t>
      </w:r>
      <w:r>
        <w:rPr>
          <w:b/>
        </w:rPr>
        <w:tab/>
        <w:t xml:space="preserve">- </w:t>
      </w:r>
      <w:r w:rsidRPr="00B44277">
        <w:t>Bảng so sánh trực quan và dễ đọc</w:t>
      </w:r>
    </w:p>
    <w:p w:rsidR="00B44277" w:rsidRPr="00B61655" w:rsidRDefault="00B44277" w:rsidP="00B61655">
      <w:pPr>
        <w:pStyle w:val="Heading3"/>
        <w:spacing w:before="0" w:after="0" w:line="360" w:lineRule="auto"/>
        <w:rPr>
          <w:i w:val="0"/>
        </w:rPr>
      </w:pPr>
      <w:bookmarkStart w:id="56" w:name="_Toc220624329"/>
      <w:r w:rsidRPr="00B61655">
        <w:rPr>
          <w:i w:val="0"/>
        </w:rPr>
        <w:t>4.1.4. Tính năng nổi bật</w:t>
      </w:r>
      <w:bookmarkEnd w:id="56"/>
    </w:p>
    <w:p w:rsidR="00B44277" w:rsidRPr="00B44277" w:rsidRDefault="00B44277" w:rsidP="00B61655">
      <w:pPr>
        <w:spacing w:line="360" w:lineRule="auto"/>
      </w:pPr>
      <w:r>
        <w:rPr>
          <w:b/>
        </w:rPr>
        <w:tab/>
        <w:t xml:space="preserve">- </w:t>
      </w:r>
      <w:r w:rsidRPr="00B44277">
        <w:t>So sánh trực quan 4 thuật toán nén cùng lúc</w:t>
      </w:r>
    </w:p>
    <w:p w:rsidR="00B44277" w:rsidRPr="00B44277" w:rsidRDefault="00B44277" w:rsidP="00B61655">
      <w:pPr>
        <w:spacing w:line="360" w:lineRule="auto"/>
      </w:pPr>
      <w:r>
        <w:rPr>
          <w:b/>
        </w:rPr>
        <w:tab/>
        <w:t xml:space="preserve">- </w:t>
      </w:r>
      <w:r w:rsidRPr="00B44277">
        <w:t>Tính toán chỉ số chất lượng ảnh (PSNR, SSIM)</w:t>
      </w:r>
    </w:p>
    <w:p w:rsidR="00B44277" w:rsidRPr="00B44277" w:rsidRDefault="00B44277" w:rsidP="00B61655">
      <w:pPr>
        <w:spacing w:line="360" w:lineRule="auto"/>
      </w:pPr>
      <w:r>
        <w:rPr>
          <w:b/>
        </w:rPr>
        <w:tab/>
        <w:t xml:space="preserve">- </w:t>
      </w:r>
      <w:r w:rsidRPr="00B44277">
        <w:t>Hệ thống khuyến nghị thông minh</w:t>
      </w:r>
    </w:p>
    <w:p w:rsidR="00B44277" w:rsidRPr="00B44277" w:rsidRDefault="00B44277" w:rsidP="00B61655">
      <w:pPr>
        <w:spacing w:line="360" w:lineRule="auto"/>
      </w:pPr>
      <w:r>
        <w:rPr>
          <w:b/>
        </w:rPr>
        <w:lastRenderedPageBreak/>
        <w:tab/>
        <w:t xml:space="preserve">- </w:t>
      </w:r>
      <w:r w:rsidRPr="00B44277">
        <w:t>API hoàn chỉnh cho tích hợp</w:t>
      </w:r>
    </w:p>
    <w:p w:rsidR="00B44277" w:rsidRPr="00B61655" w:rsidRDefault="00B44277" w:rsidP="00B61655">
      <w:pPr>
        <w:pStyle w:val="Heading2"/>
        <w:spacing w:line="360" w:lineRule="auto"/>
        <w:jc w:val="both"/>
      </w:pPr>
      <w:bookmarkStart w:id="57" w:name="_Toc220624330"/>
      <w:r w:rsidRPr="00B61655">
        <w:t>4.2 ƯU NHƯỢC ĐIỂM</w:t>
      </w:r>
      <w:bookmarkEnd w:id="57"/>
    </w:p>
    <w:p w:rsidR="00B44277" w:rsidRPr="00B61655" w:rsidRDefault="00B44277" w:rsidP="00B61655">
      <w:pPr>
        <w:pStyle w:val="Heading3"/>
        <w:spacing w:before="0" w:after="0" w:line="360" w:lineRule="auto"/>
        <w:rPr>
          <w:i w:val="0"/>
        </w:rPr>
      </w:pPr>
      <w:r w:rsidRPr="00B61655">
        <w:rPr>
          <w:i w:val="0"/>
        </w:rPr>
        <w:t xml:space="preserve">   </w:t>
      </w:r>
      <w:bookmarkStart w:id="58" w:name="_Toc220624331"/>
      <w:r w:rsidRPr="00B61655">
        <w:rPr>
          <w:i w:val="0"/>
        </w:rPr>
        <w:t>4.2.1. Ưu điểm</w:t>
      </w:r>
      <w:bookmarkEnd w:id="58"/>
    </w:p>
    <w:p w:rsidR="00B44277" w:rsidRPr="00B44277" w:rsidRDefault="00B44277" w:rsidP="00B61655">
      <w:pPr>
        <w:spacing w:line="360" w:lineRule="auto"/>
      </w:pPr>
      <w:r>
        <w:rPr>
          <w:b/>
        </w:rPr>
        <w:tab/>
      </w:r>
      <w:r w:rsidRPr="00B44277">
        <w:t>a) Về chức năng:</w:t>
      </w:r>
    </w:p>
    <w:p w:rsidR="00B44277" w:rsidRPr="00B44277" w:rsidRDefault="00B44277" w:rsidP="00B61655">
      <w:pPr>
        <w:spacing w:line="360" w:lineRule="auto"/>
      </w:pPr>
      <w:r>
        <w:rPr>
          <w:b/>
        </w:rPr>
        <w:tab/>
      </w:r>
      <w:r>
        <w:rPr>
          <w:b/>
        </w:rPr>
        <w:tab/>
        <w:t xml:space="preserve">+ </w:t>
      </w:r>
      <w:r w:rsidRPr="00B44277">
        <w:t>Hệ thống nén ảnh đầy đủ với 4 thuật toán phổ biến</w:t>
      </w:r>
    </w:p>
    <w:p w:rsidR="00B44277" w:rsidRPr="00B44277" w:rsidRDefault="00B44277" w:rsidP="00B61655">
      <w:pPr>
        <w:spacing w:line="360" w:lineRule="auto"/>
      </w:pPr>
      <w:r>
        <w:rPr>
          <w:b/>
        </w:rPr>
        <w:tab/>
      </w:r>
      <w:r>
        <w:rPr>
          <w:b/>
        </w:rPr>
        <w:tab/>
        <w:t xml:space="preserve">+ </w:t>
      </w:r>
      <w:r w:rsidRPr="00B44277">
        <w:t>So sánh chất lượng khoa học qua PSNR và SSIM</w:t>
      </w:r>
    </w:p>
    <w:p w:rsidR="00B44277" w:rsidRPr="00B44277" w:rsidRDefault="00B44277" w:rsidP="00B61655">
      <w:pPr>
        <w:spacing w:line="360" w:lineRule="auto"/>
      </w:pPr>
      <w:r>
        <w:rPr>
          <w:b/>
        </w:rPr>
        <w:tab/>
      </w:r>
      <w:r>
        <w:rPr>
          <w:b/>
        </w:rPr>
        <w:tab/>
        <w:t xml:space="preserve">+ </w:t>
      </w:r>
      <w:r w:rsidRPr="00B44277">
        <w:t>Giao diện trực quan, dễ sử dụng cho người không chuyên</w:t>
      </w:r>
    </w:p>
    <w:p w:rsidR="00B44277" w:rsidRPr="00B44277" w:rsidRDefault="00B44277" w:rsidP="00B61655">
      <w:pPr>
        <w:spacing w:line="360" w:lineRule="auto"/>
      </w:pPr>
      <w:r>
        <w:rPr>
          <w:b/>
        </w:rPr>
        <w:tab/>
      </w:r>
      <w:r>
        <w:rPr>
          <w:b/>
        </w:rPr>
        <w:tab/>
        <w:t xml:space="preserve">+ </w:t>
      </w:r>
      <w:r w:rsidRPr="00B44277">
        <w:t>Hỗ trợ nhiều định dạng ảnh đầu vào</w:t>
      </w:r>
    </w:p>
    <w:p w:rsidR="00B44277" w:rsidRPr="00B44277" w:rsidRDefault="00B44277" w:rsidP="00B61655">
      <w:pPr>
        <w:spacing w:line="360" w:lineRule="auto"/>
      </w:pPr>
      <w:r>
        <w:rPr>
          <w:b/>
        </w:rPr>
        <w:tab/>
      </w:r>
      <w:r>
        <w:rPr>
          <w:b/>
        </w:rPr>
        <w:tab/>
        <w:t xml:space="preserve">+ </w:t>
      </w:r>
      <w:r w:rsidRPr="00B44277">
        <w:t>Khuyến nghị thuật toán phù hợp cho từng loại ảnh</w:t>
      </w:r>
    </w:p>
    <w:p w:rsidR="00B44277" w:rsidRPr="00B44277" w:rsidRDefault="00B44277" w:rsidP="00B61655">
      <w:pPr>
        <w:spacing w:line="360" w:lineRule="auto"/>
      </w:pPr>
      <w:r>
        <w:rPr>
          <w:b/>
        </w:rPr>
        <w:tab/>
      </w:r>
      <w:r>
        <w:rPr>
          <w:b/>
        </w:rPr>
        <w:tab/>
        <w:t xml:space="preserve">+ </w:t>
      </w:r>
      <w:r w:rsidRPr="00B44277">
        <w:t>API RESTful hoàn chỉnh với documentation</w:t>
      </w:r>
    </w:p>
    <w:p w:rsidR="00B44277" w:rsidRPr="00B44277" w:rsidRDefault="00B44277" w:rsidP="00B61655">
      <w:pPr>
        <w:spacing w:line="360" w:lineRule="auto"/>
      </w:pPr>
      <w:r>
        <w:rPr>
          <w:b/>
        </w:rPr>
        <w:tab/>
      </w:r>
      <w:r w:rsidRPr="00B44277">
        <w:t>b) Về kỹ thuật:</w:t>
      </w:r>
    </w:p>
    <w:p w:rsidR="00B44277" w:rsidRPr="00B44277" w:rsidRDefault="00B44277" w:rsidP="00B61655">
      <w:pPr>
        <w:spacing w:line="360" w:lineRule="auto"/>
      </w:pPr>
      <w:r>
        <w:rPr>
          <w:b/>
        </w:rPr>
        <w:tab/>
      </w:r>
      <w:r>
        <w:rPr>
          <w:b/>
        </w:rPr>
        <w:tab/>
        <w:t xml:space="preserve">+ </w:t>
      </w:r>
      <w:r w:rsidRPr="00B44277">
        <w:t>Sử dụng Flask framework hiện đại và linh hoạt</w:t>
      </w:r>
    </w:p>
    <w:p w:rsidR="00B44277" w:rsidRPr="00B44277" w:rsidRDefault="00B44277" w:rsidP="00B61655">
      <w:pPr>
        <w:spacing w:line="360" w:lineRule="auto"/>
      </w:pPr>
      <w:r>
        <w:rPr>
          <w:b/>
        </w:rPr>
        <w:tab/>
      </w:r>
      <w:r>
        <w:rPr>
          <w:b/>
        </w:rPr>
        <w:tab/>
        <w:t xml:space="preserve">+ </w:t>
      </w:r>
      <w:r w:rsidRPr="00B44277">
        <w:t>Cấu trúc code rõ ràng, dễ bảo trì</w:t>
      </w:r>
    </w:p>
    <w:p w:rsidR="00B44277" w:rsidRPr="00B44277" w:rsidRDefault="00B44277" w:rsidP="00B61655">
      <w:pPr>
        <w:spacing w:line="360" w:lineRule="auto"/>
      </w:pPr>
      <w:r>
        <w:rPr>
          <w:b/>
        </w:rPr>
        <w:tab/>
      </w:r>
      <w:r>
        <w:rPr>
          <w:b/>
        </w:rPr>
        <w:tab/>
        <w:t xml:space="preserve">+ </w:t>
      </w:r>
      <w:r w:rsidRPr="00B44277">
        <w:t>MongoDB cho khả năng mở rộng tốt</w:t>
      </w:r>
    </w:p>
    <w:p w:rsidR="00B44277" w:rsidRPr="00B44277" w:rsidRDefault="00B44277" w:rsidP="00B61655">
      <w:pPr>
        <w:spacing w:line="360" w:lineRule="auto"/>
      </w:pPr>
      <w:r>
        <w:rPr>
          <w:b/>
        </w:rPr>
        <w:tab/>
      </w:r>
      <w:r>
        <w:rPr>
          <w:b/>
        </w:rPr>
        <w:tab/>
        <w:t xml:space="preserve">+ </w:t>
      </w:r>
      <w:r w:rsidRPr="00B44277">
        <w:t>Docker containerization dễ triển khai</w:t>
      </w:r>
    </w:p>
    <w:p w:rsidR="00B44277" w:rsidRPr="00B44277" w:rsidRDefault="00B44277" w:rsidP="00B61655">
      <w:pPr>
        <w:spacing w:line="360" w:lineRule="auto"/>
      </w:pPr>
      <w:r>
        <w:rPr>
          <w:b/>
        </w:rPr>
        <w:tab/>
      </w:r>
      <w:r>
        <w:rPr>
          <w:b/>
        </w:rPr>
        <w:tab/>
        <w:t xml:space="preserve">+ </w:t>
      </w:r>
      <w:r w:rsidRPr="00B44277">
        <w:t>Xử lý ảnh chuyên nghiệp với OpenCV và PIL</w:t>
      </w:r>
    </w:p>
    <w:p w:rsidR="00B44277" w:rsidRPr="00B44277" w:rsidRDefault="00B44277" w:rsidP="00B61655">
      <w:pPr>
        <w:spacing w:line="360" w:lineRule="auto"/>
      </w:pPr>
      <w:r>
        <w:rPr>
          <w:b/>
        </w:rPr>
        <w:tab/>
      </w:r>
      <w:r>
        <w:rPr>
          <w:b/>
        </w:rPr>
        <w:tab/>
        <w:t xml:space="preserve">+ </w:t>
      </w:r>
      <w:r w:rsidRPr="00B44277">
        <w:t>Authentication và authorization đầy đủ</w:t>
      </w:r>
    </w:p>
    <w:p w:rsidR="00B44277" w:rsidRPr="00B44277" w:rsidRDefault="00B44277" w:rsidP="00B61655">
      <w:pPr>
        <w:spacing w:line="360" w:lineRule="auto"/>
      </w:pPr>
      <w:r>
        <w:rPr>
          <w:b/>
        </w:rPr>
        <w:tab/>
      </w:r>
      <w:r w:rsidRPr="00B44277">
        <w:t>c) Về trải nghiệm người dùng:</w:t>
      </w:r>
    </w:p>
    <w:p w:rsidR="00B44277" w:rsidRPr="00B44277" w:rsidRDefault="00B44277" w:rsidP="00B61655">
      <w:pPr>
        <w:spacing w:line="360" w:lineRule="auto"/>
      </w:pPr>
      <w:r>
        <w:rPr>
          <w:b/>
        </w:rPr>
        <w:tab/>
      </w:r>
      <w:r>
        <w:rPr>
          <w:b/>
        </w:rPr>
        <w:tab/>
        <w:t xml:space="preserve">+ </w:t>
      </w:r>
      <w:r w:rsidRPr="00B44277">
        <w:t>Giao diện hiện đại, responsive</w:t>
      </w:r>
    </w:p>
    <w:p w:rsidR="00B44277" w:rsidRPr="00B44277" w:rsidRDefault="00B44277" w:rsidP="00B61655">
      <w:pPr>
        <w:spacing w:line="360" w:lineRule="auto"/>
      </w:pPr>
      <w:r>
        <w:rPr>
          <w:b/>
        </w:rPr>
        <w:tab/>
      </w:r>
      <w:r>
        <w:rPr>
          <w:b/>
        </w:rPr>
        <w:tab/>
        <w:t xml:space="preserve">+ </w:t>
      </w:r>
      <w:r w:rsidRPr="00B44277">
        <w:t>Upload drag &amp; drop tiện lợi</w:t>
      </w:r>
    </w:p>
    <w:p w:rsidR="00B44277" w:rsidRPr="00B44277" w:rsidRDefault="00B44277" w:rsidP="00B61655">
      <w:pPr>
        <w:spacing w:line="360" w:lineRule="auto"/>
      </w:pPr>
      <w:r>
        <w:rPr>
          <w:b/>
        </w:rPr>
        <w:tab/>
      </w:r>
      <w:r>
        <w:rPr>
          <w:b/>
        </w:rPr>
        <w:tab/>
        <w:t xml:space="preserve">+ </w:t>
      </w:r>
      <w:r w:rsidRPr="00B44277">
        <w:t>Hiển thị kết quả trực quan với ảnh preview</w:t>
      </w:r>
    </w:p>
    <w:p w:rsidR="00B44277" w:rsidRPr="00B44277" w:rsidRDefault="00B44277" w:rsidP="00B61655">
      <w:pPr>
        <w:spacing w:line="360" w:lineRule="auto"/>
      </w:pPr>
      <w:r>
        <w:rPr>
          <w:b/>
        </w:rPr>
        <w:tab/>
      </w:r>
      <w:r>
        <w:rPr>
          <w:b/>
        </w:rPr>
        <w:tab/>
        <w:t xml:space="preserve">+ </w:t>
      </w:r>
      <w:r w:rsidRPr="00B44277">
        <w:t>Thông báo và feedback rõ ràng</w:t>
      </w:r>
    </w:p>
    <w:p w:rsidR="00B44277" w:rsidRPr="00B44277" w:rsidRDefault="00B44277" w:rsidP="00B61655">
      <w:pPr>
        <w:spacing w:line="360" w:lineRule="auto"/>
      </w:pPr>
      <w:r>
        <w:rPr>
          <w:b/>
        </w:rPr>
        <w:tab/>
      </w:r>
      <w:r>
        <w:rPr>
          <w:b/>
        </w:rPr>
        <w:tab/>
        <w:t xml:space="preserve">+ </w:t>
      </w:r>
      <w:r w:rsidRPr="00B44277">
        <w:t>Tốc độ xử lý nhanh</w:t>
      </w:r>
    </w:p>
    <w:p w:rsidR="00B44277" w:rsidRPr="00B61655" w:rsidRDefault="00B44277" w:rsidP="00B61655">
      <w:pPr>
        <w:pStyle w:val="Heading3"/>
        <w:spacing w:before="0" w:after="0" w:line="360" w:lineRule="auto"/>
        <w:rPr>
          <w:i w:val="0"/>
        </w:rPr>
      </w:pPr>
      <w:r w:rsidRPr="00B61655">
        <w:rPr>
          <w:i w:val="0"/>
        </w:rPr>
        <w:t xml:space="preserve">   </w:t>
      </w:r>
      <w:bookmarkStart w:id="59" w:name="_Toc220624332"/>
      <w:r w:rsidRPr="00B61655">
        <w:rPr>
          <w:i w:val="0"/>
        </w:rPr>
        <w:t>4.2.2. Nhược điểm</w:t>
      </w:r>
      <w:bookmarkEnd w:id="59"/>
    </w:p>
    <w:p w:rsidR="00B44277" w:rsidRPr="00B44277" w:rsidRDefault="00B44277" w:rsidP="00B61655">
      <w:pPr>
        <w:spacing w:line="360" w:lineRule="auto"/>
      </w:pPr>
      <w:r>
        <w:rPr>
          <w:b/>
        </w:rPr>
        <w:tab/>
      </w:r>
      <w:r w:rsidRPr="00B44277">
        <w:t>a) Về chức năng:</w:t>
      </w:r>
    </w:p>
    <w:p w:rsidR="00B44277" w:rsidRPr="00B44277" w:rsidRDefault="00B44277" w:rsidP="00B61655">
      <w:pPr>
        <w:spacing w:line="360" w:lineRule="auto"/>
      </w:pPr>
      <w:r>
        <w:rPr>
          <w:b/>
        </w:rPr>
        <w:tab/>
      </w:r>
      <w:r>
        <w:rPr>
          <w:b/>
        </w:rPr>
        <w:tab/>
        <w:t xml:space="preserve">+ </w:t>
      </w:r>
      <w:r w:rsidRPr="00B44277">
        <w:t>Chưa hỗ trợ xử lý batch nhiều ảnh cùng lúc</w:t>
      </w:r>
    </w:p>
    <w:p w:rsidR="00B44277" w:rsidRPr="00B44277" w:rsidRDefault="00B44277" w:rsidP="00B61655">
      <w:pPr>
        <w:spacing w:line="360" w:lineRule="auto"/>
      </w:pPr>
      <w:r>
        <w:rPr>
          <w:b/>
        </w:rPr>
        <w:tab/>
      </w:r>
      <w:r>
        <w:rPr>
          <w:b/>
        </w:rPr>
        <w:tab/>
        <w:t xml:space="preserve">+ </w:t>
      </w:r>
      <w:r w:rsidRPr="00B44277">
        <w:t>Chưa có tính năng crop/resize ảnh trước khi nén</w:t>
      </w:r>
    </w:p>
    <w:p w:rsidR="00B44277" w:rsidRPr="00B44277" w:rsidRDefault="00B44277" w:rsidP="00B61655">
      <w:pPr>
        <w:spacing w:line="360" w:lineRule="auto"/>
      </w:pPr>
      <w:r>
        <w:rPr>
          <w:b/>
        </w:rPr>
        <w:tab/>
      </w:r>
      <w:r>
        <w:rPr>
          <w:b/>
        </w:rPr>
        <w:tab/>
        <w:t xml:space="preserve">+ </w:t>
      </w:r>
      <w:r w:rsidRPr="00B44277">
        <w:t>Chưa tích hợp thêm thuật toán nén khác (AVIF, HEIC)</w:t>
      </w:r>
    </w:p>
    <w:p w:rsidR="00B44277" w:rsidRPr="00B44277" w:rsidRDefault="00B44277" w:rsidP="00B61655">
      <w:pPr>
        <w:spacing w:line="360" w:lineRule="auto"/>
      </w:pPr>
      <w:r>
        <w:rPr>
          <w:b/>
        </w:rPr>
        <w:tab/>
      </w:r>
      <w:r>
        <w:rPr>
          <w:b/>
        </w:rPr>
        <w:tab/>
        <w:t xml:space="preserve">+ </w:t>
      </w:r>
      <w:r w:rsidRPr="00B44277">
        <w:t>Chưa có tính năng so sánh ảnh side-by-side với zoom</w:t>
      </w:r>
    </w:p>
    <w:p w:rsidR="00B44277" w:rsidRPr="00B44277" w:rsidRDefault="00B44277" w:rsidP="00B61655">
      <w:pPr>
        <w:spacing w:line="360" w:lineRule="auto"/>
      </w:pPr>
      <w:r>
        <w:rPr>
          <w:b/>
        </w:rPr>
        <w:tab/>
      </w:r>
      <w:r>
        <w:rPr>
          <w:b/>
        </w:rPr>
        <w:tab/>
        <w:t xml:space="preserve">+ </w:t>
      </w:r>
      <w:r w:rsidRPr="00B44277">
        <w:t>Chưa hỗ trợ video compression</w:t>
      </w:r>
    </w:p>
    <w:p w:rsidR="00B44277" w:rsidRPr="00B44277" w:rsidRDefault="00B44277" w:rsidP="00B61655">
      <w:pPr>
        <w:spacing w:line="360" w:lineRule="auto"/>
      </w:pPr>
      <w:r>
        <w:rPr>
          <w:b/>
        </w:rPr>
        <w:tab/>
      </w:r>
      <w:r w:rsidRPr="00B44277">
        <w:t>b) Về kỹ thuật:</w:t>
      </w:r>
    </w:p>
    <w:p w:rsidR="00B44277" w:rsidRPr="00B44277" w:rsidRDefault="00B44277" w:rsidP="00B61655">
      <w:pPr>
        <w:spacing w:line="360" w:lineRule="auto"/>
      </w:pPr>
      <w:r>
        <w:rPr>
          <w:b/>
        </w:rPr>
        <w:tab/>
      </w:r>
      <w:r>
        <w:rPr>
          <w:b/>
        </w:rPr>
        <w:tab/>
        <w:t xml:space="preserve">+ </w:t>
      </w:r>
      <w:r w:rsidRPr="00B44277">
        <w:t>Chưa có caching để tối ưu hiệu suất</w:t>
      </w:r>
    </w:p>
    <w:p w:rsidR="00B44277" w:rsidRPr="00B44277" w:rsidRDefault="00B44277" w:rsidP="00B61655">
      <w:pPr>
        <w:spacing w:line="360" w:lineRule="auto"/>
      </w:pPr>
      <w:r>
        <w:rPr>
          <w:b/>
        </w:rPr>
        <w:lastRenderedPageBreak/>
        <w:tab/>
      </w:r>
      <w:r>
        <w:rPr>
          <w:b/>
        </w:rPr>
        <w:tab/>
        <w:t xml:space="preserve">+ </w:t>
      </w:r>
      <w:r w:rsidRPr="00B44277">
        <w:t>Chưa có queue system cho xử lý ảnh lớn</w:t>
      </w:r>
    </w:p>
    <w:p w:rsidR="00B44277" w:rsidRPr="00B44277" w:rsidRDefault="00B44277" w:rsidP="00B61655">
      <w:pPr>
        <w:spacing w:line="360" w:lineRule="auto"/>
      </w:pPr>
      <w:r>
        <w:rPr>
          <w:b/>
        </w:rPr>
        <w:tab/>
      </w:r>
      <w:r>
        <w:rPr>
          <w:b/>
        </w:rPr>
        <w:tab/>
        <w:t xml:space="preserve">+ </w:t>
      </w:r>
      <w:r w:rsidRPr="00B44277">
        <w:t>Chưa có unit test và integration test</w:t>
      </w:r>
    </w:p>
    <w:p w:rsidR="00B44277" w:rsidRPr="00B44277" w:rsidRDefault="00B44277" w:rsidP="00B61655">
      <w:pPr>
        <w:spacing w:line="360" w:lineRule="auto"/>
      </w:pPr>
      <w:r>
        <w:rPr>
          <w:b/>
        </w:rPr>
        <w:tab/>
      </w:r>
      <w:r>
        <w:rPr>
          <w:b/>
        </w:rPr>
        <w:tab/>
        <w:t xml:space="preserve">+ </w:t>
      </w:r>
      <w:r w:rsidRPr="00B44277">
        <w:t>Chưa tối ưu cho xử lý ảnh có kích thước rất lớn</w:t>
      </w:r>
    </w:p>
    <w:p w:rsidR="00B44277" w:rsidRPr="00B44277" w:rsidRDefault="00B44277" w:rsidP="00B61655">
      <w:pPr>
        <w:spacing w:line="360" w:lineRule="auto"/>
      </w:pPr>
      <w:r>
        <w:rPr>
          <w:b/>
        </w:rPr>
        <w:tab/>
      </w:r>
      <w:r>
        <w:rPr>
          <w:b/>
        </w:rPr>
        <w:tab/>
        <w:t xml:space="preserve">+ </w:t>
      </w:r>
      <w:r w:rsidRPr="00B44277">
        <w:t>Chưa có rate limiting cho API</w:t>
      </w:r>
    </w:p>
    <w:p w:rsidR="00B44277" w:rsidRPr="00B44277" w:rsidRDefault="00B44277" w:rsidP="00B61655">
      <w:pPr>
        <w:spacing w:line="360" w:lineRule="auto"/>
      </w:pPr>
      <w:r>
        <w:rPr>
          <w:b/>
        </w:rPr>
        <w:tab/>
      </w:r>
      <w:r>
        <w:rPr>
          <w:b/>
        </w:rPr>
        <w:tab/>
        <w:t xml:space="preserve">+ </w:t>
      </w:r>
      <w:r w:rsidRPr="00B44277">
        <w:t>Chưa có logging và monitoring system</w:t>
      </w:r>
    </w:p>
    <w:p w:rsidR="00B44277" w:rsidRPr="00B44277" w:rsidRDefault="00B44277" w:rsidP="00B61655">
      <w:pPr>
        <w:spacing w:line="360" w:lineRule="auto"/>
      </w:pPr>
      <w:r>
        <w:rPr>
          <w:b/>
        </w:rPr>
        <w:tab/>
      </w:r>
      <w:r w:rsidRPr="00B44277">
        <w:t>c) Về bảo mật:</w:t>
      </w:r>
    </w:p>
    <w:p w:rsidR="00B44277" w:rsidRPr="00B44277" w:rsidRDefault="00B44277" w:rsidP="00B61655">
      <w:pPr>
        <w:spacing w:line="360" w:lineRule="auto"/>
      </w:pPr>
      <w:r>
        <w:rPr>
          <w:b/>
        </w:rPr>
        <w:tab/>
      </w:r>
      <w:r>
        <w:rPr>
          <w:b/>
        </w:rPr>
        <w:tab/>
        <w:t xml:space="preserve">+ </w:t>
      </w:r>
      <w:r w:rsidRPr="00B44277">
        <w:t>Cần bổ sung CSRF protection</w:t>
      </w:r>
    </w:p>
    <w:p w:rsidR="00B44277" w:rsidRPr="00B44277" w:rsidRDefault="00B44277" w:rsidP="00B61655">
      <w:pPr>
        <w:spacing w:line="360" w:lineRule="auto"/>
      </w:pPr>
      <w:r>
        <w:rPr>
          <w:b/>
        </w:rPr>
        <w:tab/>
      </w:r>
      <w:r>
        <w:rPr>
          <w:b/>
        </w:rPr>
        <w:tab/>
        <w:t xml:space="preserve">+ </w:t>
      </w:r>
      <w:r w:rsidRPr="00B44277">
        <w:t>Chưa có file type validation chặt chẽ</w:t>
      </w:r>
    </w:p>
    <w:p w:rsidR="00B44277" w:rsidRPr="00B44277" w:rsidRDefault="00B44277" w:rsidP="00B61655">
      <w:pPr>
        <w:spacing w:line="360" w:lineRule="auto"/>
      </w:pPr>
      <w:r>
        <w:rPr>
          <w:b/>
        </w:rPr>
        <w:tab/>
      </w:r>
      <w:r>
        <w:rPr>
          <w:b/>
        </w:rPr>
        <w:tab/>
        <w:t xml:space="preserve">+ </w:t>
      </w:r>
      <w:r w:rsidRPr="00B44277">
        <w:t>Cần thêm input sanitization</w:t>
      </w:r>
    </w:p>
    <w:p w:rsidR="00B44277" w:rsidRPr="00B44277" w:rsidRDefault="00B44277" w:rsidP="00B61655">
      <w:pPr>
        <w:spacing w:line="360" w:lineRule="auto"/>
      </w:pPr>
      <w:r>
        <w:rPr>
          <w:b/>
        </w:rPr>
        <w:tab/>
      </w:r>
      <w:r>
        <w:rPr>
          <w:b/>
        </w:rPr>
        <w:tab/>
        <w:t xml:space="preserve">+ </w:t>
      </w:r>
      <w:r w:rsidRPr="00B44277">
        <w:t>Chưa có audit log cho các thao tác</w:t>
      </w:r>
    </w:p>
    <w:p w:rsidR="00B44277" w:rsidRPr="00B44277" w:rsidRDefault="00B44277" w:rsidP="00B61655">
      <w:pPr>
        <w:spacing w:line="360" w:lineRule="auto"/>
      </w:pPr>
      <w:r>
        <w:rPr>
          <w:b/>
        </w:rPr>
        <w:tab/>
      </w:r>
      <w:r w:rsidRPr="00B44277">
        <w:t>d) Về vận hành:</w:t>
      </w:r>
    </w:p>
    <w:p w:rsidR="00B44277" w:rsidRPr="00B44277" w:rsidRDefault="00B44277" w:rsidP="00B61655">
      <w:pPr>
        <w:spacing w:line="360" w:lineRule="auto"/>
      </w:pPr>
      <w:r>
        <w:rPr>
          <w:b/>
        </w:rPr>
        <w:tab/>
      </w:r>
      <w:r>
        <w:rPr>
          <w:b/>
        </w:rPr>
        <w:tab/>
        <w:t xml:space="preserve">+ </w:t>
      </w:r>
      <w:r w:rsidRPr="00B44277">
        <w:t>Chưa có hệ thống backup tự động</w:t>
      </w:r>
    </w:p>
    <w:p w:rsidR="00B44277" w:rsidRPr="00B44277" w:rsidRDefault="00B44277" w:rsidP="00B61655">
      <w:pPr>
        <w:spacing w:line="360" w:lineRule="auto"/>
      </w:pPr>
      <w:r>
        <w:rPr>
          <w:b/>
        </w:rPr>
        <w:tab/>
      </w:r>
      <w:r>
        <w:rPr>
          <w:b/>
        </w:rPr>
        <w:tab/>
        <w:t xml:space="preserve">+ </w:t>
      </w:r>
      <w:r w:rsidRPr="00B44277">
        <w:t>Chưa có health check endpoints</w:t>
      </w:r>
    </w:p>
    <w:p w:rsidR="00B44277" w:rsidRPr="00B44277" w:rsidRDefault="00B44277" w:rsidP="00B61655">
      <w:pPr>
        <w:spacing w:line="360" w:lineRule="auto"/>
      </w:pPr>
      <w:r>
        <w:rPr>
          <w:b/>
        </w:rPr>
        <w:tab/>
      </w:r>
      <w:r>
        <w:rPr>
          <w:b/>
        </w:rPr>
        <w:tab/>
        <w:t xml:space="preserve">+ </w:t>
      </w:r>
      <w:r w:rsidRPr="00B44277">
        <w:t>Chưa tối ưu cho scale lớn</w:t>
      </w:r>
    </w:p>
    <w:p w:rsidR="00B44277" w:rsidRPr="00B44277" w:rsidRDefault="00B44277" w:rsidP="00B61655">
      <w:pPr>
        <w:spacing w:line="360" w:lineRule="auto"/>
      </w:pPr>
      <w:r>
        <w:rPr>
          <w:b/>
        </w:rPr>
        <w:tab/>
      </w:r>
      <w:r>
        <w:rPr>
          <w:b/>
        </w:rPr>
        <w:tab/>
        <w:t xml:space="preserve">+ </w:t>
      </w:r>
      <w:r w:rsidRPr="00B44277">
        <w:t>Chưa có error tracking và alerting</w:t>
      </w:r>
    </w:p>
    <w:p w:rsidR="00B01DE1" w:rsidRPr="00CA6D21" w:rsidRDefault="00A84DC2" w:rsidP="00B61655">
      <w:pPr>
        <w:pStyle w:val="Heading2"/>
        <w:spacing w:line="360" w:lineRule="auto"/>
        <w:jc w:val="both"/>
      </w:pPr>
      <w:bookmarkStart w:id="60" w:name="_Toc220624333"/>
      <w:r>
        <w:t xml:space="preserve">4.3 </w:t>
      </w:r>
      <w:r w:rsidR="00B01DE1" w:rsidRPr="00CA6D21">
        <w:t>HƯỚNG PHÁT TRIỂN</w:t>
      </w:r>
      <w:bookmarkEnd w:id="52"/>
      <w:bookmarkEnd w:id="60"/>
    </w:p>
    <w:p w:rsidR="005C6347" w:rsidRDefault="005C6347" w:rsidP="00B61655">
      <w:pPr>
        <w:spacing w:line="360" w:lineRule="auto"/>
        <w:ind w:firstLine="720"/>
      </w:pPr>
      <w:r>
        <w:t>Trong tương lai, hệ thống nén ảnh sẽ được phát triển theo nhiều hướng để hoàn thiện và mở rộng quy mô.</w:t>
      </w:r>
    </w:p>
    <w:p w:rsidR="005C6347" w:rsidRDefault="005C6347" w:rsidP="00B61655">
      <w:pPr>
        <w:spacing w:line="360" w:lineRule="auto"/>
        <w:ind w:firstLine="720"/>
      </w:pPr>
      <w:r>
        <w:t>Về ngắn hạn (3-6 tháng), ưu tiên tích hợp thêm các thuật toán nén hiện đại như AVIF, HEIC, JPEG XL để cung cấp nhiều lựa chọn hơn cho người dùng; implement Redis cache và hệ thống queue (Celery) để tối ưu hiệu suất xử lý ảnh lớn; phát triển tính năng crop, resize, rotate ảnh trước khi nén và chế độ so sánh side-by-side với zoom; đồng thời tăng cường bảo mật với CSRF protection, rate limiting API và file validation chặt chẽ.</w:t>
      </w:r>
    </w:p>
    <w:p w:rsidR="005C6347" w:rsidRDefault="005C6347" w:rsidP="00B61655">
      <w:pPr>
        <w:spacing w:line="360" w:lineRule="auto"/>
        <w:ind w:firstLine="720"/>
      </w:pPr>
      <w:r>
        <w:t>Về trung hạn (6-12 tháng), hệ thống sẽ phát triển ứng dụng mobile Android/iOS với React Native hoặc Flutter, tích hợp camera capture và offline processing; chuyển đổi sang FastAPI hoặc Django với kiến trúc microservices, áp dụng Redis cache và queue system cho performance tốt hơn; tích hợp AI/ML để tự động chọn thuật toán tối ưu, smart cropping và chatbot hỗ trợ; bổ sung video compression, batch processing và API versioning.</w:t>
      </w:r>
    </w:p>
    <w:p w:rsidR="0064552D" w:rsidRPr="00CA6D21" w:rsidRDefault="005C6347" w:rsidP="00B61655">
      <w:pPr>
        <w:spacing w:line="360" w:lineRule="auto"/>
        <w:ind w:firstLine="720"/>
      </w:pPr>
      <w:r>
        <w:t xml:space="preserve">Về dài hạn (1-2 năm), hệ thống hướng đến hỗ trợ đa ngôn ngữ, CDN integration và multi-region deployment; kết nối với cloud storage như AWS S3, Google Drive và </w:t>
      </w:r>
      <w:r>
        <w:lastRenderedPageBreak/>
        <w:t>cung cấp API marketplace cho third-party integrations; xây dựng white-label solution cho doanh nghiệp với on-premise deployment options; triển khai edge computing, blockchain cho image authenticity và compliance với GDPR, CCPA.</w:t>
      </w:r>
      <w:r w:rsidR="0064552D" w:rsidRPr="00CA6D21">
        <w:br w:type="page"/>
      </w:r>
    </w:p>
    <w:p w:rsidR="0064552D" w:rsidRPr="009B6AF4" w:rsidRDefault="0064552D" w:rsidP="009B6AF4">
      <w:pPr>
        <w:spacing w:line="360" w:lineRule="auto"/>
        <w:jc w:val="center"/>
        <w:rPr>
          <w:b/>
        </w:rPr>
      </w:pPr>
      <w:bookmarkStart w:id="61" w:name="_Toc208052942"/>
      <w:r w:rsidRPr="009B6AF4">
        <w:rPr>
          <w:b/>
        </w:rPr>
        <w:lastRenderedPageBreak/>
        <w:t>TÀI LIỆU THAM KHẢO</w:t>
      </w:r>
      <w:bookmarkEnd w:id="61"/>
    </w:p>
    <w:p w:rsidR="005C6347" w:rsidRDefault="005C6347" w:rsidP="005C6347">
      <w:pPr>
        <w:spacing w:line="360" w:lineRule="auto"/>
      </w:pPr>
      <w:r>
        <w:t>[1] Wallace, G. K. (1991). "The JPEG still picture compression standard". IEEE Transactions on Consumer Electronics, 37(4), 18-34.</w:t>
      </w:r>
    </w:p>
    <w:p w:rsidR="005C6347" w:rsidRDefault="005C6347" w:rsidP="005C6347">
      <w:pPr>
        <w:spacing w:line="360" w:lineRule="auto"/>
      </w:pPr>
      <w:r>
        <w:t>[2] Boutell, T. (1997). "PNG (Portable Network Graphics) Specification Version 1.0". RFC 2083, Internet Engineering Task Force.</w:t>
      </w:r>
    </w:p>
    <w:p w:rsidR="005C6347" w:rsidRDefault="005C6347" w:rsidP="005C6347">
      <w:pPr>
        <w:spacing w:line="360" w:lineRule="auto"/>
      </w:pPr>
      <w:r>
        <w:t>[3] Google Developers. (2023). "WebP Image Format". Truy cập từ: https://developers.google.com/speed/webp</w:t>
      </w:r>
    </w:p>
    <w:p w:rsidR="005C6347" w:rsidRDefault="005C6347" w:rsidP="005C6347">
      <w:pPr>
        <w:spacing w:line="360" w:lineRule="auto"/>
      </w:pPr>
      <w:r>
        <w:t>[4] Rabbani, M., &amp; Joshi, R. (2002). "An overview of the JPEG 2000 still image compression standard". Signal Processing: Image Communication, 17(1), 3-48.</w:t>
      </w:r>
    </w:p>
    <w:p w:rsidR="005C6347" w:rsidRDefault="005C6347" w:rsidP="005C6347">
      <w:pPr>
        <w:spacing w:line="360" w:lineRule="auto"/>
      </w:pPr>
      <w:r>
        <w:t>[5] Wang, Z., Bovik, A. C., Sheikh, H. R., &amp; Simoncelli, E. P. (2004). "Image quality assessment: from error visibility to structural similarity". IEEE Transactions on Image Processing, 13(4), 600-612.</w:t>
      </w:r>
    </w:p>
    <w:p w:rsidR="005C6347" w:rsidRDefault="005C6347" w:rsidP="005C6347">
      <w:pPr>
        <w:spacing w:line="360" w:lineRule="auto"/>
      </w:pPr>
      <w:r>
        <w:t>Công nghệ web và framework</w:t>
      </w:r>
    </w:p>
    <w:p w:rsidR="005C6347" w:rsidRDefault="005C6347" w:rsidP="005C6347">
      <w:pPr>
        <w:spacing w:line="360" w:lineRule="auto"/>
      </w:pPr>
      <w:r>
        <w:t>[6] Grinberg, M. (2018). Flask Web Development: Developing Web Applications with Python. O'Reilly Media.</w:t>
      </w:r>
    </w:p>
    <w:p w:rsidR="005C6347" w:rsidRDefault="005C6347" w:rsidP="005C6347">
      <w:pPr>
        <w:spacing w:line="360" w:lineRule="auto"/>
      </w:pPr>
      <w:r>
        <w:t>[7] MongoDB Inc. (2023). "MongoDB Documentation". Truy cập từ: https://docs.mongodb.com/</w:t>
      </w:r>
    </w:p>
    <w:p w:rsidR="005C6347" w:rsidRDefault="005C6347" w:rsidP="005C6347">
      <w:pPr>
        <w:spacing w:line="360" w:lineRule="auto"/>
      </w:pPr>
      <w:r>
        <w:t>[8] Pallets Projects. (2023). "Flask Documentation". Truy cập từ: https://flask.palletsprojects.com/</w:t>
      </w:r>
    </w:p>
    <w:p w:rsidR="005C6347" w:rsidRDefault="005C6347" w:rsidP="005C6347">
      <w:pPr>
        <w:spacing w:line="360" w:lineRule="auto"/>
      </w:pPr>
      <w:r>
        <w:t>[9] Bradski, G., &amp; Kaehler, A. (2008). Learning OpenCV: Computer Vision with the OpenCV Library. O'Reilly Media.</w:t>
      </w:r>
    </w:p>
    <w:p w:rsidR="00C53810" w:rsidRPr="00CA6D21" w:rsidRDefault="005C6347" w:rsidP="005C6347">
      <w:pPr>
        <w:spacing w:line="360" w:lineRule="auto"/>
      </w:pPr>
      <w:r>
        <w:t>[10] Van Rossum, G., &amp; Drake, F. L. (2009). Python 3 Reference Manual. CreateSpace Independent Publishing Platform.</w:t>
      </w:r>
    </w:p>
    <w:sectPr w:rsidR="00C53810" w:rsidRPr="00CA6D21" w:rsidSect="007214B3">
      <w:headerReference w:type="default" r:id="rId21"/>
      <w:footerReference w:type="default" r:id="rId22"/>
      <w:pgSz w:w="11907" w:h="16840" w:code="9"/>
      <w:pgMar w:top="1134" w:right="1134" w:bottom="1134" w:left="1701"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037F2" w:rsidRDefault="002037F2">
      <w:r>
        <w:separator/>
      </w:r>
    </w:p>
  </w:endnote>
  <w:endnote w:type="continuationSeparator" w:id="0">
    <w:p w:rsidR="002037F2" w:rsidRDefault="002037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49CF" w:rsidRPr="003C61A4" w:rsidRDefault="007049CF" w:rsidP="00D4437A">
    <w:pPr>
      <w:pStyle w:val="Footer"/>
      <w:pBdr>
        <w:top w:val="thickThinSmallGap" w:sz="24" w:space="1" w:color="auto"/>
      </w:pBdr>
      <w:tabs>
        <w:tab w:val="left" w:pos="142"/>
      </w:tabs>
      <w:rPr>
        <w:i/>
      </w:rPr>
    </w:pPr>
    <w:r w:rsidRPr="003C61A4">
      <w:rPr>
        <w:i/>
      </w:rPr>
      <w:t>Họ tên SV/nhóm SV thực hiện</w:t>
    </w:r>
    <w:r w:rsidRPr="003C61A4">
      <w:rPr>
        <w:i/>
      </w:rPr>
      <w:tab/>
    </w:r>
    <w:r w:rsidRPr="003C61A4">
      <w:rPr>
        <w:i/>
      </w:rPr>
      <w:tab/>
    </w:r>
    <w:r w:rsidRPr="003C61A4">
      <w:rPr>
        <w:i/>
      </w:rPr>
      <w:fldChar w:fldCharType="begin"/>
    </w:r>
    <w:r w:rsidRPr="003C61A4">
      <w:rPr>
        <w:i/>
      </w:rPr>
      <w:instrText xml:space="preserve"> PAGE </w:instrText>
    </w:r>
    <w:r w:rsidRPr="003C61A4">
      <w:rPr>
        <w:i/>
      </w:rPr>
      <w:fldChar w:fldCharType="separate"/>
    </w:r>
    <w:r w:rsidR="009B3F6D">
      <w:rPr>
        <w:i/>
        <w:noProof/>
      </w:rPr>
      <w:t>1</w:t>
    </w:r>
    <w:r w:rsidRPr="003C61A4">
      <w:rPr>
        <w:i/>
      </w:rPr>
      <w:fldChar w:fldCharType="end"/>
    </w:r>
    <w:r w:rsidRPr="003C61A4">
      <w:rPr>
        <w:i/>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037F2" w:rsidRDefault="002037F2">
      <w:r>
        <w:separator/>
      </w:r>
    </w:p>
  </w:footnote>
  <w:footnote w:type="continuationSeparator" w:id="0">
    <w:p w:rsidR="002037F2" w:rsidRDefault="002037F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49CF" w:rsidRPr="00D4437A" w:rsidRDefault="007049CF" w:rsidP="00DD570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49CF" w:rsidRPr="00A62BFA" w:rsidRDefault="009B3F6D" w:rsidP="00A62BFA">
    <w:pPr>
      <w:pStyle w:val="Header"/>
    </w:pPr>
    <w:r>
      <w:rPr>
        <w:b/>
        <w:color w:val="081B3A"/>
        <w:spacing w:val="3"/>
        <w:shd w:val="clear" w:color="auto" w:fill="FFFFFF"/>
      </w:rPr>
      <w:t>Xây Dựng Hệ Thống Nén Ảnh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0453A"/>
    <w:multiLevelType w:val="multilevel"/>
    <w:tmpl w:val="0FE2A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5A6CC7"/>
    <w:multiLevelType w:val="hybridMultilevel"/>
    <w:tmpl w:val="A57622D0"/>
    <w:lvl w:ilvl="0" w:tplc="2B28141A">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FB688B"/>
    <w:multiLevelType w:val="multilevel"/>
    <w:tmpl w:val="BEAC607C"/>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nsid w:val="061D485D"/>
    <w:multiLevelType w:val="multilevel"/>
    <w:tmpl w:val="DA30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554161"/>
    <w:multiLevelType w:val="multilevel"/>
    <w:tmpl w:val="E3F6E370"/>
    <w:lvl w:ilvl="0">
      <w:start w:val="3"/>
      <w:numFmt w:val="decimal"/>
      <w:lvlText w:val="%1"/>
      <w:lvlJc w:val="left"/>
      <w:pPr>
        <w:ind w:left="540" w:hanging="540"/>
      </w:pPr>
      <w:rPr>
        <w:rFonts w:hint="default"/>
      </w:rPr>
    </w:lvl>
    <w:lvl w:ilvl="1">
      <w:start w:val="2"/>
      <w:numFmt w:val="decimal"/>
      <w:lvlText w:val="%1.%2"/>
      <w:lvlJc w:val="left"/>
      <w:pPr>
        <w:ind w:left="702" w:hanging="540"/>
      </w:pPr>
      <w:rPr>
        <w:rFonts w:hint="default"/>
      </w:rPr>
    </w:lvl>
    <w:lvl w:ilvl="2">
      <w:start w:val="2"/>
      <w:numFmt w:val="decimal"/>
      <w:lvlText w:val="%1.%2.%3"/>
      <w:lvlJc w:val="left"/>
      <w:pPr>
        <w:ind w:left="1044" w:hanging="720"/>
      </w:pPr>
      <w:rPr>
        <w:rFonts w:hint="default"/>
      </w:rPr>
    </w:lvl>
    <w:lvl w:ilvl="3">
      <w:start w:val="1"/>
      <w:numFmt w:val="decimal"/>
      <w:lvlText w:val="%1.%2.%3.%4"/>
      <w:lvlJc w:val="left"/>
      <w:pPr>
        <w:ind w:left="1206" w:hanging="720"/>
      </w:pPr>
      <w:rPr>
        <w:rFonts w:hint="default"/>
      </w:rPr>
    </w:lvl>
    <w:lvl w:ilvl="4">
      <w:start w:val="1"/>
      <w:numFmt w:val="decimal"/>
      <w:lvlText w:val="%1.%2.%3.%4.%5"/>
      <w:lvlJc w:val="left"/>
      <w:pPr>
        <w:ind w:left="1728" w:hanging="1080"/>
      </w:pPr>
      <w:rPr>
        <w:rFonts w:hint="default"/>
      </w:rPr>
    </w:lvl>
    <w:lvl w:ilvl="5">
      <w:start w:val="1"/>
      <w:numFmt w:val="decimal"/>
      <w:lvlText w:val="%1.%2.%3.%4.%5.%6"/>
      <w:lvlJc w:val="left"/>
      <w:pPr>
        <w:ind w:left="2250" w:hanging="1440"/>
      </w:pPr>
      <w:rPr>
        <w:rFonts w:hint="default"/>
      </w:rPr>
    </w:lvl>
    <w:lvl w:ilvl="6">
      <w:start w:val="1"/>
      <w:numFmt w:val="decimal"/>
      <w:lvlText w:val="%1.%2.%3.%4.%5.%6.%7"/>
      <w:lvlJc w:val="left"/>
      <w:pPr>
        <w:ind w:left="2412" w:hanging="1440"/>
      </w:pPr>
      <w:rPr>
        <w:rFonts w:hint="default"/>
      </w:rPr>
    </w:lvl>
    <w:lvl w:ilvl="7">
      <w:start w:val="1"/>
      <w:numFmt w:val="decimal"/>
      <w:lvlText w:val="%1.%2.%3.%4.%5.%6.%7.%8"/>
      <w:lvlJc w:val="left"/>
      <w:pPr>
        <w:ind w:left="2934" w:hanging="1800"/>
      </w:pPr>
      <w:rPr>
        <w:rFonts w:hint="default"/>
      </w:rPr>
    </w:lvl>
    <w:lvl w:ilvl="8">
      <w:start w:val="1"/>
      <w:numFmt w:val="decimal"/>
      <w:lvlText w:val="%1.%2.%3.%4.%5.%6.%7.%8.%9"/>
      <w:lvlJc w:val="left"/>
      <w:pPr>
        <w:ind w:left="3096" w:hanging="1800"/>
      </w:pPr>
      <w:rPr>
        <w:rFonts w:hint="default"/>
      </w:rPr>
    </w:lvl>
  </w:abstractNum>
  <w:abstractNum w:abstractNumId="5">
    <w:nsid w:val="0A922639"/>
    <w:multiLevelType w:val="hybridMultilevel"/>
    <w:tmpl w:val="8AFC8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EBA2718"/>
    <w:multiLevelType w:val="hybridMultilevel"/>
    <w:tmpl w:val="0EC02F52"/>
    <w:lvl w:ilvl="0" w:tplc="893A09C4">
      <w:start w:val="1"/>
      <w:numFmt w:val="decimal"/>
      <w:lvlText w:val="1.1.%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7">
    <w:nsid w:val="10DA3C67"/>
    <w:multiLevelType w:val="multilevel"/>
    <w:tmpl w:val="5B486C60"/>
    <w:lvl w:ilvl="0">
      <w:start w:val="1"/>
      <w:numFmt w:val="decimal"/>
      <w:lvlText w:val="%1."/>
      <w:lvlJc w:val="left"/>
      <w:pPr>
        <w:ind w:left="720" w:hanging="360"/>
      </w:pPr>
      <w:rPr>
        <w:rFonts w:ascii="Times New Roman" w:eastAsia="Arial" w:hAnsi="Times New Roman" w:cs="Times New Roman" w:hint="defaul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nsid w:val="23885F8A"/>
    <w:multiLevelType w:val="hybridMultilevel"/>
    <w:tmpl w:val="238C2DA4"/>
    <w:lvl w:ilvl="0" w:tplc="45C037C6">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3C02EE8"/>
    <w:multiLevelType w:val="hybridMultilevel"/>
    <w:tmpl w:val="6C6CC5F0"/>
    <w:lvl w:ilvl="0" w:tplc="4042AF10">
      <w:start w:val="1"/>
      <w:numFmt w:val="decimal"/>
      <w:lvlText w:val="4.%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4370826"/>
    <w:multiLevelType w:val="multilevel"/>
    <w:tmpl w:val="75EC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0834C3"/>
    <w:multiLevelType w:val="multilevel"/>
    <w:tmpl w:val="96F2644C"/>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nsid w:val="312D3E83"/>
    <w:multiLevelType w:val="multilevel"/>
    <w:tmpl w:val="CF48A6A2"/>
    <w:lvl w:ilvl="0">
      <w:start w:val="3"/>
      <w:numFmt w:val="decimal"/>
      <w:lvlText w:val="%1"/>
      <w:lvlJc w:val="left"/>
      <w:pPr>
        <w:ind w:left="540" w:hanging="540"/>
      </w:pPr>
      <w:rPr>
        <w:rFonts w:hint="default"/>
      </w:rPr>
    </w:lvl>
    <w:lvl w:ilvl="1">
      <w:start w:val="2"/>
      <w:numFmt w:val="decimal"/>
      <w:lvlText w:val="%1.%2"/>
      <w:lvlJc w:val="left"/>
      <w:pPr>
        <w:ind w:left="702" w:hanging="540"/>
      </w:pPr>
      <w:rPr>
        <w:rFonts w:hint="default"/>
      </w:rPr>
    </w:lvl>
    <w:lvl w:ilvl="2">
      <w:start w:val="1"/>
      <w:numFmt w:val="decimal"/>
      <w:lvlText w:val="%1.%2.%3"/>
      <w:lvlJc w:val="left"/>
      <w:pPr>
        <w:ind w:left="1044" w:hanging="720"/>
      </w:pPr>
      <w:rPr>
        <w:rFonts w:hint="default"/>
      </w:rPr>
    </w:lvl>
    <w:lvl w:ilvl="3">
      <w:start w:val="1"/>
      <w:numFmt w:val="decimal"/>
      <w:lvlText w:val="%1.%2.%3.%4"/>
      <w:lvlJc w:val="left"/>
      <w:pPr>
        <w:ind w:left="1206" w:hanging="720"/>
      </w:pPr>
      <w:rPr>
        <w:rFonts w:hint="default"/>
      </w:rPr>
    </w:lvl>
    <w:lvl w:ilvl="4">
      <w:start w:val="1"/>
      <w:numFmt w:val="decimal"/>
      <w:lvlText w:val="%1.%2.%3.%4.%5"/>
      <w:lvlJc w:val="left"/>
      <w:pPr>
        <w:ind w:left="1728" w:hanging="1080"/>
      </w:pPr>
      <w:rPr>
        <w:rFonts w:hint="default"/>
      </w:rPr>
    </w:lvl>
    <w:lvl w:ilvl="5">
      <w:start w:val="1"/>
      <w:numFmt w:val="decimal"/>
      <w:lvlText w:val="%1.%2.%3.%4.%5.%6"/>
      <w:lvlJc w:val="left"/>
      <w:pPr>
        <w:ind w:left="2250" w:hanging="1440"/>
      </w:pPr>
      <w:rPr>
        <w:rFonts w:hint="default"/>
      </w:rPr>
    </w:lvl>
    <w:lvl w:ilvl="6">
      <w:start w:val="1"/>
      <w:numFmt w:val="decimal"/>
      <w:lvlText w:val="%1.%2.%3.%4.%5.%6.%7"/>
      <w:lvlJc w:val="left"/>
      <w:pPr>
        <w:ind w:left="2412" w:hanging="1440"/>
      </w:pPr>
      <w:rPr>
        <w:rFonts w:hint="default"/>
      </w:rPr>
    </w:lvl>
    <w:lvl w:ilvl="7">
      <w:start w:val="1"/>
      <w:numFmt w:val="decimal"/>
      <w:lvlText w:val="%1.%2.%3.%4.%5.%6.%7.%8"/>
      <w:lvlJc w:val="left"/>
      <w:pPr>
        <w:ind w:left="2934" w:hanging="1800"/>
      </w:pPr>
      <w:rPr>
        <w:rFonts w:hint="default"/>
      </w:rPr>
    </w:lvl>
    <w:lvl w:ilvl="8">
      <w:start w:val="1"/>
      <w:numFmt w:val="decimal"/>
      <w:lvlText w:val="%1.%2.%3.%4.%5.%6.%7.%8.%9"/>
      <w:lvlJc w:val="left"/>
      <w:pPr>
        <w:ind w:left="3096" w:hanging="1800"/>
      </w:pPr>
      <w:rPr>
        <w:rFonts w:hint="default"/>
      </w:rPr>
    </w:lvl>
  </w:abstractNum>
  <w:abstractNum w:abstractNumId="13">
    <w:nsid w:val="37131FF0"/>
    <w:multiLevelType w:val="multilevel"/>
    <w:tmpl w:val="F3CC64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nsid w:val="3BCE1767"/>
    <w:multiLevelType w:val="multilevel"/>
    <w:tmpl w:val="DAFA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12E53C0"/>
    <w:multiLevelType w:val="multilevel"/>
    <w:tmpl w:val="8C2C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50C1C3D"/>
    <w:multiLevelType w:val="hybridMultilevel"/>
    <w:tmpl w:val="85B04C80"/>
    <w:lvl w:ilvl="0" w:tplc="5E766AE0">
      <w:start w:val="1"/>
      <w:numFmt w:val="decimal"/>
      <w:lvlText w:val="2.%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76367E6"/>
    <w:multiLevelType w:val="multilevel"/>
    <w:tmpl w:val="496E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81E5E59"/>
    <w:multiLevelType w:val="hybridMultilevel"/>
    <w:tmpl w:val="F71A3238"/>
    <w:lvl w:ilvl="0" w:tplc="0C3CDE18">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85227A9"/>
    <w:multiLevelType w:val="hybridMultilevel"/>
    <w:tmpl w:val="CF404448"/>
    <w:lvl w:ilvl="0" w:tplc="64BE44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48C159C3"/>
    <w:multiLevelType w:val="hybridMultilevel"/>
    <w:tmpl w:val="1D605346"/>
    <w:lvl w:ilvl="0" w:tplc="F0C68664">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9D36366"/>
    <w:multiLevelType w:val="hybridMultilevel"/>
    <w:tmpl w:val="3D28ADEE"/>
    <w:lvl w:ilvl="0" w:tplc="F202B80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E764114"/>
    <w:multiLevelType w:val="multilevel"/>
    <w:tmpl w:val="BE04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1F13FE4"/>
    <w:multiLevelType w:val="hybridMultilevel"/>
    <w:tmpl w:val="9D58DF60"/>
    <w:lvl w:ilvl="0" w:tplc="F88CC386">
      <w:start w:val="1"/>
      <w:numFmt w:val="upperLetter"/>
      <w:lvlText w:val="%1."/>
      <w:lvlJc w:val="left"/>
      <w:pPr>
        <w:tabs>
          <w:tab w:val="num" w:pos="36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52072A96"/>
    <w:multiLevelType w:val="multilevel"/>
    <w:tmpl w:val="FF1A34C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nsid w:val="53A65E21"/>
    <w:multiLevelType w:val="multilevel"/>
    <w:tmpl w:val="E17E53EE"/>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nsid w:val="543B1F03"/>
    <w:multiLevelType w:val="multilevel"/>
    <w:tmpl w:val="B78AC39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nsid w:val="54C54570"/>
    <w:multiLevelType w:val="multilevel"/>
    <w:tmpl w:val="3B4645D4"/>
    <w:lvl w:ilvl="0">
      <w:start w:val="2"/>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8">
    <w:nsid w:val="57B876DC"/>
    <w:multiLevelType w:val="hybridMultilevel"/>
    <w:tmpl w:val="CCD6D574"/>
    <w:lvl w:ilvl="0" w:tplc="786066FC">
      <w:start w:val="1"/>
      <w:numFmt w:val="decimal"/>
      <w:lvlText w:val="2.1.%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85159F3"/>
    <w:multiLevelType w:val="multilevel"/>
    <w:tmpl w:val="305489B0"/>
    <w:lvl w:ilvl="0">
      <w:start w:val="3"/>
      <w:numFmt w:val="decimal"/>
      <w:lvlText w:val="%1"/>
      <w:lvlJc w:val="left"/>
      <w:pPr>
        <w:ind w:left="540" w:hanging="540"/>
      </w:pPr>
      <w:rPr>
        <w:rFonts w:hint="default"/>
      </w:rPr>
    </w:lvl>
    <w:lvl w:ilvl="1">
      <w:start w:val="2"/>
      <w:numFmt w:val="decimal"/>
      <w:lvlText w:val="%1.%2"/>
      <w:lvlJc w:val="left"/>
      <w:pPr>
        <w:ind w:left="765"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395" w:hanging="720"/>
      </w:pPr>
      <w:rPr>
        <w:rFonts w:hint="default"/>
      </w:rPr>
    </w:lvl>
    <w:lvl w:ilvl="4">
      <w:start w:val="1"/>
      <w:numFmt w:val="decimal"/>
      <w:lvlText w:val="%1.%2.%3.%4.%5"/>
      <w:lvlJc w:val="left"/>
      <w:pPr>
        <w:ind w:left="1980" w:hanging="1080"/>
      </w:pPr>
      <w:rPr>
        <w:rFonts w:hint="default"/>
      </w:rPr>
    </w:lvl>
    <w:lvl w:ilvl="5">
      <w:start w:val="1"/>
      <w:numFmt w:val="decimal"/>
      <w:lvlText w:val="%1.%2.%3.%4.%5.%6"/>
      <w:lvlJc w:val="left"/>
      <w:pPr>
        <w:ind w:left="2565" w:hanging="1440"/>
      </w:pPr>
      <w:rPr>
        <w:rFonts w:hint="default"/>
      </w:rPr>
    </w:lvl>
    <w:lvl w:ilvl="6">
      <w:start w:val="1"/>
      <w:numFmt w:val="decimal"/>
      <w:lvlText w:val="%1.%2.%3.%4.%5.%6.%7"/>
      <w:lvlJc w:val="left"/>
      <w:pPr>
        <w:ind w:left="2790" w:hanging="1440"/>
      </w:pPr>
      <w:rPr>
        <w:rFonts w:hint="default"/>
      </w:rPr>
    </w:lvl>
    <w:lvl w:ilvl="7">
      <w:start w:val="1"/>
      <w:numFmt w:val="decimal"/>
      <w:lvlText w:val="%1.%2.%3.%4.%5.%6.%7.%8"/>
      <w:lvlJc w:val="left"/>
      <w:pPr>
        <w:ind w:left="3375" w:hanging="1800"/>
      </w:pPr>
      <w:rPr>
        <w:rFonts w:hint="default"/>
      </w:rPr>
    </w:lvl>
    <w:lvl w:ilvl="8">
      <w:start w:val="1"/>
      <w:numFmt w:val="decimal"/>
      <w:lvlText w:val="%1.%2.%3.%4.%5.%6.%7.%8.%9"/>
      <w:lvlJc w:val="left"/>
      <w:pPr>
        <w:ind w:left="3600" w:hanging="1800"/>
      </w:pPr>
      <w:rPr>
        <w:rFonts w:hint="default"/>
      </w:rPr>
    </w:lvl>
  </w:abstractNum>
  <w:abstractNum w:abstractNumId="30">
    <w:nsid w:val="59C46A36"/>
    <w:multiLevelType w:val="multilevel"/>
    <w:tmpl w:val="E096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0C24B51"/>
    <w:multiLevelType w:val="hybridMultilevel"/>
    <w:tmpl w:val="F4F62D5C"/>
    <w:lvl w:ilvl="0" w:tplc="CCCE7708">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26048B3"/>
    <w:multiLevelType w:val="multilevel"/>
    <w:tmpl w:val="863E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F3337C1"/>
    <w:multiLevelType w:val="hybridMultilevel"/>
    <w:tmpl w:val="54BE80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nsid w:val="6F950894"/>
    <w:multiLevelType w:val="multilevel"/>
    <w:tmpl w:val="8334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3486EDC"/>
    <w:multiLevelType w:val="hybridMultilevel"/>
    <w:tmpl w:val="4F3E5F22"/>
    <w:lvl w:ilvl="0" w:tplc="B666E538">
      <w:start w:val="1"/>
      <w:numFmt w:val="decimal"/>
      <w:lvlText w:val="3.%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4250367"/>
    <w:multiLevelType w:val="singleLevel"/>
    <w:tmpl w:val="04090001"/>
    <w:lvl w:ilvl="0">
      <w:start w:val="2"/>
      <w:numFmt w:val="bullet"/>
      <w:lvlText w:val=""/>
      <w:lvlJc w:val="left"/>
      <w:pPr>
        <w:tabs>
          <w:tab w:val="num" w:pos="360"/>
        </w:tabs>
        <w:ind w:left="360" w:hanging="360"/>
      </w:pPr>
      <w:rPr>
        <w:rFonts w:ascii="Symbol" w:hAnsi="Symbol" w:hint="default"/>
      </w:rPr>
    </w:lvl>
  </w:abstractNum>
  <w:abstractNum w:abstractNumId="37">
    <w:nsid w:val="77EA22CA"/>
    <w:multiLevelType w:val="multilevel"/>
    <w:tmpl w:val="D2CA29A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8">
    <w:nsid w:val="7C8016B3"/>
    <w:multiLevelType w:val="hybridMultilevel"/>
    <w:tmpl w:val="D1146BF8"/>
    <w:lvl w:ilvl="0" w:tplc="29A29A30">
      <w:start w:val="1"/>
      <w:numFmt w:val="decimal"/>
      <w:lvlText w:val="3.2.%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6"/>
  </w:num>
  <w:num w:numId="2">
    <w:abstractNumId w:val="23"/>
  </w:num>
  <w:num w:numId="3">
    <w:abstractNumId w:val="21"/>
  </w:num>
  <w:num w:numId="4">
    <w:abstractNumId w:val="6"/>
  </w:num>
  <w:num w:numId="5">
    <w:abstractNumId w:val="18"/>
  </w:num>
  <w:num w:numId="6">
    <w:abstractNumId w:val="35"/>
  </w:num>
  <w:num w:numId="7">
    <w:abstractNumId w:val="8"/>
  </w:num>
  <w:num w:numId="8">
    <w:abstractNumId w:val="38"/>
  </w:num>
  <w:num w:numId="9">
    <w:abstractNumId w:val="9"/>
  </w:num>
  <w:num w:numId="10">
    <w:abstractNumId w:val="33"/>
  </w:num>
  <w:num w:numId="11">
    <w:abstractNumId w:val="20"/>
  </w:num>
  <w:num w:numId="12">
    <w:abstractNumId w:val="31"/>
  </w:num>
  <w:num w:numId="13">
    <w:abstractNumId w:val="16"/>
  </w:num>
  <w:num w:numId="14">
    <w:abstractNumId w:val="28"/>
  </w:num>
  <w:num w:numId="15">
    <w:abstractNumId w:val="1"/>
  </w:num>
  <w:num w:numId="16">
    <w:abstractNumId w:val="5"/>
  </w:num>
  <w:num w:numId="17">
    <w:abstractNumId w:val="11"/>
  </w:num>
  <w:num w:numId="18">
    <w:abstractNumId w:val="29"/>
  </w:num>
  <w:num w:numId="19">
    <w:abstractNumId w:val="12"/>
  </w:num>
  <w:num w:numId="20">
    <w:abstractNumId w:val="19"/>
  </w:num>
  <w:num w:numId="21">
    <w:abstractNumId w:val="13"/>
  </w:num>
  <w:num w:numId="22">
    <w:abstractNumId w:val="27"/>
  </w:num>
  <w:num w:numId="23">
    <w:abstractNumId w:val="2"/>
  </w:num>
  <w:num w:numId="24">
    <w:abstractNumId w:val="37"/>
  </w:num>
  <w:num w:numId="25">
    <w:abstractNumId w:val="26"/>
  </w:num>
  <w:num w:numId="26">
    <w:abstractNumId w:val="4"/>
  </w:num>
  <w:num w:numId="27">
    <w:abstractNumId w:val="25"/>
  </w:num>
  <w:num w:numId="28">
    <w:abstractNumId w:val="15"/>
  </w:num>
  <w:num w:numId="29">
    <w:abstractNumId w:val="34"/>
  </w:num>
  <w:num w:numId="30">
    <w:abstractNumId w:val="3"/>
  </w:num>
  <w:num w:numId="31">
    <w:abstractNumId w:val="32"/>
  </w:num>
  <w:num w:numId="32">
    <w:abstractNumId w:val="14"/>
  </w:num>
  <w:num w:numId="33">
    <w:abstractNumId w:val="30"/>
  </w:num>
  <w:num w:numId="34">
    <w:abstractNumId w:val="22"/>
  </w:num>
  <w:num w:numId="35">
    <w:abstractNumId w:val="17"/>
  </w:num>
  <w:num w:numId="36">
    <w:abstractNumId w:val="10"/>
  </w:num>
  <w:num w:numId="37">
    <w:abstractNumId w:val="0"/>
  </w:num>
  <w:num w:numId="38">
    <w:abstractNumId w:val="24"/>
  </w:num>
  <w:num w:numId="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6"/>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4A09"/>
    <w:rsid w:val="0000103C"/>
    <w:rsid w:val="00013D80"/>
    <w:rsid w:val="00023725"/>
    <w:rsid w:val="00026353"/>
    <w:rsid w:val="00034EE4"/>
    <w:rsid w:val="00046007"/>
    <w:rsid w:val="00051217"/>
    <w:rsid w:val="000529CA"/>
    <w:rsid w:val="00053065"/>
    <w:rsid w:val="000853FC"/>
    <w:rsid w:val="000857E0"/>
    <w:rsid w:val="00087014"/>
    <w:rsid w:val="000A6B38"/>
    <w:rsid w:val="000B115A"/>
    <w:rsid w:val="000C50E9"/>
    <w:rsid w:val="000D1CEE"/>
    <w:rsid w:val="000D4DB0"/>
    <w:rsid w:val="000E0A7C"/>
    <w:rsid w:val="000E2395"/>
    <w:rsid w:val="000E7F63"/>
    <w:rsid w:val="001017AF"/>
    <w:rsid w:val="00105250"/>
    <w:rsid w:val="00124E14"/>
    <w:rsid w:val="00133623"/>
    <w:rsid w:val="00144F1F"/>
    <w:rsid w:val="001554EE"/>
    <w:rsid w:val="001629A3"/>
    <w:rsid w:val="0017731A"/>
    <w:rsid w:val="00180F84"/>
    <w:rsid w:val="001A7B91"/>
    <w:rsid w:val="001B2408"/>
    <w:rsid w:val="001C46F2"/>
    <w:rsid w:val="001D3A54"/>
    <w:rsid w:val="001D4764"/>
    <w:rsid w:val="001E2244"/>
    <w:rsid w:val="002037F2"/>
    <w:rsid w:val="00227409"/>
    <w:rsid w:val="00233817"/>
    <w:rsid w:val="002364A8"/>
    <w:rsid w:val="00242FC4"/>
    <w:rsid w:val="00283DF3"/>
    <w:rsid w:val="00291031"/>
    <w:rsid w:val="0029788F"/>
    <w:rsid w:val="002A786C"/>
    <w:rsid w:val="002C3C85"/>
    <w:rsid w:val="002D72E2"/>
    <w:rsid w:val="002E38F9"/>
    <w:rsid w:val="002F177F"/>
    <w:rsid w:val="002F4719"/>
    <w:rsid w:val="0032141D"/>
    <w:rsid w:val="003231C0"/>
    <w:rsid w:val="00327CFF"/>
    <w:rsid w:val="00334B68"/>
    <w:rsid w:val="0034433B"/>
    <w:rsid w:val="003534DF"/>
    <w:rsid w:val="00356836"/>
    <w:rsid w:val="0036070E"/>
    <w:rsid w:val="00367197"/>
    <w:rsid w:val="00372DBB"/>
    <w:rsid w:val="00382CDB"/>
    <w:rsid w:val="00386B7E"/>
    <w:rsid w:val="00393CEC"/>
    <w:rsid w:val="00397BEA"/>
    <w:rsid w:val="003B13A1"/>
    <w:rsid w:val="003B676B"/>
    <w:rsid w:val="003C392D"/>
    <w:rsid w:val="003C61A4"/>
    <w:rsid w:val="003E3979"/>
    <w:rsid w:val="00404A09"/>
    <w:rsid w:val="004078F1"/>
    <w:rsid w:val="00410926"/>
    <w:rsid w:val="004134B5"/>
    <w:rsid w:val="00425192"/>
    <w:rsid w:val="00434BFD"/>
    <w:rsid w:val="00455544"/>
    <w:rsid w:val="00471FE7"/>
    <w:rsid w:val="00475191"/>
    <w:rsid w:val="00482F88"/>
    <w:rsid w:val="004A2F67"/>
    <w:rsid w:val="004C27AC"/>
    <w:rsid w:val="004D12F8"/>
    <w:rsid w:val="00504B98"/>
    <w:rsid w:val="00515FC5"/>
    <w:rsid w:val="005227E8"/>
    <w:rsid w:val="00550737"/>
    <w:rsid w:val="00553DD9"/>
    <w:rsid w:val="00562089"/>
    <w:rsid w:val="005737E9"/>
    <w:rsid w:val="00590943"/>
    <w:rsid w:val="005A2F6F"/>
    <w:rsid w:val="005A6A66"/>
    <w:rsid w:val="005B72E4"/>
    <w:rsid w:val="005C439C"/>
    <w:rsid w:val="005C4544"/>
    <w:rsid w:val="005C6347"/>
    <w:rsid w:val="005C7745"/>
    <w:rsid w:val="005D0614"/>
    <w:rsid w:val="005D4A7E"/>
    <w:rsid w:val="005E03EC"/>
    <w:rsid w:val="005F090F"/>
    <w:rsid w:val="005F2D11"/>
    <w:rsid w:val="00604A2E"/>
    <w:rsid w:val="00623091"/>
    <w:rsid w:val="006232C3"/>
    <w:rsid w:val="00624AB9"/>
    <w:rsid w:val="0064552D"/>
    <w:rsid w:val="0065442A"/>
    <w:rsid w:val="00673E75"/>
    <w:rsid w:val="006B43B5"/>
    <w:rsid w:val="006D0E77"/>
    <w:rsid w:val="006D71B5"/>
    <w:rsid w:val="006E1856"/>
    <w:rsid w:val="007049CF"/>
    <w:rsid w:val="0071762C"/>
    <w:rsid w:val="007214B3"/>
    <w:rsid w:val="0072151C"/>
    <w:rsid w:val="00743ABB"/>
    <w:rsid w:val="00757B4E"/>
    <w:rsid w:val="007760A7"/>
    <w:rsid w:val="00781B1C"/>
    <w:rsid w:val="0078206C"/>
    <w:rsid w:val="00791949"/>
    <w:rsid w:val="00793561"/>
    <w:rsid w:val="007D071A"/>
    <w:rsid w:val="007D3F24"/>
    <w:rsid w:val="007E1DB1"/>
    <w:rsid w:val="007F2A63"/>
    <w:rsid w:val="007F3799"/>
    <w:rsid w:val="008077A4"/>
    <w:rsid w:val="008078D4"/>
    <w:rsid w:val="00811094"/>
    <w:rsid w:val="008144BD"/>
    <w:rsid w:val="008626A2"/>
    <w:rsid w:val="008732DA"/>
    <w:rsid w:val="00874747"/>
    <w:rsid w:val="0088128D"/>
    <w:rsid w:val="0089049E"/>
    <w:rsid w:val="00892C7A"/>
    <w:rsid w:val="008976E3"/>
    <w:rsid w:val="008B34B7"/>
    <w:rsid w:val="008B3943"/>
    <w:rsid w:val="008B7575"/>
    <w:rsid w:val="008C4DDB"/>
    <w:rsid w:val="008D01D1"/>
    <w:rsid w:val="009039E9"/>
    <w:rsid w:val="00904890"/>
    <w:rsid w:val="00904E9E"/>
    <w:rsid w:val="00927D73"/>
    <w:rsid w:val="0093395B"/>
    <w:rsid w:val="00967FD2"/>
    <w:rsid w:val="0097476A"/>
    <w:rsid w:val="0098005A"/>
    <w:rsid w:val="00982F8E"/>
    <w:rsid w:val="009927D7"/>
    <w:rsid w:val="00993C61"/>
    <w:rsid w:val="00997BD1"/>
    <w:rsid w:val="009A1721"/>
    <w:rsid w:val="009B3F6D"/>
    <w:rsid w:val="009B6AF4"/>
    <w:rsid w:val="009C019F"/>
    <w:rsid w:val="009D1CC3"/>
    <w:rsid w:val="009F55E0"/>
    <w:rsid w:val="009F7DDD"/>
    <w:rsid w:val="00A0079C"/>
    <w:rsid w:val="00A25862"/>
    <w:rsid w:val="00A32FED"/>
    <w:rsid w:val="00A346BA"/>
    <w:rsid w:val="00A34C32"/>
    <w:rsid w:val="00A43B06"/>
    <w:rsid w:val="00A4541E"/>
    <w:rsid w:val="00A62BFA"/>
    <w:rsid w:val="00A62C9B"/>
    <w:rsid w:val="00A67656"/>
    <w:rsid w:val="00A75E8B"/>
    <w:rsid w:val="00A84DC2"/>
    <w:rsid w:val="00AB3231"/>
    <w:rsid w:val="00AC0612"/>
    <w:rsid w:val="00AC361F"/>
    <w:rsid w:val="00AD10BC"/>
    <w:rsid w:val="00AF4D30"/>
    <w:rsid w:val="00B01DE1"/>
    <w:rsid w:val="00B032AD"/>
    <w:rsid w:val="00B055C2"/>
    <w:rsid w:val="00B3680A"/>
    <w:rsid w:val="00B44277"/>
    <w:rsid w:val="00B44E71"/>
    <w:rsid w:val="00B55668"/>
    <w:rsid w:val="00B61655"/>
    <w:rsid w:val="00B61AFA"/>
    <w:rsid w:val="00B629C7"/>
    <w:rsid w:val="00B6590B"/>
    <w:rsid w:val="00B7154C"/>
    <w:rsid w:val="00B803F1"/>
    <w:rsid w:val="00B8642E"/>
    <w:rsid w:val="00B8733A"/>
    <w:rsid w:val="00B97081"/>
    <w:rsid w:val="00B9743C"/>
    <w:rsid w:val="00BA2948"/>
    <w:rsid w:val="00BB15D5"/>
    <w:rsid w:val="00BB3FBD"/>
    <w:rsid w:val="00BC2197"/>
    <w:rsid w:val="00BC61CC"/>
    <w:rsid w:val="00BC633B"/>
    <w:rsid w:val="00BC6E32"/>
    <w:rsid w:val="00BD6355"/>
    <w:rsid w:val="00BD6E53"/>
    <w:rsid w:val="00BF3ACE"/>
    <w:rsid w:val="00C352F7"/>
    <w:rsid w:val="00C364EA"/>
    <w:rsid w:val="00C458A9"/>
    <w:rsid w:val="00C51AD0"/>
    <w:rsid w:val="00C53810"/>
    <w:rsid w:val="00C5667A"/>
    <w:rsid w:val="00C72F90"/>
    <w:rsid w:val="00C749AC"/>
    <w:rsid w:val="00C852D8"/>
    <w:rsid w:val="00C93659"/>
    <w:rsid w:val="00C97857"/>
    <w:rsid w:val="00CA15B3"/>
    <w:rsid w:val="00CA42C4"/>
    <w:rsid w:val="00CA6D21"/>
    <w:rsid w:val="00CC663E"/>
    <w:rsid w:val="00CD1A13"/>
    <w:rsid w:val="00CE386F"/>
    <w:rsid w:val="00CF653F"/>
    <w:rsid w:val="00D236A2"/>
    <w:rsid w:val="00D26914"/>
    <w:rsid w:val="00D304CA"/>
    <w:rsid w:val="00D34D88"/>
    <w:rsid w:val="00D4437A"/>
    <w:rsid w:val="00D82BCB"/>
    <w:rsid w:val="00DA0A08"/>
    <w:rsid w:val="00DD570E"/>
    <w:rsid w:val="00DF02A8"/>
    <w:rsid w:val="00DF239A"/>
    <w:rsid w:val="00DF2C3D"/>
    <w:rsid w:val="00DF7157"/>
    <w:rsid w:val="00E139AB"/>
    <w:rsid w:val="00E2013C"/>
    <w:rsid w:val="00E367C8"/>
    <w:rsid w:val="00E65011"/>
    <w:rsid w:val="00E71D07"/>
    <w:rsid w:val="00EA4E86"/>
    <w:rsid w:val="00EC6C03"/>
    <w:rsid w:val="00ED2DA8"/>
    <w:rsid w:val="00ED3527"/>
    <w:rsid w:val="00ED5BED"/>
    <w:rsid w:val="00ED74EB"/>
    <w:rsid w:val="00EE1AAB"/>
    <w:rsid w:val="00F177F5"/>
    <w:rsid w:val="00F353B3"/>
    <w:rsid w:val="00F37BC1"/>
    <w:rsid w:val="00F43E18"/>
    <w:rsid w:val="00F522CA"/>
    <w:rsid w:val="00F52A6F"/>
    <w:rsid w:val="00F6260D"/>
    <w:rsid w:val="00F93EB7"/>
    <w:rsid w:val="00FA4FC7"/>
    <w:rsid w:val="00FA57BE"/>
    <w:rsid w:val="00FA6792"/>
    <w:rsid w:val="00FC075A"/>
    <w:rsid w:val="00FC1B40"/>
    <w:rsid w:val="00FC5ACD"/>
    <w:rsid w:val="00FF5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6"/>
        <w:szCs w:val="26"/>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20" w:unhideWhenUsed="0" w:qFormat="1"/>
    <w:lsdException w:name="Normal (Web)"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3979"/>
  </w:style>
  <w:style w:type="paragraph" w:styleId="Heading1">
    <w:name w:val="heading 1"/>
    <w:basedOn w:val="Normal"/>
    <w:next w:val="Normal"/>
    <w:link w:val="Heading1Char"/>
    <w:qFormat/>
    <w:rsid w:val="00E367C8"/>
    <w:pPr>
      <w:keepNext/>
      <w:jc w:val="center"/>
      <w:outlineLvl w:val="0"/>
    </w:pPr>
    <w:rPr>
      <w:sz w:val="32"/>
      <w:szCs w:val="20"/>
    </w:rPr>
  </w:style>
  <w:style w:type="paragraph" w:styleId="Heading2">
    <w:name w:val="heading 2"/>
    <w:basedOn w:val="Normal"/>
    <w:next w:val="Normal"/>
    <w:link w:val="Heading2Char"/>
    <w:qFormat/>
    <w:rsid w:val="007214B3"/>
    <w:pPr>
      <w:keepNext/>
      <w:jc w:val="center"/>
      <w:outlineLvl w:val="1"/>
    </w:pPr>
    <w:rPr>
      <w:b/>
      <w:sz w:val="28"/>
      <w:szCs w:val="20"/>
    </w:rPr>
  </w:style>
  <w:style w:type="paragraph" w:styleId="Heading3">
    <w:name w:val="heading 3"/>
    <w:basedOn w:val="Normal"/>
    <w:next w:val="Normal"/>
    <w:link w:val="Heading3Char"/>
    <w:qFormat/>
    <w:rsid w:val="007214B3"/>
    <w:pPr>
      <w:keepNext/>
      <w:spacing w:before="240" w:after="60"/>
      <w:outlineLvl w:val="2"/>
    </w:pPr>
    <w:rPr>
      <w:rFonts w:cs="Arial"/>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07"/>
    <w:rPr>
      <w:sz w:val="32"/>
      <w:szCs w:val="20"/>
    </w:rPr>
  </w:style>
  <w:style w:type="character" w:customStyle="1" w:styleId="Heading2Char">
    <w:name w:val="Heading 2 Char"/>
    <w:basedOn w:val="DefaultParagraphFont"/>
    <w:link w:val="Heading2"/>
    <w:rsid w:val="0098005A"/>
    <w:rPr>
      <w:b/>
      <w:sz w:val="28"/>
      <w:szCs w:val="20"/>
    </w:rPr>
  </w:style>
  <w:style w:type="character" w:customStyle="1" w:styleId="Heading3Char">
    <w:name w:val="Heading 3 Char"/>
    <w:basedOn w:val="DefaultParagraphFont"/>
    <w:link w:val="Heading3"/>
    <w:rsid w:val="006D71B5"/>
    <w:rPr>
      <w:rFonts w:cs="Arial"/>
      <w:b/>
      <w:bCs/>
      <w:i/>
    </w:rPr>
  </w:style>
  <w:style w:type="paragraph" w:styleId="Header">
    <w:name w:val="header"/>
    <w:basedOn w:val="Normal"/>
    <w:rsid w:val="00410926"/>
    <w:pPr>
      <w:tabs>
        <w:tab w:val="center" w:pos="4320"/>
        <w:tab w:val="right" w:pos="8640"/>
      </w:tabs>
    </w:pPr>
  </w:style>
  <w:style w:type="paragraph" w:styleId="Footer">
    <w:name w:val="footer"/>
    <w:basedOn w:val="Normal"/>
    <w:rsid w:val="00410926"/>
    <w:pPr>
      <w:tabs>
        <w:tab w:val="center" w:pos="4320"/>
        <w:tab w:val="right" w:pos="8640"/>
      </w:tabs>
    </w:pPr>
  </w:style>
  <w:style w:type="paragraph" w:styleId="Title">
    <w:name w:val="Title"/>
    <w:basedOn w:val="Normal"/>
    <w:qFormat/>
    <w:rsid w:val="00F177F5"/>
    <w:pPr>
      <w:jc w:val="center"/>
    </w:pPr>
    <w:rPr>
      <w:sz w:val="28"/>
      <w:szCs w:val="20"/>
    </w:rPr>
  </w:style>
  <w:style w:type="paragraph" w:styleId="Subtitle">
    <w:name w:val="Subtitle"/>
    <w:basedOn w:val="Normal"/>
    <w:qFormat/>
    <w:rsid w:val="00F177F5"/>
    <w:rPr>
      <w:sz w:val="28"/>
      <w:szCs w:val="20"/>
    </w:rPr>
  </w:style>
  <w:style w:type="paragraph" w:styleId="BodyText">
    <w:name w:val="Body Text"/>
    <w:basedOn w:val="Normal"/>
    <w:rsid w:val="00F177F5"/>
    <w:rPr>
      <w:sz w:val="28"/>
      <w:szCs w:val="20"/>
    </w:rPr>
  </w:style>
  <w:style w:type="character" w:styleId="PageNumber">
    <w:name w:val="page number"/>
    <w:basedOn w:val="DefaultParagraphFont"/>
    <w:rsid w:val="00A0079C"/>
  </w:style>
  <w:style w:type="table" w:styleId="TableGrid">
    <w:name w:val="Table Grid"/>
    <w:basedOn w:val="TableNormal"/>
    <w:rsid w:val="005D4A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425192"/>
    <w:rPr>
      <w:rFonts w:ascii="Tahoma" w:hAnsi="Tahoma" w:cs="Tahoma"/>
      <w:sz w:val="16"/>
      <w:szCs w:val="16"/>
    </w:rPr>
  </w:style>
  <w:style w:type="paragraph" w:styleId="DocumentMap">
    <w:name w:val="Document Map"/>
    <w:basedOn w:val="Normal"/>
    <w:link w:val="DocumentMapChar"/>
    <w:rsid w:val="00E2013C"/>
    <w:rPr>
      <w:rFonts w:ascii="Tahoma" w:hAnsi="Tahoma" w:cs="Tahoma"/>
      <w:sz w:val="16"/>
      <w:szCs w:val="16"/>
    </w:rPr>
  </w:style>
  <w:style w:type="character" w:customStyle="1" w:styleId="DocumentMapChar">
    <w:name w:val="Document Map Char"/>
    <w:basedOn w:val="DefaultParagraphFont"/>
    <w:link w:val="DocumentMap"/>
    <w:rsid w:val="00E2013C"/>
    <w:rPr>
      <w:rFonts w:ascii="Tahoma" w:hAnsi="Tahoma" w:cs="Tahoma"/>
      <w:sz w:val="16"/>
      <w:szCs w:val="16"/>
    </w:rPr>
  </w:style>
  <w:style w:type="paragraph" w:customStyle="1" w:styleId="Heading2-TimesNewRowman">
    <w:name w:val="Heading 2 - Times New Rowman"/>
    <w:basedOn w:val="Heading2"/>
    <w:rsid w:val="007214B3"/>
    <w:pPr>
      <w:jc w:val="both"/>
    </w:pPr>
    <w:rPr>
      <w:bCs/>
    </w:rPr>
  </w:style>
  <w:style w:type="paragraph" w:styleId="ListParagraph">
    <w:name w:val="List Paragraph"/>
    <w:basedOn w:val="Normal"/>
    <w:uiPriority w:val="34"/>
    <w:qFormat/>
    <w:rsid w:val="00372DBB"/>
    <w:pPr>
      <w:ind w:left="720"/>
      <w:contextualSpacing/>
    </w:pPr>
  </w:style>
  <w:style w:type="paragraph" w:styleId="TOC1">
    <w:name w:val="toc 1"/>
    <w:basedOn w:val="Normal"/>
    <w:next w:val="Normal"/>
    <w:autoRedefine/>
    <w:uiPriority w:val="39"/>
    <w:rsid w:val="00B8733A"/>
    <w:pPr>
      <w:tabs>
        <w:tab w:val="right" w:leader="dot" w:pos="9062"/>
      </w:tabs>
      <w:spacing w:after="100" w:line="360" w:lineRule="auto"/>
    </w:pPr>
  </w:style>
  <w:style w:type="paragraph" w:styleId="TOC2">
    <w:name w:val="toc 2"/>
    <w:basedOn w:val="Normal"/>
    <w:next w:val="Normal"/>
    <w:autoRedefine/>
    <w:uiPriority w:val="39"/>
    <w:rsid w:val="00A75E8B"/>
    <w:pPr>
      <w:spacing w:after="100"/>
      <w:ind w:left="260"/>
    </w:pPr>
  </w:style>
  <w:style w:type="paragraph" w:styleId="TOC3">
    <w:name w:val="toc 3"/>
    <w:basedOn w:val="Normal"/>
    <w:next w:val="Normal"/>
    <w:autoRedefine/>
    <w:uiPriority w:val="39"/>
    <w:rsid w:val="00A75E8B"/>
    <w:pPr>
      <w:spacing w:after="100"/>
      <w:ind w:left="520"/>
    </w:pPr>
  </w:style>
  <w:style w:type="character" w:styleId="Hyperlink">
    <w:name w:val="Hyperlink"/>
    <w:basedOn w:val="DefaultParagraphFont"/>
    <w:uiPriority w:val="99"/>
    <w:unhideWhenUsed/>
    <w:rsid w:val="00A75E8B"/>
    <w:rPr>
      <w:color w:val="0000FF" w:themeColor="hyperlink"/>
      <w:u w:val="single"/>
    </w:rPr>
  </w:style>
  <w:style w:type="paragraph" w:styleId="Caption">
    <w:name w:val="caption"/>
    <w:basedOn w:val="Normal"/>
    <w:next w:val="Normal"/>
    <w:unhideWhenUsed/>
    <w:qFormat/>
    <w:rsid w:val="002A786C"/>
    <w:pPr>
      <w:spacing w:after="200"/>
    </w:pPr>
    <w:rPr>
      <w:i/>
      <w:iCs/>
      <w:color w:val="1F497D" w:themeColor="text2"/>
      <w:sz w:val="18"/>
      <w:szCs w:val="18"/>
    </w:rPr>
  </w:style>
  <w:style w:type="paragraph" w:styleId="TableofFigures">
    <w:name w:val="table of figures"/>
    <w:basedOn w:val="Normal"/>
    <w:next w:val="Normal"/>
    <w:uiPriority w:val="99"/>
    <w:unhideWhenUsed/>
    <w:rsid w:val="002A786C"/>
  </w:style>
  <w:style w:type="paragraph" w:customStyle="1" w:styleId="Hnh">
    <w:name w:val="Hình"/>
    <w:basedOn w:val="Caption"/>
    <w:qFormat/>
    <w:rsid w:val="00793561"/>
    <w:pPr>
      <w:jc w:val="center"/>
    </w:pPr>
    <w:rPr>
      <w:sz w:val="26"/>
      <w:szCs w:val="26"/>
    </w:rPr>
  </w:style>
  <w:style w:type="paragraph" w:styleId="TOCHeading">
    <w:name w:val="TOC Heading"/>
    <w:basedOn w:val="Heading1"/>
    <w:next w:val="Normal"/>
    <w:uiPriority w:val="39"/>
    <w:semiHidden/>
    <w:unhideWhenUsed/>
    <w:qFormat/>
    <w:rsid w:val="00A84DC2"/>
    <w:pPr>
      <w:keepLines/>
      <w:spacing w:before="480" w:line="276" w:lineRule="auto"/>
      <w:jc w:val="left"/>
      <w:outlineLvl w:val="9"/>
    </w:pPr>
    <w:rPr>
      <w:rFonts w:asciiTheme="majorHAnsi" w:eastAsiaTheme="majorEastAsia" w:hAnsiTheme="majorHAnsi" w:cstheme="majorBidi"/>
      <w:b/>
      <w:bCs/>
      <w:color w:val="365F91" w:themeColor="accent1" w:themeShade="BF"/>
      <w:sz w:val="28"/>
      <w:szCs w:val="28"/>
      <w:lang w:eastAsia="ja-JP"/>
    </w:rPr>
  </w:style>
  <w:style w:type="paragraph" w:styleId="NormalWeb">
    <w:name w:val="Normal (Web)"/>
    <w:basedOn w:val="Normal"/>
    <w:uiPriority w:val="99"/>
    <w:unhideWhenUsed/>
    <w:rsid w:val="005E03EC"/>
    <w:pPr>
      <w:spacing w:before="100" w:beforeAutospacing="1" w:after="100" w:afterAutospacing="1"/>
    </w:pPr>
    <w:rPr>
      <w:sz w:val="24"/>
      <w:szCs w:val="24"/>
    </w:rPr>
  </w:style>
  <w:style w:type="character" w:styleId="Strong">
    <w:name w:val="Strong"/>
    <w:basedOn w:val="DefaultParagraphFont"/>
    <w:uiPriority w:val="22"/>
    <w:qFormat/>
    <w:rsid w:val="005E03EC"/>
    <w:rPr>
      <w:b/>
      <w:bCs/>
    </w:rPr>
  </w:style>
  <w:style w:type="character" w:styleId="Emphasis">
    <w:name w:val="Emphasis"/>
    <w:basedOn w:val="DefaultParagraphFont"/>
    <w:uiPriority w:val="20"/>
    <w:qFormat/>
    <w:rsid w:val="00334B68"/>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6"/>
        <w:szCs w:val="26"/>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20" w:unhideWhenUsed="0" w:qFormat="1"/>
    <w:lsdException w:name="Normal (Web)"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3979"/>
  </w:style>
  <w:style w:type="paragraph" w:styleId="Heading1">
    <w:name w:val="heading 1"/>
    <w:basedOn w:val="Normal"/>
    <w:next w:val="Normal"/>
    <w:link w:val="Heading1Char"/>
    <w:qFormat/>
    <w:rsid w:val="00E367C8"/>
    <w:pPr>
      <w:keepNext/>
      <w:jc w:val="center"/>
      <w:outlineLvl w:val="0"/>
    </w:pPr>
    <w:rPr>
      <w:sz w:val="32"/>
      <w:szCs w:val="20"/>
    </w:rPr>
  </w:style>
  <w:style w:type="paragraph" w:styleId="Heading2">
    <w:name w:val="heading 2"/>
    <w:basedOn w:val="Normal"/>
    <w:next w:val="Normal"/>
    <w:link w:val="Heading2Char"/>
    <w:qFormat/>
    <w:rsid w:val="007214B3"/>
    <w:pPr>
      <w:keepNext/>
      <w:jc w:val="center"/>
      <w:outlineLvl w:val="1"/>
    </w:pPr>
    <w:rPr>
      <w:b/>
      <w:sz w:val="28"/>
      <w:szCs w:val="20"/>
    </w:rPr>
  </w:style>
  <w:style w:type="paragraph" w:styleId="Heading3">
    <w:name w:val="heading 3"/>
    <w:basedOn w:val="Normal"/>
    <w:next w:val="Normal"/>
    <w:link w:val="Heading3Char"/>
    <w:qFormat/>
    <w:rsid w:val="007214B3"/>
    <w:pPr>
      <w:keepNext/>
      <w:spacing w:before="240" w:after="60"/>
      <w:outlineLvl w:val="2"/>
    </w:pPr>
    <w:rPr>
      <w:rFonts w:cs="Arial"/>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07"/>
    <w:rPr>
      <w:sz w:val="32"/>
      <w:szCs w:val="20"/>
    </w:rPr>
  </w:style>
  <w:style w:type="character" w:customStyle="1" w:styleId="Heading2Char">
    <w:name w:val="Heading 2 Char"/>
    <w:basedOn w:val="DefaultParagraphFont"/>
    <w:link w:val="Heading2"/>
    <w:rsid w:val="0098005A"/>
    <w:rPr>
      <w:b/>
      <w:sz w:val="28"/>
      <w:szCs w:val="20"/>
    </w:rPr>
  </w:style>
  <w:style w:type="character" w:customStyle="1" w:styleId="Heading3Char">
    <w:name w:val="Heading 3 Char"/>
    <w:basedOn w:val="DefaultParagraphFont"/>
    <w:link w:val="Heading3"/>
    <w:rsid w:val="006D71B5"/>
    <w:rPr>
      <w:rFonts w:cs="Arial"/>
      <w:b/>
      <w:bCs/>
      <w:i/>
    </w:rPr>
  </w:style>
  <w:style w:type="paragraph" w:styleId="Header">
    <w:name w:val="header"/>
    <w:basedOn w:val="Normal"/>
    <w:rsid w:val="00410926"/>
    <w:pPr>
      <w:tabs>
        <w:tab w:val="center" w:pos="4320"/>
        <w:tab w:val="right" w:pos="8640"/>
      </w:tabs>
    </w:pPr>
  </w:style>
  <w:style w:type="paragraph" w:styleId="Footer">
    <w:name w:val="footer"/>
    <w:basedOn w:val="Normal"/>
    <w:rsid w:val="00410926"/>
    <w:pPr>
      <w:tabs>
        <w:tab w:val="center" w:pos="4320"/>
        <w:tab w:val="right" w:pos="8640"/>
      </w:tabs>
    </w:pPr>
  </w:style>
  <w:style w:type="paragraph" w:styleId="Title">
    <w:name w:val="Title"/>
    <w:basedOn w:val="Normal"/>
    <w:qFormat/>
    <w:rsid w:val="00F177F5"/>
    <w:pPr>
      <w:jc w:val="center"/>
    </w:pPr>
    <w:rPr>
      <w:sz w:val="28"/>
      <w:szCs w:val="20"/>
    </w:rPr>
  </w:style>
  <w:style w:type="paragraph" w:styleId="Subtitle">
    <w:name w:val="Subtitle"/>
    <w:basedOn w:val="Normal"/>
    <w:qFormat/>
    <w:rsid w:val="00F177F5"/>
    <w:rPr>
      <w:sz w:val="28"/>
      <w:szCs w:val="20"/>
    </w:rPr>
  </w:style>
  <w:style w:type="paragraph" w:styleId="BodyText">
    <w:name w:val="Body Text"/>
    <w:basedOn w:val="Normal"/>
    <w:rsid w:val="00F177F5"/>
    <w:rPr>
      <w:sz w:val="28"/>
      <w:szCs w:val="20"/>
    </w:rPr>
  </w:style>
  <w:style w:type="character" w:styleId="PageNumber">
    <w:name w:val="page number"/>
    <w:basedOn w:val="DefaultParagraphFont"/>
    <w:rsid w:val="00A0079C"/>
  </w:style>
  <w:style w:type="table" w:styleId="TableGrid">
    <w:name w:val="Table Grid"/>
    <w:basedOn w:val="TableNormal"/>
    <w:rsid w:val="005D4A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425192"/>
    <w:rPr>
      <w:rFonts w:ascii="Tahoma" w:hAnsi="Tahoma" w:cs="Tahoma"/>
      <w:sz w:val="16"/>
      <w:szCs w:val="16"/>
    </w:rPr>
  </w:style>
  <w:style w:type="paragraph" w:styleId="DocumentMap">
    <w:name w:val="Document Map"/>
    <w:basedOn w:val="Normal"/>
    <w:link w:val="DocumentMapChar"/>
    <w:rsid w:val="00E2013C"/>
    <w:rPr>
      <w:rFonts w:ascii="Tahoma" w:hAnsi="Tahoma" w:cs="Tahoma"/>
      <w:sz w:val="16"/>
      <w:szCs w:val="16"/>
    </w:rPr>
  </w:style>
  <w:style w:type="character" w:customStyle="1" w:styleId="DocumentMapChar">
    <w:name w:val="Document Map Char"/>
    <w:basedOn w:val="DefaultParagraphFont"/>
    <w:link w:val="DocumentMap"/>
    <w:rsid w:val="00E2013C"/>
    <w:rPr>
      <w:rFonts w:ascii="Tahoma" w:hAnsi="Tahoma" w:cs="Tahoma"/>
      <w:sz w:val="16"/>
      <w:szCs w:val="16"/>
    </w:rPr>
  </w:style>
  <w:style w:type="paragraph" w:customStyle="1" w:styleId="Heading2-TimesNewRowman">
    <w:name w:val="Heading 2 - Times New Rowman"/>
    <w:basedOn w:val="Heading2"/>
    <w:rsid w:val="007214B3"/>
    <w:pPr>
      <w:jc w:val="both"/>
    </w:pPr>
    <w:rPr>
      <w:bCs/>
    </w:rPr>
  </w:style>
  <w:style w:type="paragraph" w:styleId="ListParagraph">
    <w:name w:val="List Paragraph"/>
    <w:basedOn w:val="Normal"/>
    <w:uiPriority w:val="34"/>
    <w:qFormat/>
    <w:rsid w:val="00372DBB"/>
    <w:pPr>
      <w:ind w:left="720"/>
      <w:contextualSpacing/>
    </w:pPr>
  </w:style>
  <w:style w:type="paragraph" w:styleId="TOC1">
    <w:name w:val="toc 1"/>
    <w:basedOn w:val="Normal"/>
    <w:next w:val="Normal"/>
    <w:autoRedefine/>
    <w:uiPriority w:val="39"/>
    <w:rsid w:val="00B8733A"/>
    <w:pPr>
      <w:tabs>
        <w:tab w:val="right" w:leader="dot" w:pos="9062"/>
      </w:tabs>
      <w:spacing w:after="100" w:line="360" w:lineRule="auto"/>
    </w:pPr>
  </w:style>
  <w:style w:type="paragraph" w:styleId="TOC2">
    <w:name w:val="toc 2"/>
    <w:basedOn w:val="Normal"/>
    <w:next w:val="Normal"/>
    <w:autoRedefine/>
    <w:uiPriority w:val="39"/>
    <w:rsid w:val="00A75E8B"/>
    <w:pPr>
      <w:spacing w:after="100"/>
      <w:ind w:left="260"/>
    </w:pPr>
  </w:style>
  <w:style w:type="paragraph" w:styleId="TOC3">
    <w:name w:val="toc 3"/>
    <w:basedOn w:val="Normal"/>
    <w:next w:val="Normal"/>
    <w:autoRedefine/>
    <w:uiPriority w:val="39"/>
    <w:rsid w:val="00A75E8B"/>
    <w:pPr>
      <w:spacing w:after="100"/>
      <w:ind w:left="520"/>
    </w:pPr>
  </w:style>
  <w:style w:type="character" w:styleId="Hyperlink">
    <w:name w:val="Hyperlink"/>
    <w:basedOn w:val="DefaultParagraphFont"/>
    <w:uiPriority w:val="99"/>
    <w:unhideWhenUsed/>
    <w:rsid w:val="00A75E8B"/>
    <w:rPr>
      <w:color w:val="0000FF" w:themeColor="hyperlink"/>
      <w:u w:val="single"/>
    </w:rPr>
  </w:style>
  <w:style w:type="paragraph" w:styleId="Caption">
    <w:name w:val="caption"/>
    <w:basedOn w:val="Normal"/>
    <w:next w:val="Normal"/>
    <w:unhideWhenUsed/>
    <w:qFormat/>
    <w:rsid w:val="002A786C"/>
    <w:pPr>
      <w:spacing w:after="200"/>
    </w:pPr>
    <w:rPr>
      <w:i/>
      <w:iCs/>
      <w:color w:val="1F497D" w:themeColor="text2"/>
      <w:sz w:val="18"/>
      <w:szCs w:val="18"/>
    </w:rPr>
  </w:style>
  <w:style w:type="paragraph" w:styleId="TableofFigures">
    <w:name w:val="table of figures"/>
    <w:basedOn w:val="Normal"/>
    <w:next w:val="Normal"/>
    <w:uiPriority w:val="99"/>
    <w:unhideWhenUsed/>
    <w:rsid w:val="002A786C"/>
  </w:style>
  <w:style w:type="paragraph" w:customStyle="1" w:styleId="Hnh">
    <w:name w:val="Hình"/>
    <w:basedOn w:val="Caption"/>
    <w:qFormat/>
    <w:rsid w:val="00793561"/>
    <w:pPr>
      <w:jc w:val="center"/>
    </w:pPr>
    <w:rPr>
      <w:sz w:val="26"/>
      <w:szCs w:val="26"/>
    </w:rPr>
  </w:style>
  <w:style w:type="paragraph" w:styleId="TOCHeading">
    <w:name w:val="TOC Heading"/>
    <w:basedOn w:val="Heading1"/>
    <w:next w:val="Normal"/>
    <w:uiPriority w:val="39"/>
    <w:semiHidden/>
    <w:unhideWhenUsed/>
    <w:qFormat/>
    <w:rsid w:val="00A84DC2"/>
    <w:pPr>
      <w:keepLines/>
      <w:spacing w:before="480" w:line="276" w:lineRule="auto"/>
      <w:jc w:val="left"/>
      <w:outlineLvl w:val="9"/>
    </w:pPr>
    <w:rPr>
      <w:rFonts w:asciiTheme="majorHAnsi" w:eastAsiaTheme="majorEastAsia" w:hAnsiTheme="majorHAnsi" w:cstheme="majorBidi"/>
      <w:b/>
      <w:bCs/>
      <w:color w:val="365F91" w:themeColor="accent1" w:themeShade="BF"/>
      <w:sz w:val="28"/>
      <w:szCs w:val="28"/>
      <w:lang w:eastAsia="ja-JP"/>
    </w:rPr>
  </w:style>
  <w:style w:type="paragraph" w:styleId="NormalWeb">
    <w:name w:val="Normal (Web)"/>
    <w:basedOn w:val="Normal"/>
    <w:uiPriority w:val="99"/>
    <w:unhideWhenUsed/>
    <w:rsid w:val="005E03EC"/>
    <w:pPr>
      <w:spacing w:before="100" w:beforeAutospacing="1" w:after="100" w:afterAutospacing="1"/>
    </w:pPr>
    <w:rPr>
      <w:sz w:val="24"/>
      <w:szCs w:val="24"/>
    </w:rPr>
  </w:style>
  <w:style w:type="character" w:styleId="Strong">
    <w:name w:val="Strong"/>
    <w:basedOn w:val="DefaultParagraphFont"/>
    <w:uiPriority w:val="22"/>
    <w:qFormat/>
    <w:rsid w:val="005E03EC"/>
    <w:rPr>
      <w:b/>
      <w:bCs/>
    </w:rPr>
  </w:style>
  <w:style w:type="character" w:styleId="Emphasis">
    <w:name w:val="Emphasis"/>
    <w:basedOn w:val="DefaultParagraphFont"/>
    <w:uiPriority w:val="20"/>
    <w:qFormat/>
    <w:rsid w:val="00334B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0601087">
      <w:bodyDiv w:val="1"/>
      <w:marLeft w:val="0"/>
      <w:marRight w:val="0"/>
      <w:marTop w:val="0"/>
      <w:marBottom w:val="0"/>
      <w:divBdr>
        <w:top w:val="none" w:sz="0" w:space="0" w:color="auto"/>
        <w:left w:val="none" w:sz="0" w:space="0" w:color="auto"/>
        <w:bottom w:val="none" w:sz="0" w:space="0" w:color="auto"/>
        <w:right w:val="none" w:sz="0" w:space="0" w:color="auto"/>
      </w:divBdr>
      <w:divsChild>
        <w:div w:id="1640573148">
          <w:marLeft w:val="0"/>
          <w:marRight w:val="0"/>
          <w:marTop w:val="0"/>
          <w:marBottom w:val="0"/>
          <w:divBdr>
            <w:top w:val="none" w:sz="0" w:space="0" w:color="auto"/>
            <w:left w:val="none" w:sz="0" w:space="0" w:color="auto"/>
            <w:bottom w:val="none" w:sz="0" w:space="0" w:color="auto"/>
            <w:right w:val="none" w:sz="0" w:space="0" w:color="auto"/>
          </w:divBdr>
          <w:divsChild>
            <w:div w:id="577440040">
              <w:marLeft w:val="0"/>
              <w:marRight w:val="0"/>
              <w:marTop w:val="0"/>
              <w:marBottom w:val="0"/>
              <w:divBdr>
                <w:top w:val="none" w:sz="0" w:space="0" w:color="auto"/>
                <w:left w:val="none" w:sz="0" w:space="0" w:color="auto"/>
                <w:bottom w:val="none" w:sz="0" w:space="0" w:color="auto"/>
                <w:right w:val="none" w:sz="0" w:space="0" w:color="auto"/>
              </w:divBdr>
            </w:div>
            <w:div w:id="827593353">
              <w:marLeft w:val="0"/>
              <w:marRight w:val="0"/>
              <w:marTop w:val="0"/>
              <w:marBottom w:val="0"/>
              <w:divBdr>
                <w:top w:val="none" w:sz="0" w:space="0" w:color="auto"/>
                <w:left w:val="none" w:sz="0" w:space="0" w:color="auto"/>
                <w:bottom w:val="none" w:sz="0" w:space="0" w:color="auto"/>
                <w:right w:val="none" w:sz="0" w:space="0" w:color="auto"/>
              </w:divBdr>
            </w:div>
            <w:div w:id="1302341534">
              <w:marLeft w:val="0"/>
              <w:marRight w:val="0"/>
              <w:marTop w:val="0"/>
              <w:marBottom w:val="0"/>
              <w:divBdr>
                <w:top w:val="none" w:sz="0" w:space="0" w:color="auto"/>
                <w:left w:val="none" w:sz="0" w:space="0" w:color="auto"/>
                <w:bottom w:val="none" w:sz="0" w:space="0" w:color="auto"/>
                <w:right w:val="none" w:sz="0" w:space="0" w:color="auto"/>
              </w:divBdr>
            </w:div>
            <w:div w:id="1865363129">
              <w:marLeft w:val="0"/>
              <w:marRight w:val="0"/>
              <w:marTop w:val="0"/>
              <w:marBottom w:val="0"/>
              <w:divBdr>
                <w:top w:val="none" w:sz="0" w:space="0" w:color="auto"/>
                <w:left w:val="none" w:sz="0" w:space="0" w:color="auto"/>
                <w:bottom w:val="none" w:sz="0" w:space="0" w:color="auto"/>
                <w:right w:val="none" w:sz="0" w:space="0" w:color="auto"/>
              </w:divBdr>
            </w:div>
            <w:div w:id="207068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14582">
      <w:bodyDiv w:val="1"/>
      <w:marLeft w:val="0"/>
      <w:marRight w:val="0"/>
      <w:marTop w:val="0"/>
      <w:marBottom w:val="0"/>
      <w:divBdr>
        <w:top w:val="none" w:sz="0" w:space="0" w:color="auto"/>
        <w:left w:val="none" w:sz="0" w:space="0" w:color="auto"/>
        <w:bottom w:val="none" w:sz="0" w:space="0" w:color="auto"/>
        <w:right w:val="none" w:sz="0" w:space="0" w:color="auto"/>
      </w:divBdr>
    </w:div>
    <w:div w:id="803277567">
      <w:bodyDiv w:val="1"/>
      <w:marLeft w:val="0"/>
      <w:marRight w:val="0"/>
      <w:marTop w:val="0"/>
      <w:marBottom w:val="0"/>
      <w:divBdr>
        <w:top w:val="none" w:sz="0" w:space="0" w:color="auto"/>
        <w:left w:val="none" w:sz="0" w:space="0" w:color="auto"/>
        <w:bottom w:val="none" w:sz="0" w:space="0" w:color="auto"/>
        <w:right w:val="none" w:sz="0" w:space="0" w:color="auto"/>
      </w:divBdr>
      <w:divsChild>
        <w:div w:id="1591544193">
          <w:marLeft w:val="0"/>
          <w:marRight w:val="0"/>
          <w:marTop w:val="0"/>
          <w:marBottom w:val="0"/>
          <w:divBdr>
            <w:top w:val="none" w:sz="0" w:space="0" w:color="auto"/>
            <w:left w:val="none" w:sz="0" w:space="0" w:color="auto"/>
            <w:bottom w:val="none" w:sz="0" w:space="0" w:color="auto"/>
            <w:right w:val="none" w:sz="0" w:space="0" w:color="auto"/>
          </w:divBdr>
          <w:divsChild>
            <w:div w:id="111098893">
              <w:marLeft w:val="0"/>
              <w:marRight w:val="0"/>
              <w:marTop w:val="0"/>
              <w:marBottom w:val="0"/>
              <w:divBdr>
                <w:top w:val="none" w:sz="0" w:space="0" w:color="auto"/>
                <w:left w:val="none" w:sz="0" w:space="0" w:color="auto"/>
                <w:bottom w:val="none" w:sz="0" w:space="0" w:color="auto"/>
                <w:right w:val="none" w:sz="0" w:space="0" w:color="auto"/>
              </w:divBdr>
            </w:div>
            <w:div w:id="1047147315">
              <w:marLeft w:val="0"/>
              <w:marRight w:val="0"/>
              <w:marTop w:val="0"/>
              <w:marBottom w:val="0"/>
              <w:divBdr>
                <w:top w:val="none" w:sz="0" w:space="0" w:color="auto"/>
                <w:left w:val="none" w:sz="0" w:space="0" w:color="auto"/>
                <w:bottom w:val="none" w:sz="0" w:space="0" w:color="auto"/>
                <w:right w:val="none" w:sz="0" w:space="0" w:color="auto"/>
              </w:divBdr>
            </w:div>
            <w:div w:id="1264999903">
              <w:marLeft w:val="0"/>
              <w:marRight w:val="0"/>
              <w:marTop w:val="0"/>
              <w:marBottom w:val="0"/>
              <w:divBdr>
                <w:top w:val="none" w:sz="0" w:space="0" w:color="auto"/>
                <w:left w:val="none" w:sz="0" w:space="0" w:color="auto"/>
                <w:bottom w:val="none" w:sz="0" w:space="0" w:color="auto"/>
                <w:right w:val="none" w:sz="0" w:space="0" w:color="auto"/>
              </w:divBdr>
            </w:div>
            <w:div w:id="1652250293">
              <w:marLeft w:val="0"/>
              <w:marRight w:val="0"/>
              <w:marTop w:val="0"/>
              <w:marBottom w:val="0"/>
              <w:divBdr>
                <w:top w:val="none" w:sz="0" w:space="0" w:color="auto"/>
                <w:left w:val="none" w:sz="0" w:space="0" w:color="auto"/>
                <w:bottom w:val="none" w:sz="0" w:space="0" w:color="auto"/>
                <w:right w:val="none" w:sz="0" w:space="0" w:color="auto"/>
              </w:divBdr>
            </w:div>
            <w:div w:id="1706590030">
              <w:marLeft w:val="0"/>
              <w:marRight w:val="0"/>
              <w:marTop w:val="0"/>
              <w:marBottom w:val="0"/>
              <w:divBdr>
                <w:top w:val="none" w:sz="0" w:space="0" w:color="auto"/>
                <w:left w:val="none" w:sz="0" w:space="0" w:color="auto"/>
                <w:bottom w:val="none" w:sz="0" w:space="0" w:color="auto"/>
                <w:right w:val="none" w:sz="0" w:space="0" w:color="auto"/>
              </w:divBdr>
            </w:div>
            <w:div w:id="195822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428022">
      <w:bodyDiv w:val="1"/>
      <w:marLeft w:val="0"/>
      <w:marRight w:val="0"/>
      <w:marTop w:val="0"/>
      <w:marBottom w:val="0"/>
      <w:divBdr>
        <w:top w:val="none" w:sz="0" w:space="0" w:color="auto"/>
        <w:left w:val="none" w:sz="0" w:space="0" w:color="auto"/>
        <w:bottom w:val="none" w:sz="0" w:space="0" w:color="auto"/>
        <w:right w:val="none" w:sz="0" w:space="0" w:color="auto"/>
      </w:divBdr>
      <w:divsChild>
        <w:div w:id="5060088">
          <w:marLeft w:val="0"/>
          <w:marRight w:val="0"/>
          <w:marTop w:val="0"/>
          <w:marBottom w:val="0"/>
          <w:divBdr>
            <w:top w:val="none" w:sz="0" w:space="0" w:color="auto"/>
            <w:left w:val="none" w:sz="0" w:space="0" w:color="auto"/>
            <w:bottom w:val="none" w:sz="0" w:space="0" w:color="auto"/>
            <w:right w:val="none" w:sz="0" w:space="0" w:color="auto"/>
          </w:divBdr>
        </w:div>
        <w:div w:id="181752284">
          <w:marLeft w:val="0"/>
          <w:marRight w:val="0"/>
          <w:marTop w:val="0"/>
          <w:marBottom w:val="0"/>
          <w:divBdr>
            <w:top w:val="none" w:sz="0" w:space="0" w:color="auto"/>
            <w:left w:val="none" w:sz="0" w:space="0" w:color="auto"/>
            <w:bottom w:val="none" w:sz="0" w:space="0" w:color="auto"/>
            <w:right w:val="none" w:sz="0" w:space="0" w:color="auto"/>
          </w:divBdr>
        </w:div>
        <w:div w:id="234440226">
          <w:marLeft w:val="0"/>
          <w:marRight w:val="0"/>
          <w:marTop w:val="0"/>
          <w:marBottom w:val="0"/>
          <w:divBdr>
            <w:top w:val="none" w:sz="0" w:space="0" w:color="auto"/>
            <w:left w:val="none" w:sz="0" w:space="0" w:color="auto"/>
            <w:bottom w:val="none" w:sz="0" w:space="0" w:color="auto"/>
            <w:right w:val="none" w:sz="0" w:space="0" w:color="auto"/>
          </w:divBdr>
        </w:div>
        <w:div w:id="258755036">
          <w:marLeft w:val="0"/>
          <w:marRight w:val="0"/>
          <w:marTop w:val="0"/>
          <w:marBottom w:val="0"/>
          <w:divBdr>
            <w:top w:val="none" w:sz="0" w:space="0" w:color="auto"/>
            <w:left w:val="none" w:sz="0" w:space="0" w:color="auto"/>
            <w:bottom w:val="none" w:sz="0" w:space="0" w:color="auto"/>
            <w:right w:val="none" w:sz="0" w:space="0" w:color="auto"/>
          </w:divBdr>
        </w:div>
        <w:div w:id="261644198">
          <w:marLeft w:val="0"/>
          <w:marRight w:val="0"/>
          <w:marTop w:val="0"/>
          <w:marBottom w:val="0"/>
          <w:divBdr>
            <w:top w:val="none" w:sz="0" w:space="0" w:color="auto"/>
            <w:left w:val="none" w:sz="0" w:space="0" w:color="auto"/>
            <w:bottom w:val="none" w:sz="0" w:space="0" w:color="auto"/>
            <w:right w:val="none" w:sz="0" w:space="0" w:color="auto"/>
          </w:divBdr>
        </w:div>
        <w:div w:id="279458486">
          <w:marLeft w:val="0"/>
          <w:marRight w:val="0"/>
          <w:marTop w:val="0"/>
          <w:marBottom w:val="0"/>
          <w:divBdr>
            <w:top w:val="none" w:sz="0" w:space="0" w:color="auto"/>
            <w:left w:val="none" w:sz="0" w:space="0" w:color="auto"/>
            <w:bottom w:val="none" w:sz="0" w:space="0" w:color="auto"/>
            <w:right w:val="none" w:sz="0" w:space="0" w:color="auto"/>
          </w:divBdr>
        </w:div>
        <w:div w:id="395400021">
          <w:marLeft w:val="0"/>
          <w:marRight w:val="0"/>
          <w:marTop w:val="0"/>
          <w:marBottom w:val="0"/>
          <w:divBdr>
            <w:top w:val="none" w:sz="0" w:space="0" w:color="auto"/>
            <w:left w:val="none" w:sz="0" w:space="0" w:color="auto"/>
            <w:bottom w:val="none" w:sz="0" w:space="0" w:color="auto"/>
            <w:right w:val="none" w:sz="0" w:space="0" w:color="auto"/>
          </w:divBdr>
        </w:div>
        <w:div w:id="406726233">
          <w:marLeft w:val="0"/>
          <w:marRight w:val="0"/>
          <w:marTop w:val="0"/>
          <w:marBottom w:val="0"/>
          <w:divBdr>
            <w:top w:val="none" w:sz="0" w:space="0" w:color="auto"/>
            <w:left w:val="none" w:sz="0" w:space="0" w:color="auto"/>
            <w:bottom w:val="none" w:sz="0" w:space="0" w:color="auto"/>
            <w:right w:val="none" w:sz="0" w:space="0" w:color="auto"/>
          </w:divBdr>
        </w:div>
        <w:div w:id="534925765">
          <w:marLeft w:val="0"/>
          <w:marRight w:val="0"/>
          <w:marTop w:val="0"/>
          <w:marBottom w:val="0"/>
          <w:divBdr>
            <w:top w:val="none" w:sz="0" w:space="0" w:color="auto"/>
            <w:left w:val="none" w:sz="0" w:space="0" w:color="auto"/>
            <w:bottom w:val="none" w:sz="0" w:space="0" w:color="auto"/>
            <w:right w:val="none" w:sz="0" w:space="0" w:color="auto"/>
          </w:divBdr>
        </w:div>
        <w:div w:id="691566724">
          <w:marLeft w:val="0"/>
          <w:marRight w:val="0"/>
          <w:marTop w:val="0"/>
          <w:marBottom w:val="0"/>
          <w:divBdr>
            <w:top w:val="none" w:sz="0" w:space="0" w:color="auto"/>
            <w:left w:val="none" w:sz="0" w:space="0" w:color="auto"/>
            <w:bottom w:val="none" w:sz="0" w:space="0" w:color="auto"/>
            <w:right w:val="none" w:sz="0" w:space="0" w:color="auto"/>
          </w:divBdr>
        </w:div>
        <w:div w:id="2147307450">
          <w:marLeft w:val="0"/>
          <w:marRight w:val="0"/>
          <w:marTop w:val="0"/>
          <w:marBottom w:val="0"/>
          <w:divBdr>
            <w:top w:val="none" w:sz="0" w:space="0" w:color="auto"/>
            <w:left w:val="none" w:sz="0" w:space="0" w:color="auto"/>
            <w:bottom w:val="none" w:sz="0" w:space="0" w:color="auto"/>
            <w:right w:val="none" w:sz="0" w:space="0" w:color="auto"/>
          </w:divBdr>
        </w:div>
      </w:divsChild>
    </w:div>
    <w:div w:id="1213619650">
      <w:bodyDiv w:val="1"/>
      <w:marLeft w:val="0"/>
      <w:marRight w:val="0"/>
      <w:marTop w:val="0"/>
      <w:marBottom w:val="0"/>
      <w:divBdr>
        <w:top w:val="none" w:sz="0" w:space="0" w:color="auto"/>
        <w:left w:val="none" w:sz="0" w:space="0" w:color="auto"/>
        <w:bottom w:val="none" w:sz="0" w:space="0" w:color="auto"/>
        <w:right w:val="none" w:sz="0" w:space="0" w:color="auto"/>
      </w:divBdr>
    </w:div>
    <w:div w:id="1309476278">
      <w:bodyDiv w:val="1"/>
      <w:marLeft w:val="0"/>
      <w:marRight w:val="0"/>
      <w:marTop w:val="0"/>
      <w:marBottom w:val="0"/>
      <w:divBdr>
        <w:top w:val="none" w:sz="0" w:space="0" w:color="auto"/>
        <w:left w:val="none" w:sz="0" w:space="0" w:color="auto"/>
        <w:bottom w:val="none" w:sz="0" w:space="0" w:color="auto"/>
        <w:right w:val="none" w:sz="0" w:space="0" w:color="auto"/>
      </w:divBdr>
      <w:divsChild>
        <w:div w:id="1707833318">
          <w:marLeft w:val="0"/>
          <w:marRight w:val="0"/>
          <w:marTop w:val="0"/>
          <w:marBottom w:val="0"/>
          <w:divBdr>
            <w:top w:val="none" w:sz="0" w:space="0" w:color="auto"/>
            <w:left w:val="none" w:sz="0" w:space="0" w:color="auto"/>
            <w:bottom w:val="none" w:sz="0" w:space="0" w:color="auto"/>
            <w:right w:val="none" w:sz="0" w:space="0" w:color="auto"/>
          </w:divBdr>
          <w:divsChild>
            <w:div w:id="243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985927">
      <w:bodyDiv w:val="1"/>
      <w:marLeft w:val="0"/>
      <w:marRight w:val="0"/>
      <w:marTop w:val="0"/>
      <w:marBottom w:val="0"/>
      <w:divBdr>
        <w:top w:val="none" w:sz="0" w:space="0" w:color="auto"/>
        <w:left w:val="none" w:sz="0" w:space="0" w:color="auto"/>
        <w:bottom w:val="none" w:sz="0" w:space="0" w:color="auto"/>
        <w:right w:val="none" w:sz="0" w:space="0" w:color="auto"/>
      </w:divBdr>
      <w:divsChild>
        <w:div w:id="7489486">
          <w:marLeft w:val="0"/>
          <w:marRight w:val="0"/>
          <w:marTop w:val="0"/>
          <w:marBottom w:val="0"/>
          <w:divBdr>
            <w:top w:val="none" w:sz="0" w:space="0" w:color="auto"/>
            <w:left w:val="none" w:sz="0" w:space="0" w:color="auto"/>
            <w:bottom w:val="none" w:sz="0" w:space="0" w:color="auto"/>
            <w:right w:val="none" w:sz="0" w:space="0" w:color="auto"/>
          </w:divBdr>
          <w:divsChild>
            <w:div w:id="159817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876884">
      <w:bodyDiv w:val="1"/>
      <w:marLeft w:val="0"/>
      <w:marRight w:val="0"/>
      <w:marTop w:val="0"/>
      <w:marBottom w:val="0"/>
      <w:divBdr>
        <w:top w:val="none" w:sz="0" w:space="0" w:color="auto"/>
        <w:left w:val="none" w:sz="0" w:space="0" w:color="auto"/>
        <w:bottom w:val="none" w:sz="0" w:space="0" w:color="auto"/>
        <w:right w:val="none" w:sz="0" w:space="0" w:color="auto"/>
      </w:divBdr>
      <w:divsChild>
        <w:div w:id="603463518">
          <w:marLeft w:val="0"/>
          <w:marRight w:val="0"/>
          <w:marTop w:val="0"/>
          <w:marBottom w:val="0"/>
          <w:divBdr>
            <w:top w:val="none" w:sz="0" w:space="0" w:color="auto"/>
            <w:left w:val="none" w:sz="0" w:space="0" w:color="auto"/>
            <w:bottom w:val="none" w:sz="0" w:space="0" w:color="auto"/>
            <w:right w:val="none" w:sz="0" w:space="0" w:color="auto"/>
          </w:divBdr>
          <w:divsChild>
            <w:div w:id="178299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864308">
      <w:bodyDiv w:val="1"/>
      <w:marLeft w:val="0"/>
      <w:marRight w:val="0"/>
      <w:marTop w:val="0"/>
      <w:marBottom w:val="0"/>
      <w:divBdr>
        <w:top w:val="none" w:sz="0" w:space="0" w:color="auto"/>
        <w:left w:val="none" w:sz="0" w:space="0" w:color="auto"/>
        <w:bottom w:val="none" w:sz="0" w:space="0" w:color="auto"/>
        <w:right w:val="none" w:sz="0" w:space="0" w:color="auto"/>
      </w:divBdr>
      <w:divsChild>
        <w:div w:id="1190415361">
          <w:marLeft w:val="0"/>
          <w:marRight w:val="0"/>
          <w:marTop w:val="0"/>
          <w:marBottom w:val="0"/>
          <w:divBdr>
            <w:top w:val="none" w:sz="0" w:space="0" w:color="auto"/>
            <w:left w:val="none" w:sz="0" w:space="0" w:color="auto"/>
            <w:bottom w:val="none" w:sz="0" w:space="0" w:color="auto"/>
            <w:right w:val="none" w:sz="0" w:space="0" w:color="auto"/>
          </w:divBdr>
          <w:divsChild>
            <w:div w:id="13771365">
              <w:marLeft w:val="0"/>
              <w:marRight w:val="0"/>
              <w:marTop w:val="0"/>
              <w:marBottom w:val="0"/>
              <w:divBdr>
                <w:top w:val="none" w:sz="0" w:space="0" w:color="auto"/>
                <w:left w:val="none" w:sz="0" w:space="0" w:color="auto"/>
                <w:bottom w:val="none" w:sz="0" w:space="0" w:color="auto"/>
                <w:right w:val="none" w:sz="0" w:space="0" w:color="auto"/>
              </w:divBdr>
            </w:div>
            <w:div w:id="132453951">
              <w:marLeft w:val="0"/>
              <w:marRight w:val="0"/>
              <w:marTop w:val="0"/>
              <w:marBottom w:val="0"/>
              <w:divBdr>
                <w:top w:val="none" w:sz="0" w:space="0" w:color="auto"/>
                <w:left w:val="none" w:sz="0" w:space="0" w:color="auto"/>
                <w:bottom w:val="none" w:sz="0" w:space="0" w:color="auto"/>
                <w:right w:val="none" w:sz="0" w:space="0" w:color="auto"/>
              </w:divBdr>
            </w:div>
            <w:div w:id="217323051">
              <w:marLeft w:val="0"/>
              <w:marRight w:val="0"/>
              <w:marTop w:val="0"/>
              <w:marBottom w:val="0"/>
              <w:divBdr>
                <w:top w:val="none" w:sz="0" w:space="0" w:color="auto"/>
                <w:left w:val="none" w:sz="0" w:space="0" w:color="auto"/>
                <w:bottom w:val="none" w:sz="0" w:space="0" w:color="auto"/>
                <w:right w:val="none" w:sz="0" w:space="0" w:color="auto"/>
              </w:divBdr>
            </w:div>
            <w:div w:id="331221924">
              <w:marLeft w:val="0"/>
              <w:marRight w:val="0"/>
              <w:marTop w:val="0"/>
              <w:marBottom w:val="0"/>
              <w:divBdr>
                <w:top w:val="none" w:sz="0" w:space="0" w:color="auto"/>
                <w:left w:val="none" w:sz="0" w:space="0" w:color="auto"/>
                <w:bottom w:val="none" w:sz="0" w:space="0" w:color="auto"/>
                <w:right w:val="none" w:sz="0" w:space="0" w:color="auto"/>
              </w:divBdr>
            </w:div>
            <w:div w:id="450321085">
              <w:marLeft w:val="0"/>
              <w:marRight w:val="0"/>
              <w:marTop w:val="0"/>
              <w:marBottom w:val="0"/>
              <w:divBdr>
                <w:top w:val="none" w:sz="0" w:space="0" w:color="auto"/>
                <w:left w:val="none" w:sz="0" w:space="0" w:color="auto"/>
                <w:bottom w:val="none" w:sz="0" w:space="0" w:color="auto"/>
                <w:right w:val="none" w:sz="0" w:space="0" w:color="auto"/>
              </w:divBdr>
            </w:div>
            <w:div w:id="562522576">
              <w:marLeft w:val="0"/>
              <w:marRight w:val="0"/>
              <w:marTop w:val="0"/>
              <w:marBottom w:val="0"/>
              <w:divBdr>
                <w:top w:val="none" w:sz="0" w:space="0" w:color="auto"/>
                <w:left w:val="none" w:sz="0" w:space="0" w:color="auto"/>
                <w:bottom w:val="none" w:sz="0" w:space="0" w:color="auto"/>
                <w:right w:val="none" w:sz="0" w:space="0" w:color="auto"/>
              </w:divBdr>
            </w:div>
            <w:div w:id="684090791">
              <w:marLeft w:val="0"/>
              <w:marRight w:val="0"/>
              <w:marTop w:val="0"/>
              <w:marBottom w:val="0"/>
              <w:divBdr>
                <w:top w:val="none" w:sz="0" w:space="0" w:color="auto"/>
                <w:left w:val="none" w:sz="0" w:space="0" w:color="auto"/>
                <w:bottom w:val="none" w:sz="0" w:space="0" w:color="auto"/>
                <w:right w:val="none" w:sz="0" w:space="0" w:color="auto"/>
              </w:divBdr>
            </w:div>
            <w:div w:id="818039826">
              <w:marLeft w:val="0"/>
              <w:marRight w:val="0"/>
              <w:marTop w:val="0"/>
              <w:marBottom w:val="0"/>
              <w:divBdr>
                <w:top w:val="none" w:sz="0" w:space="0" w:color="auto"/>
                <w:left w:val="none" w:sz="0" w:space="0" w:color="auto"/>
                <w:bottom w:val="none" w:sz="0" w:space="0" w:color="auto"/>
                <w:right w:val="none" w:sz="0" w:space="0" w:color="auto"/>
              </w:divBdr>
            </w:div>
            <w:div w:id="888342367">
              <w:marLeft w:val="0"/>
              <w:marRight w:val="0"/>
              <w:marTop w:val="0"/>
              <w:marBottom w:val="0"/>
              <w:divBdr>
                <w:top w:val="none" w:sz="0" w:space="0" w:color="auto"/>
                <w:left w:val="none" w:sz="0" w:space="0" w:color="auto"/>
                <w:bottom w:val="none" w:sz="0" w:space="0" w:color="auto"/>
                <w:right w:val="none" w:sz="0" w:space="0" w:color="auto"/>
              </w:divBdr>
            </w:div>
            <w:div w:id="1160660341">
              <w:marLeft w:val="0"/>
              <w:marRight w:val="0"/>
              <w:marTop w:val="0"/>
              <w:marBottom w:val="0"/>
              <w:divBdr>
                <w:top w:val="none" w:sz="0" w:space="0" w:color="auto"/>
                <w:left w:val="none" w:sz="0" w:space="0" w:color="auto"/>
                <w:bottom w:val="none" w:sz="0" w:space="0" w:color="auto"/>
                <w:right w:val="none" w:sz="0" w:space="0" w:color="auto"/>
              </w:divBdr>
            </w:div>
            <w:div w:id="1234926384">
              <w:marLeft w:val="0"/>
              <w:marRight w:val="0"/>
              <w:marTop w:val="0"/>
              <w:marBottom w:val="0"/>
              <w:divBdr>
                <w:top w:val="none" w:sz="0" w:space="0" w:color="auto"/>
                <w:left w:val="none" w:sz="0" w:space="0" w:color="auto"/>
                <w:bottom w:val="none" w:sz="0" w:space="0" w:color="auto"/>
                <w:right w:val="none" w:sz="0" w:space="0" w:color="auto"/>
              </w:divBdr>
            </w:div>
            <w:div w:id="1588999044">
              <w:marLeft w:val="0"/>
              <w:marRight w:val="0"/>
              <w:marTop w:val="0"/>
              <w:marBottom w:val="0"/>
              <w:divBdr>
                <w:top w:val="none" w:sz="0" w:space="0" w:color="auto"/>
                <w:left w:val="none" w:sz="0" w:space="0" w:color="auto"/>
                <w:bottom w:val="none" w:sz="0" w:space="0" w:color="auto"/>
                <w:right w:val="none" w:sz="0" w:space="0" w:color="auto"/>
              </w:divBdr>
            </w:div>
            <w:div w:id="1673946628">
              <w:marLeft w:val="0"/>
              <w:marRight w:val="0"/>
              <w:marTop w:val="0"/>
              <w:marBottom w:val="0"/>
              <w:divBdr>
                <w:top w:val="none" w:sz="0" w:space="0" w:color="auto"/>
                <w:left w:val="none" w:sz="0" w:space="0" w:color="auto"/>
                <w:bottom w:val="none" w:sz="0" w:space="0" w:color="auto"/>
                <w:right w:val="none" w:sz="0" w:space="0" w:color="auto"/>
              </w:divBdr>
            </w:div>
            <w:div w:id="1826043370">
              <w:marLeft w:val="0"/>
              <w:marRight w:val="0"/>
              <w:marTop w:val="0"/>
              <w:marBottom w:val="0"/>
              <w:divBdr>
                <w:top w:val="none" w:sz="0" w:space="0" w:color="auto"/>
                <w:left w:val="none" w:sz="0" w:space="0" w:color="auto"/>
                <w:bottom w:val="none" w:sz="0" w:space="0" w:color="auto"/>
                <w:right w:val="none" w:sz="0" w:space="0" w:color="auto"/>
              </w:divBdr>
            </w:div>
            <w:div w:id="1940021792">
              <w:marLeft w:val="0"/>
              <w:marRight w:val="0"/>
              <w:marTop w:val="0"/>
              <w:marBottom w:val="0"/>
              <w:divBdr>
                <w:top w:val="none" w:sz="0" w:space="0" w:color="auto"/>
                <w:left w:val="none" w:sz="0" w:space="0" w:color="auto"/>
                <w:bottom w:val="none" w:sz="0" w:space="0" w:color="auto"/>
                <w:right w:val="none" w:sz="0" w:space="0" w:color="auto"/>
              </w:divBdr>
            </w:div>
            <w:div w:id="2048725058">
              <w:marLeft w:val="0"/>
              <w:marRight w:val="0"/>
              <w:marTop w:val="0"/>
              <w:marBottom w:val="0"/>
              <w:divBdr>
                <w:top w:val="none" w:sz="0" w:space="0" w:color="auto"/>
                <w:left w:val="none" w:sz="0" w:space="0" w:color="auto"/>
                <w:bottom w:val="none" w:sz="0" w:space="0" w:color="auto"/>
                <w:right w:val="none" w:sz="0" w:space="0" w:color="auto"/>
              </w:divBdr>
            </w:div>
            <w:div w:id="213124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506808">
      <w:bodyDiv w:val="1"/>
      <w:marLeft w:val="0"/>
      <w:marRight w:val="0"/>
      <w:marTop w:val="0"/>
      <w:marBottom w:val="0"/>
      <w:divBdr>
        <w:top w:val="none" w:sz="0" w:space="0" w:color="auto"/>
        <w:left w:val="none" w:sz="0" w:space="0" w:color="auto"/>
        <w:bottom w:val="none" w:sz="0" w:space="0" w:color="auto"/>
        <w:right w:val="none" w:sz="0" w:space="0" w:color="auto"/>
      </w:divBdr>
      <w:divsChild>
        <w:div w:id="537159533">
          <w:marLeft w:val="0"/>
          <w:marRight w:val="0"/>
          <w:marTop w:val="0"/>
          <w:marBottom w:val="0"/>
          <w:divBdr>
            <w:top w:val="none" w:sz="0" w:space="0" w:color="auto"/>
            <w:left w:val="none" w:sz="0" w:space="0" w:color="auto"/>
            <w:bottom w:val="none" w:sz="0" w:space="0" w:color="auto"/>
            <w:right w:val="none" w:sz="0" w:space="0" w:color="auto"/>
          </w:divBdr>
          <w:divsChild>
            <w:div w:id="17237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86962">
      <w:bodyDiv w:val="1"/>
      <w:marLeft w:val="0"/>
      <w:marRight w:val="0"/>
      <w:marTop w:val="0"/>
      <w:marBottom w:val="0"/>
      <w:divBdr>
        <w:top w:val="none" w:sz="0" w:space="0" w:color="auto"/>
        <w:left w:val="none" w:sz="0" w:space="0" w:color="auto"/>
        <w:bottom w:val="none" w:sz="0" w:space="0" w:color="auto"/>
        <w:right w:val="none" w:sz="0" w:space="0" w:color="auto"/>
      </w:divBdr>
      <w:divsChild>
        <w:div w:id="200677279">
          <w:marLeft w:val="0"/>
          <w:marRight w:val="0"/>
          <w:marTop w:val="0"/>
          <w:marBottom w:val="0"/>
          <w:divBdr>
            <w:top w:val="none" w:sz="0" w:space="0" w:color="auto"/>
            <w:left w:val="none" w:sz="0" w:space="0" w:color="auto"/>
            <w:bottom w:val="none" w:sz="0" w:space="0" w:color="auto"/>
            <w:right w:val="none" w:sz="0" w:space="0" w:color="auto"/>
          </w:divBdr>
        </w:div>
        <w:div w:id="207498755">
          <w:marLeft w:val="0"/>
          <w:marRight w:val="0"/>
          <w:marTop w:val="0"/>
          <w:marBottom w:val="0"/>
          <w:divBdr>
            <w:top w:val="none" w:sz="0" w:space="0" w:color="auto"/>
            <w:left w:val="none" w:sz="0" w:space="0" w:color="auto"/>
            <w:bottom w:val="none" w:sz="0" w:space="0" w:color="auto"/>
            <w:right w:val="none" w:sz="0" w:space="0" w:color="auto"/>
          </w:divBdr>
        </w:div>
        <w:div w:id="279648842">
          <w:marLeft w:val="0"/>
          <w:marRight w:val="0"/>
          <w:marTop w:val="0"/>
          <w:marBottom w:val="0"/>
          <w:divBdr>
            <w:top w:val="none" w:sz="0" w:space="0" w:color="auto"/>
            <w:left w:val="none" w:sz="0" w:space="0" w:color="auto"/>
            <w:bottom w:val="none" w:sz="0" w:space="0" w:color="auto"/>
            <w:right w:val="none" w:sz="0" w:space="0" w:color="auto"/>
          </w:divBdr>
        </w:div>
        <w:div w:id="298072358">
          <w:marLeft w:val="0"/>
          <w:marRight w:val="0"/>
          <w:marTop w:val="0"/>
          <w:marBottom w:val="0"/>
          <w:divBdr>
            <w:top w:val="none" w:sz="0" w:space="0" w:color="auto"/>
            <w:left w:val="none" w:sz="0" w:space="0" w:color="auto"/>
            <w:bottom w:val="none" w:sz="0" w:space="0" w:color="auto"/>
            <w:right w:val="none" w:sz="0" w:space="0" w:color="auto"/>
          </w:divBdr>
        </w:div>
        <w:div w:id="522205957">
          <w:marLeft w:val="0"/>
          <w:marRight w:val="0"/>
          <w:marTop w:val="0"/>
          <w:marBottom w:val="0"/>
          <w:divBdr>
            <w:top w:val="none" w:sz="0" w:space="0" w:color="auto"/>
            <w:left w:val="none" w:sz="0" w:space="0" w:color="auto"/>
            <w:bottom w:val="none" w:sz="0" w:space="0" w:color="auto"/>
            <w:right w:val="none" w:sz="0" w:space="0" w:color="auto"/>
          </w:divBdr>
        </w:div>
        <w:div w:id="592202320">
          <w:marLeft w:val="0"/>
          <w:marRight w:val="0"/>
          <w:marTop w:val="0"/>
          <w:marBottom w:val="0"/>
          <w:divBdr>
            <w:top w:val="none" w:sz="0" w:space="0" w:color="auto"/>
            <w:left w:val="none" w:sz="0" w:space="0" w:color="auto"/>
            <w:bottom w:val="none" w:sz="0" w:space="0" w:color="auto"/>
            <w:right w:val="none" w:sz="0" w:space="0" w:color="auto"/>
          </w:divBdr>
        </w:div>
        <w:div w:id="891042669">
          <w:marLeft w:val="0"/>
          <w:marRight w:val="0"/>
          <w:marTop w:val="0"/>
          <w:marBottom w:val="0"/>
          <w:divBdr>
            <w:top w:val="none" w:sz="0" w:space="0" w:color="auto"/>
            <w:left w:val="none" w:sz="0" w:space="0" w:color="auto"/>
            <w:bottom w:val="none" w:sz="0" w:space="0" w:color="auto"/>
            <w:right w:val="none" w:sz="0" w:space="0" w:color="auto"/>
          </w:divBdr>
        </w:div>
        <w:div w:id="1145046088">
          <w:marLeft w:val="0"/>
          <w:marRight w:val="0"/>
          <w:marTop w:val="0"/>
          <w:marBottom w:val="0"/>
          <w:divBdr>
            <w:top w:val="none" w:sz="0" w:space="0" w:color="auto"/>
            <w:left w:val="none" w:sz="0" w:space="0" w:color="auto"/>
            <w:bottom w:val="none" w:sz="0" w:space="0" w:color="auto"/>
            <w:right w:val="none" w:sz="0" w:space="0" w:color="auto"/>
          </w:divBdr>
        </w:div>
        <w:div w:id="1220479725">
          <w:marLeft w:val="0"/>
          <w:marRight w:val="0"/>
          <w:marTop w:val="0"/>
          <w:marBottom w:val="0"/>
          <w:divBdr>
            <w:top w:val="none" w:sz="0" w:space="0" w:color="auto"/>
            <w:left w:val="none" w:sz="0" w:space="0" w:color="auto"/>
            <w:bottom w:val="none" w:sz="0" w:space="0" w:color="auto"/>
            <w:right w:val="none" w:sz="0" w:space="0" w:color="auto"/>
          </w:divBdr>
        </w:div>
        <w:div w:id="1222444625">
          <w:marLeft w:val="0"/>
          <w:marRight w:val="0"/>
          <w:marTop w:val="0"/>
          <w:marBottom w:val="0"/>
          <w:divBdr>
            <w:top w:val="none" w:sz="0" w:space="0" w:color="auto"/>
            <w:left w:val="none" w:sz="0" w:space="0" w:color="auto"/>
            <w:bottom w:val="none" w:sz="0" w:space="0" w:color="auto"/>
            <w:right w:val="none" w:sz="0" w:space="0" w:color="auto"/>
          </w:divBdr>
        </w:div>
        <w:div w:id="1255473212">
          <w:marLeft w:val="0"/>
          <w:marRight w:val="0"/>
          <w:marTop w:val="0"/>
          <w:marBottom w:val="0"/>
          <w:divBdr>
            <w:top w:val="none" w:sz="0" w:space="0" w:color="auto"/>
            <w:left w:val="none" w:sz="0" w:space="0" w:color="auto"/>
            <w:bottom w:val="none" w:sz="0" w:space="0" w:color="auto"/>
            <w:right w:val="none" w:sz="0" w:space="0" w:color="auto"/>
          </w:divBdr>
        </w:div>
        <w:div w:id="1320842757">
          <w:marLeft w:val="0"/>
          <w:marRight w:val="0"/>
          <w:marTop w:val="0"/>
          <w:marBottom w:val="0"/>
          <w:divBdr>
            <w:top w:val="none" w:sz="0" w:space="0" w:color="auto"/>
            <w:left w:val="none" w:sz="0" w:space="0" w:color="auto"/>
            <w:bottom w:val="none" w:sz="0" w:space="0" w:color="auto"/>
            <w:right w:val="none" w:sz="0" w:space="0" w:color="auto"/>
          </w:divBdr>
        </w:div>
        <w:div w:id="1416589129">
          <w:marLeft w:val="0"/>
          <w:marRight w:val="0"/>
          <w:marTop w:val="0"/>
          <w:marBottom w:val="0"/>
          <w:divBdr>
            <w:top w:val="none" w:sz="0" w:space="0" w:color="auto"/>
            <w:left w:val="none" w:sz="0" w:space="0" w:color="auto"/>
            <w:bottom w:val="none" w:sz="0" w:space="0" w:color="auto"/>
            <w:right w:val="none" w:sz="0" w:space="0" w:color="auto"/>
          </w:divBdr>
        </w:div>
        <w:div w:id="1658802179">
          <w:marLeft w:val="0"/>
          <w:marRight w:val="0"/>
          <w:marTop w:val="0"/>
          <w:marBottom w:val="0"/>
          <w:divBdr>
            <w:top w:val="none" w:sz="0" w:space="0" w:color="auto"/>
            <w:left w:val="none" w:sz="0" w:space="0" w:color="auto"/>
            <w:bottom w:val="none" w:sz="0" w:space="0" w:color="auto"/>
            <w:right w:val="none" w:sz="0" w:space="0" w:color="auto"/>
          </w:divBdr>
        </w:div>
        <w:div w:id="1698265814">
          <w:marLeft w:val="0"/>
          <w:marRight w:val="0"/>
          <w:marTop w:val="0"/>
          <w:marBottom w:val="0"/>
          <w:divBdr>
            <w:top w:val="none" w:sz="0" w:space="0" w:color="auto"/>
            <w:left w:val="none" w:sz="0" w:space="0" w:color="auto"/>
            <w:bottom w:val="none" w:sz="0" w:space="0" w:color="auto"/>
            <w:right w:val="none" w:sz="0" w:space="0" w:color="auto"/>
          </w:divBdr>
        </w:div>
        <w:div w:id="1884514777">
          <w:marLeft w:val="0"/>
          <w:marRight w:val="0"/>
          <w:marTop w:val="0"/>
          <w:marBottom w:val="0"/>
          <w:divBdr>
            <w:top w:val="none" w:sz="0" w:space="0" w:color="auto"/>
            <w:left w:val="none" w:sz="0" w:space="0" w:color="auto"/>
            <w:bottom w:val="none" w:sz="0" w:space="0" w:color="auto"/>
            <w:right w:val="none" w:sz="0" w:space="0" w:color="auto"/>
          </w:divBdr>
        </w:div>
      </w:divsChild>
    </w:div>
    <w:div w:id="1810316623">
      <w:bodyDiv w:val="1"/>
      <w:marLeft w:val="0"/>
      <w:marRight w:val="0"/>
      <w:marTop w:val="0"/>
      <w:marBottom w:val="0"/>
      <w:divBdr>
        <w:top w:val="none" w:sz="0" w:space="0" w:color="auto"/>
        <w:left w:val="none" w:sz="0" w:space="0" w:color="auto"/>
        <w:bottom w:val="none" w:sz="0" w:space="0" w:color="auto"/>
        <w:right w:val="none" w:sz="0" w:space="0" w:color="auto"/>
      </w:divBdr>
      <w:divsChild>
        <w:div w:id="1388145911">
          <w:marLeft w:val="0"/>
          <w:marRight w:val="0"/>
          <w:marTop w:val="0"/>
          <w:marBottom w:val="0"/>
          <w:divBdr>
            <w:top w:val="none" w:sz="0" w:space="0" w:color="auto"/>
            <w:left w:val="none" w:sz="0" w:space="0" w:color="auto"/>
            <w:bottom w:val="none" w:sz="0" w:space="0" w:color="auto"/>
            <w:right w:val="none" w:sz="0" w:space="0" w:color="auto"/>
          </w:divBdr>
          <w:divsChild>
            <w:div w:id="200440544">
              <w:marLeft w:val="0"/>
              <w:marRight w:val="0"/>
              <w:marTop w:val="0"/>
              <w:marBottom w:val="0"/>
              <w:divBdr>
                <w:top w:val="none" w:sz="0" w:space="0" w:color="auto"/>
                <w:left w:val="none" w:sz="0" w:space="0" w:color="auto"/>
                <w:bottom w:val="none" w:sz="0" w:space="0" w:color="auto"/>
                <w:right w:val="none" w:sz="0" w:space="0" w:color="auto"/>
              </w:divBdr>
            </w:div>
            <w:div w:id="236061218">
              <w:marLeft w:val="0"/>
              <w:marRight w:val="0"/>
              <w:marTop w:val="0"/>
              <w:marBottom w:val="0"/>
              <w:divBdr>
                <w:top w:val="none" w:sz="0" w:space="0" w:color="auto"/>
                <w:left w:val="none" w:sz="0" w:space="0" w:color="auto"/>
                <w:bottom w:val="none" w:sz="0" w:space="0" w:color="auto"/>
                <w:right w:val="none" w:sz="0" w:space="0" w:color="auto"/>
              </w:divBdr>
            </w:div>
            <w:div w:id="249049688">
              <w:marLeft w:val="0"/>
              <w:marRight w:val="0"/>
              <w:marTop w:val="0"/>
              <w:marBottom w:val="0"/>
              <w:divBdr>
                <w:top w:val="none" w:sz="0" w:space="0" w:color="auto"/>
                <w:left w:val="none" w:sz="0" w:space="0" w:color="auto"/>
                <w:bottom w:val="none" w:sz="0" w:space="0" w:color="auto"/>
                <w:right w:val="none" w:sz="0" w:space="0" w:color="auto"/>
              </w:divBdr>
            </w:div>
            <w:div w:id="568273799">
              <w:marLeft w:val="0"/>
              <w:marRight w:val="0"/>
              <w:marTop w:val="0"/>
              <w:marBottom w:val="0"/>
              <w:divBdr>
                <w:top w:val="none" w:sz="0" w:space="0" w:color="auto"/>
                <w:left w:val="none" w:sz="0" w:space="0" w:color="auto"/>
                <w:bottom w:val="none" w:sz="0" w:space="0" w:color="auto"/>
                <w:right w:val="none" w:sz="0" w:space="0" w:color="auto"/>
              </w:divBdr>
            </w:div>
            <w:div w:id="604077172">
              <w:marLeft w:val="0"/>
              <w:marRight w:val="0"/>
              <w:marTop w:val="0"/>
              <w:marBottom w:val="0"/>
              <w:divBdr>
                <w:top w:val="none" w:sz="0" w:space="0" w:color="auto"/>
                <w:left w:val="none" w:sz="0" w:space="0" w:color="auto"/>
                <w:bottom w:val="none" w:sz="0" w:space="0" w:color="auto"/>
                <w:right w:val="none" w:sz="0" w:space="0" w:color="auto"/>
              </w:divBdr>
            </w:div>
            <w:div w:id="622997470">
              <w:marLeft w:val="0"/>
              <w:marRight w:val="0"/>
              <w:marTop w:val="0"/>
              <w:marBottom w:val="0"/>
              <w:divBdr>
                <w:top w:val="none" w:sz="0" w:space="0" w:color="auto"/>
                <w:left w:val="none" w:sz="0" w:space="0" w:color="auto"/>
                <w:bottom w:val="none" w:sz="0" w:space="0" w:color="auto"/>
                <w:right w:val="none" w:sz="0" w:space="0" w:color="auto"/>
              </w:divBdr>
            </w:div>
            <w:div w:id="1050499581">
              <w:marLeft w:val="0"/>
              <w:marRight w:val="0"/>
              <w:marTop w:val="0"/>
              <w:marBottom w:val="0"/>
              <w:divBdr>
                <w:top w:val="none" w:sz="0" w:space="0" w:color="auto"/>
                <w:left w:val="none" w:sz="0" w:space="0" w:color="auto"/>
                <w:bottom w:val="none" w:sz="0" w:space="0" w:color="auto"/>
                <w:right w:val="none" w:sz="0" w:space="0" w:color="auto"/>
              </w:divBdr>
            </w:div>
            <w:div w:id="1169128730">
              <w:marLeft w:val="0"/>
              <w:marRight w:val="0"/>
              <w:marTop w:val="0"/>
              <w:marBottom w:val="0"/>
              <w:divBdr>
                <w:top w:val="none" w:sz="0" w:space="0" w:color="auto"/>
                <w:left w:val="none" w:sz="0" w:space="0" w:color="auto"/>
                <w:bottom w:val="none" w:sz="0" w:space="0" w:color="auto"/>
                <w:right w:val="none" w:sz="0" w:space="0" w:color="auto"/>
              </w:divBdr>
            </w:div>
            <w:div w:id="1253780933">
              <w:marLeft w:val="0"/>
              <w:marRight w:val="0"/>
              <w:marTop w:val="0"/>
              <w:marBottom w:val="0"/>
              <w:divBdr>
                <w:top w:val="none" w:sz="0" w:space="0" w:color="auto"/>
                <w:left w:val="none" w:sz="0" w:space="0" w:color="auto"/>
                <w:bottom w:val="none" w:sz="0" w:space="0" w:color="auto"/>
                <w:right w:val="none" w:sz="0" w:space="0" w:color="auto"/>
              </w:divBdr>
            </w:div>
            <w:div w:id="1513766109">
              <w:marLeft w:val="0"/>
              <w:marRight w:val="0"/>
              <w:marTop w:val="0"/>
              <w:marBottom w:val="0"/>
              <w:divBdr>
                <w:top w:val="none" w:sz="0" w:space="0" w:color="auto"/>
                <w:left w:val="none" w:sz="0" w:space="0" w:color="auto"/>
                <w:bottom w:val="none" w:sz="0" w:space="0" w:color="auto"/>
                <w:right w:val="none" w:sz="0" w:space="0" w:color="auto"/>
              </w:divBdr>
            </w:div>
            <w:div w:id="1637560845">
              <w:marLeft w:val="0"/>
              <w:marRight w:val="0"/>
              <w:marTop w:val="0"/>
              <w:marBottom w:val="0"/>
              <w:divBdr>
                <w:top w:val="none" w:sz="0" w:space="0" w:color="auto"/>
                <w:left w:val="none" w:sz="0" w:space="0" w:color="auto"/>
                <w:bottom w:val="none" w:sz="0" w:space="0" w:color="auto"/>
                <w:right w:val="none" w:sz="0" w:space="0" w:color="auto"/>
              </w:divBdr>
            </w:div>
            <w:div w:id="1683123919">
              <w:marLeft w:val="0"/>
              <w:marRight w:val="0"/>
              <w:marTop w:val="0"/>
              <w:marBottom w:val="0"/>
              <w:divBdr>
                <w:top w:val="none" w:sz="0" w:space="0" w:color="auto"/>
                <w:left w:val="none" w:sz="0" w:space="0" w:color="auto"/>
                <w:bottom w:val="none" w:sz="0" w:space="0" w:color="auto"/>
                <w:right w:val="none" w:sz="0" w:space="0" w:color="auto"/>
              </w:divBdr>
            </w:div>
            <w:div w:id="1741829435">
              <w:marLeft w:val="0"/>
              <w:marRight w:val="0"/>
              <w:marTop w:val="0"/>
              <w:marBottom w:val="0"/>
              <w:divBdr>
                <w:top w:val="none" w:sz="0" w:space="0" w:color="auto"/>
                <w:left w:val="none" w:sz="0" w:space="0" w:color="auto"/>
                <w:bottom w:val="none" w:sz="0" w:space="0" w:color="auto"/>
                <w:right w:val="none" w:sz="0" w:space="0" w:color="auto"/>
              </w:divBdr>
            </w:div>
            <w:div w:id="1793866670">
              <w:marLeft w:val="0"/>
              <w:marRight w:val="0"/>
              <w:marTop w:val="0"/>
              <w:marBottom w:val="0"/>
              <w:divBdr>
                <w:top w:val="none" w:sz="0" w:space="0" w:color="auto"/>
                <w:left w:val="none" w:sz="0" w:space="0" w:color="auto"/>
                <w:bottom w:val="none" w:sz="0" w:space="0" w:color="auto"/>
                <w:right w:val="none" w:sz="0" w:space="0" w:color="auto"/>
              </w:divBdr>
            </w:div>
            <w:div w:id="1817602655">
              <w:marLeft w:val="0"/>
              <w:marRight w:val="0"/>
              <w:marTop w:val="0"/>
              <w:marBottom w:val="0"/>
              <w:divBdr>
                <w:top w:val="none" w:sz="0" w:space="0" w:color="auto"/>
                <w:left w:val="none" w:sz="0" w:space="0" w:color="auto"/>
                <w:bottom w:val="none" w:sz="0" w:space="0" w:color="auto"/>
                <w:right w:val="none" w:sz="0" w:space="0" w:color="auto"/>
              </w:divBdr>
            </w:div>
            <w:div w:id="1877739446">
              <w:marLeft w:val="0"/>
              <w:marRight w:val="0"/>
              <w:marTop w:val="0"/>
              <w:marBottom w:val="0"/>
              <w:divBdr>
                <w:top w:val="none" w:sz="0" w:space="0" w:color="auto"/>
                <w:left w:val="none" w:sz="0" w:space="0" w:color="auto"/>
                <w:bottom w:val="none" w:sz="0" w:space="0" w:color="auto"/>
                <w:right w:val="none" w:sz="0" w:space="0" w:color="auto"/>
              </w:divBdr>
            </w:div>
            <w:div w:id="192336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286979">
      <w:bodyDiv w:val="1"/>
      <w:marLeft w:val="0"/>
      <w:marRight w:val="0"/>
      <w:marTop w:val="0"/>
      <w:marBottom w:val="0"/>
      <w:divBdr>
        <w:top w:val="none" w:sz="0" w:space="0" w:color="auto"/>
        <w:left w:val="none" w:sz="0" w:space="0" w:color="auto"/>
        <w:bottom w:val="none" w:sz="0" w:space="0" w:color="auto"/>
        <w:right w:val="none" w:sz="0" w:space="0" w:color="auto"/>
      </w:divBdr>
    </w:div>
    <w:div w:id="2023046781">
      <w:bodyDiv w:val="1"/>
      <w:marLeft w:val="0"/>
      <w:marRight w:val="0"/>
      <w:marTop w:val="0"/>
      <w:marBottom w:val="0"/>
      <w:divBdr>
        <w:top w:val="none" w:sz="0" w:space="0" w:color="auto"/>
        <w:left w:val="none" w:sz="0" w:space="0" w:color="auto"/>
        <w:bottom w:val="none" w:sz="0" w:space="0" w:color="auto"/>
        <w:right w:val="none" w:sz="0" w:space="0" w:color="auto"/>
      </w:divBdr>
      <w:divsChild>
        <w:div w:id="1533765539">
          <w:marLeft w:val="0"/>
          <w:marRight w:val="0"/>
          <w:marTop w:val="0"/>
          <w:marBottom w:val="0"/>
          <w:divBdr>
            <w:top w:val="none" w:sz="0" w:space="0" w:color="auto"/>
            <w:left w:val="none" w:sz="0" w:space="0" w:color="auto"/>
            <w:bottom w:val="none" w:sz="0" w:space="0" w:color="auto"/>
            <w:right w:val="none" w:sz="0" w:space="0" w:color="auto"/>
          </w:divBdr>
          <w:divsChild>
            <w:div w:id="42215102">
              <w:marLeft w:val="0"/>
              <w:marRight w:val="0"/>
              <w:marTop w:val="0"/>
              <w:marBottom w:val="0"/>
              <w:divBdr>
                <w:top w:val="none" w:sz="0" w:space="0" w:color="auto"/>
                <w:left w:val="none" w:sz="0" w:space="0" w:color="auto"/>
                <w:bottom w:val="none" w:sz="0" w:space="0" w:color="auto"/>
                <w:right w:val="none" w:sz="0" w:space="0" w:color="auto"/>
              </w:divBdr>
            </w:div>
            <w:div w:id="166798757">
              <w:marLeft w:val="0"/>
              <w:marRight w:val="0"/>
              <w:marTop w:val="0"/>
              <w:marBottom w:val="0"/>
              <w:divBdr>
                <w:top w:val="none" w:sz="0" w:space="0" w:color="auto"/>
                <w:left w:val="none" w:sz="0" w:space="0" w:color="auto"/>
                <w:bottom w:val="none" w:sz="0" w:space="0" w:color="auto"/>
                <w:right w:val="none" w:sz="0" w:space="0" w:color="auto"/>
              </w:divBdr>
            </w:div>
            <w:div w:id="396707954">
              <w:marLeft w:val="0"/>
              <w:marRight w:val="0"/>
              <w:marTop w:val="0"/>
              <w:marBottom w:val="0"/>
              <w:divBdr>
                <w:top w:val="none" w:sz="0" w:space="0" w:color="auto"/>
                <w:left w:val="none" w:sz="0" w:space="0" w:color="auto"/>
                <w:bottom w:val="none" w:sz="0" w:space="0" w:color="auto"/>
                <w:right w:val="none" w:sz="0" w:space="0" w:color="auto"/>
              </w:divBdr>
            </w:div>
            <w:div w:id="437717084">
              <w:marLeft w:val="0"/>
              <w:marRight w:val="0"/>
              <w:marTop w:val="0"/>
              <w:marBottom w:val="0"/>
              <w:divBdr>
                <w:top w:val="none" w:sz="0" w:space="0" w:color="auto"/>
                <w:left w:val="none" w:sz="0" w:space="0" w:color="auto"/>
                <w:bottom w:val="none" w:sz="0" w:space="0" w:color="auto"/>
                <w:right w:val="none" w:sz="0" w:space="0" w:color="auto"/>
              </w:divBdr>
            </w:div>
            <w:div w:id="482818526">
              <w:marLeft w:val="0"/>
              <w:marRight w:val="0"/>
              <w:marTop w:val="0"/>
              <w:marBottom w:val="0"/>
              <w:divBdr>
                <w:top w:val="none" w:sz="0" w:space="0" w:color="auto"/>
                <w:left w:val="none" w:sz="0" w:space="0" w:color="auto"/>
                <w:bottom w:val="none" w:sz="0" w:space="0" w:color="auto"/>
                <w:right w:val="none" w:sz="0" w:space="0" w:color="auto"/>
              </w:divBdr>
            </w:div>
            <w:div w:id="592324868">
              <w:marLeft w:val="0"/>
              <w:marRight w:val="0"/>
              <w:marTop w:val="0"/>
              <w:marBottom w:val="0"/>
              <w:divBdr>
                <w:top w:val="none" w:sz="0" w:space="0" w:color="auto"/>
                <w:left w:val="none" w:sz="0" w:space="0" w:color="auto"/>
                <w:bottom w:val="none" w:sz="0" w:space="0" w:color="auto"/>
                <w:right w:val="none" w:sz="0" w:space="0" w:color="auto"/>
              </w:divBdr>
            </w:div>
            <w:div w:id="874074349">
              <w:marLeft w:val="0"/>
              <w:marRight w:val="0"/>
              <w:marTop w:val="0"/>
              <w:marBottom w:val="0"/>
              <w:divBdr>
                <w:top w:val="none" w:sz="0" w:space="0" w:color="auto"/>
                <w:left w:val="none" w:sz="0" w:space="0" w:color="auto"/>
                <w:bottom w:val="none" w:sz="0" w:space="0" w:color="auto"/>
                <w:right w:val="none" w:sz="0" w:space="0" w:color="auto"/>
              </w:divBdr>
            </w:div>
            <w:div w:id="936445718">
              <w:marLeft w:val="0"/>
              <w:marRight w:val="0"/>
              <w:marTop w:val="0"/>
              <w:marBottom w:val="0"/>
              <w:divBdr>
                <w:top w:val="none" w:sz="0" w:space="0" w:color="auto"/>
                <w:left w:val="none" w:sz="0" w:space="0" w:color="auto"/>
                <w:bottom w:val="none" w:sz="0" w:space="0" w:color="auto"/>
                <w:right w:val="none" w:sz="0" w:space="0" w:color="auto"/>
              </w:divBdr>
            </w:div>
            <w:div w:id="980305471">
              <w:marLeft w:val="0"/>
              <w:marRight w:val="0"/>
              <w:marTop w:val="0"/>
              <w:marBottom w:val="0"/>
              <w:divBdr>
                <w:top w:val="none" w:sz="0" w:space="0" w:color="auto"/>
                <w:left w:val="none" w:sz="0" w:space="0" w:color="auto"/>
                <w:bottom w:val="none" w:sz="0" w:space="0" w:color="auto"/>
                <w:right w:val="none" w:sz="0" w:space="0" w:color="auto"/>
              </w:divBdr>
            </w:div>
            <w:div w:id="1065686798">
              <w:marLeft w:val="0"/>
              <w:marRight w:val="0"/>
              <w:marTop w:val="0"/>
              <w:marBottom w:val="0"/>
              <w:divBdr>
                <w:top w:val="none" w:sz="0" w:space="0" w:color="auto"/>
                <w:left w:val="none" w:sz="0" w:space="0" w:color="auto"/>
                <w:bottom w:val="none" w:sz="0" w:space="0" w:color="auto"/>
                <w:right w:val="none" w:sz="0" w:space="0" w:color="auto"/>
              </w:divBdr>
            </w:div>
            <w:div w:id="1367218636">
              <w:marLeft w:val="0"/>
              <w:marRight w:val="0"/>
              <w:marTop w:val="0"/>
              <w:marBottom w:val="0"/>
              <w:divBdr>
                <w:top w:val="none" w:sz="0" w:space="0" w:color="auto"/>
                <w:left w:val="none" w:sz="0" w:space="0" w:color="auto"/>
                <w:bottom w:val="none" w:sz="0" w:space="0" w:color="auto"/>
                <w:right w:val="none" w:sz="0" w:space="0" w:color="auto"/>
              </w:divBdr>
            </w:div>
            <w:div w:id="180015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9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0.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ramt\Downloads\09-Mau%20bao%20cao%20ket%20thuc%20mon%20PTUDWeb%20ma%20nguon%20mo%20-%20newes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7D27BD-BEED-4E54-B345-9BB54EDDD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09-Mau bao cao ket thuc mon PTUDWeb ma nguon mo - newest</Template>
  <TotalTime>2280</TotalTime>
  <Pages>47</Pages>
  <Words>7609</Words>
  <Characters>43377</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TRƯỜNG ĐẠI HỌC TRÀ VINH</vt:lpstr>
    </vt:vector>
  </TitlesOfParts>
  <Company>TUV</Company>
  <LinksUpToDate>false</LinksUpToDate>
  <CharactersWithSpaces>50885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TRÀ VINH</dc:title>
  <dc:creator>tramt</dc:creator>
  <cp:lastModifiedBy>tramt</cp:lastModifiedBy>
  <cp:revision>9</cp:revision>
  <cp:lastPrinted>2010-05-05T02:12:00Z</cp:lastPrinted>
  <dcterms:created xsi:type="dcterms:W3CDTF">2026-01-04T04:03:00Z</dcterms:created>
  <dcterms:modified xsi:type="dcterms:W3CDTF">2026-02-02T09:43:00Z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96468e67-b8c7-4af5-b59d-ce8100560845</vt:lpwstr>
  </property>
</Properties>
</file>